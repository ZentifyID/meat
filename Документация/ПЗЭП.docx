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A7A9E5" w14:textId="77777777" w:rsidR="00264E17" w:rsidRDefault="00264E17" w:rsidP="00264E17">
      <w:pPr>
        <w:ind w:left="708" w:firstLine="708"/>
        <w:rPr>
          <w:b/>
          <w:bCs/>
          <w:sz w:val="32"/>
          <w:szCs w:val="32"/>
        </w:rPr>
      </w:pPr>
      <w:bookmarkStart w:id="0" w:name="_Hlk179550039"/>
      <w:r>
        <w:rPr>
          <w:b/>
          <w:bCs/>
          <w:sz w:val="32"/>
          <w:szCs w:val="32"/>
        </w:rPr>
        <w:t>УТВЕРЖДЕНО</w:t>
      </w:r>
    </w:p>
    <w:p w14:paraId="2A2D8CF6" w14:textId="77777777" w:rsidR="00264E17" w:rsidRDefault="00264E17" w:rsidP="00264E17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tbl>
      <w:tblPr>
        <w:tblStyle w:val="af1"/>
        <w:tblpPr w:leftFromText="180" w:rightFromText="180" w:vertAnchor="text" w:horzAnchor="margin" w:tblpY="1750"/>
        <w:tblW w:w="0" w:type="auto"/>
        <w:tblLayout w:type="fixed"/>
        <w:tblLook w:val="04A0" w:firstRow="1" w:lastRow="0" w:firstColumn="1" w:lastColumn="0" w:noHBand="0" w:noVBand="1"/>
      </w:tblPr>
      <w:tblGrid>
        <w:gridCol w:w="425"/>
        <w:gridCol w:w="458"/>
      </w:tblGrid>
      <w:tr w:rsidR="00264E17" w14:paraId="50F67371" w14:textId="77777777" w:rsidTr="0075798D">
        <w:trPr>
          <w:cantSplit/>
          <w:trHeight w:val="2551"/>
        </w:trPr>
        <w:tc>
          <w:tcPr>
            <w:tcW w:w="425" w:type="dxa"/>
            <w:textDirection w:val="btLr"/>
          </w:tcPr>
          <w:p w14:paraId="308579E2" w14:textId="77777777" w:rsidR="00264E17" w:rsidRPr="00460F0C" w:rsidRDefault="00264E17" w:rsidP="0075798D">
            <w:pPr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Подпись и дата</w:t>
            </w:r>
          </w:p>
        </w:tc>
        <w:tc>
          <w:tcPr>
            <w:tcW w:w="458" w:type="dxa"/>
          </w:tcPr>
          <w:p w14:paraId="0BA195A4" w14:textId="77777777" w:rsidR="00264E17" w:rsidRDefault="00264E17" w:rsidP="0075798D">
            <w:pPr>
              <w:jc w:val="center"/>
              <w:rPr>
                <w:b/>
                <w:sz w:val="24"/>
                <w:u w:val="single"/>
              </w:rPr>
            </w:pPr>
          </w:p>
        </w:tc>
      </w:tr>
      <w:tr w:rsidR="00264E17" w14:paraId="4D21D2B2" w14:textId="77777777" w:rsidTr="0075798D">
        <w:trPr>
          <w:cantSplit/>
          <w:trHeight w:val="1984"/>
        </w:trPr>
        <w:tc>
          <w:tcPr>
            <w:tcW w:w="425" w:type="dxa"/>
            <w:textDirection w:val="btLr"/>
          </w:tcPr>
          <w:p w14:paraId="19B79F1A" w14:textId="77777777" w:rsidR="00264E17" w:rsidRPr="00460F0C" w:rsidRDefault="00264E17" w:rsidP="0075798D">
            <w:pPr>
              <w:ind w:left="113" w:right="113"/>
              <w:jc w:val="center"/>
              <w:rPr>
                <w:sz w:val="24"/>
              </w:rPr>
            </w:pPr>
            <w:r w:rsidRPr="00460F0C">
              <w:rPr>
                <w:sz w:val="24"/>
              </w:rPr>
              <w:t>Инв.</w:t>
            </w:r>
            <w:r>
              <w:rPr>
                <w:sz w:val="24"/>
              </w:rPr>
              <w:t xml:space="preserve"> </w:t>
            </w:r>
            <w:r w:rsidRPr="00460F0C">
              <w:rPr>
                <w:sz w:val="24"/>
              </w:rPr>
              <w:t>№</w:t>
            </w:r>
            <w:r>
              <w:rPr>
                <w:sz w:val="24"/>
              </w:rPr>
              <w:t xml:space="preserve"> </w:t>
            </w:r>
            <w:proofErr w:type="spellStart"/>
            <w:r w:rsidRPr="00460F0C">
              <w:rPr>
                <w:sz w:val="24"/>
              </w:rPr>
              <w:t>дубл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458" w:type="dxa"/>
          </w:tcPr>
          <w:p w14:paraId="345F753F" w14:textId="77777777" w:rsidR="00264E17" w:rsidRDefault="00264E17" w:rsidP="0075798D">
            <w:pPr>
              <w:jc w:val="center"/>
              <w:rPr>
                <w:b/>
                <w:sz w:val="24"/>
                <w:u w:val="single"/>
              </w:rPr>
            </w:pPr>
          </w:p>
        </w:tc>
      </w:tr>
      <w:tr w:rsidR="00264E17" w14:paraId="1406A918" w14:textId="77777777" w:rsidTr="0075798D">
        <w:trPr>
          <w:cantSplit/>
          <w:trHeight w:val="1984"/>
        </w:trPr>
        <w:tc>
          <w:tcPr>
            <w:tcW w:w="425" w:type="dxa"/>
            <w:textDirection w:val="btLr"/>
          </w:tcPr>
          <w:p w14:paraId="259CC437" w14:textId="77777777" w:rsidR="00264E17" w:rsidRPr="00460F0C" w:rsidRDefault="00264E17" w:rsidP="0075798D">
            <w:pPr>
              <w:ind w:left="113" w:right="113"/>
              <w:jc w:val="center"/>
              <w:rPr>
                <w:sz w:val="24"/>
              </w:rPr>
            </w:pPr>
            <w:proofErr w:type="spellStart"/>
            <w:r w:rsidRPr="00460F0C">
              <w:rPr>
                <w:sz w:val="24"/>
              </w:rPr>
              <w:t>Взам</w:t>
            </w:r>
            <w:proofErr w:type="spellEnd"/>
            <w:r w:rsidRPr="00460F0C">
              <w:rPr>
                <w:sz w:val="24"/>
              </w:rPr>
              <w:t xml:space="preserve">. </w:t>
            </w:r>
            <w:r>
              <w:rPr>
                <w:sz w:val="24"/>
              </w:rPr>
              <w:t>и</w:t>
            </w:r>
            <w:r w:rsidRPr="00460F0C">
              <w:rPr>
                <w:sz w:val="24"/>
              </w:rPr>
              <w:t>нв. №</w:t>
            </w:r>
          </w:p>
        </w:tc>
        <w:tc>
          <w:tcPr>
            <w:tcW w:w="458" w:type="dxa"/>
          </w:tcPr>
          <w:p w14:paraId="0A204BC0" w14:textId="77777777" w:rsidR="00264E17" w:rsidRDefault="00264E17" w:rsidP="0075798D">
            <w:pPr>
              <w:jc w:val="center"/>
              <w:rPr>
                <w:b/>
                <w:sz w:val="24"/>
                <w:u w:val="single"/>
              </w:rPr>
            </w:pPr>
          </w:p>
        </w:tc>
      </w:tr>
      <w:tr w:rsidR="00264E17" w14:paraId="6FD2DBC6" w14:textId="77777777" w:rsidTr="0075798D">
        <w:trPr>
          <w:cantSplit/>
          <w:trHeight w:val="2551"/>
        </w:trPr>
        <w:tc>
          <w:tcPr>
            <w:tcW w:w="425" w:type="dxa"/>
            <w:textDirection w:val="btLr"/>
          </w:tcPr>
          <w:p w14:paraId="5E91B4DD" w14:textId="77777777" w:rsidR="00264E17" w:rsidRPr="00460F0C" w:rsidRDefault="00264E17" w:rsidP="0075798D">
            <w:pPr>
              <w:ind w:left="113" w:right="113"/>
              <w:jc w:val="center"/>
              <w:rPr>
                <w:sz w:val="24"/>
              </w:rPr>
            </w:pPr>
            <w:r>
              <w:rPr>
                <w:sz w:val="24"/>
              </w:rPr>
              <w:t>Подпись и дата</w:t>
            </w:r>
          </w:p>
        </w:tc>
        <w:tc>
          <w:tcPr>
            <w:tcW w:w="458" w:type="dxa"/>
          </w:tcPr>
          <w:p w14:paraId="16D47680" w14:textId="77777777" w:rsidR="00264E17" w:rsidRDefault="00264E17" w:rsidP="0075798D">
            <w:pPr>
              <w:jc w:val="center"/>
              <w:rPr>
                <w:b/>
                <w:sz w:val="24"/>
                <w:u w:val="single"/>
              </w:rPr>
            </w:pPr>
          </w:p>
        </w:tc>
      </w:tr>
      <w:tr w:rsidR="00264E17" w14:paraId="65EF6694" w14:textId="77777777" w:rsidTr="0075798D">
        <w:trPr>
          <w:cantSplit/>
          <w:trHeight w:val="1984"/>
        </w:trPr>
        <w:tc>
          <w:tcPr>
            <w:tcW w:w="425" w:type="dxa"/>
            <w:textDirection w:val="btLr"/>
          </w:tcPr>
          <w:p w14:paraId="07461B84" w14:textId="77777777" w:rsidR="00264E17" w:rsidRPr="00460F0C" w:rsidRDefault="00264E17" w:rsidP="0075798D">
            <w:pPr>
              <w:ind w:left="113" w:right="113"/>
              <w:jc w:val="center"/>
              <w:rPr>
                <w:sz w:val="24"/>
              </w:rPr>
            </w:pPr>
            <w:r w:rsidRPr="00460F0C">
              <w:rPr>
                <w:sz w:val="24"/>
              </w:rPr>
              <w:t>Инв.</w:t>
            </w:r>
            <w:r>
              <w:rPr>
                <w:sz w:val="24"/>
              </w:rPr>
              <w:t xml:space="preserve"> </w:t>
            </w:r>
            <w:r w:rsidRPr="00460F0C">
              <w:rPr>
                <w:sz w:val="24"/>
              </w:rPr>
              <w:t>№</w:t>
            </w:r>
            <w:r>
              <w:rPr>
                <w:sz w:val="24"/>
              </w:rPr>
              <w:t xml:space="preserve"> </w:t>
            </w:r>
            <w:r w:rsidRPr="00460F0C">
              <w:rPr>
                <w:sz w:val="24"/>
              </w:rPr>
              <w:t>подл.</w:t>
            </w:r>
          </w:p>
        </w:tc>
        <w:tc>
          <w:tcPr>
            <w:tcW w:w="458" w:type="dxa"/>
          </w:tcPr>
          <w:p w14:paraId="279A4FAD" w14:textId="77777777" w:rsidR="00264E17" w:rsidRDefault="00264E17" w:rsidP="0075798D">
            <w:pPr>
              <w:jc w:val="center"/>
              <w:rPr>
                <w:b/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 xml:space="preserve">                           </w:t>
            </w:r>
          </w:p>
        </w:tc>
      </w:tr>
    </w:tbl>
    <w:p w14:paraId="2C3F2797" w14:textId="0113E0BF" w:rsidR="00264E17" w:rsidRDefault="00264E17" w:rsidP="00264E17">
      <w:pPr>
        <w:ind w:left="708" w:firstLine="708"/>
        <w:rPr>
          <w:caps/>
          <w:szCs w:val="28"/>
        </w:rPr>
      </w:pPr>
      <w:r>
        <w:rPr>
          <w:caps/>
        </w:rPr>
        <w:fldChar w:fldCharType="begin"/>
      </w:r>
      <w:r>
        <w:rPr>
          <w:caps/>
        </w:rPr>
        <w:instrText xml:space="preserve"> REF </w:instrText>
      </w:r>
      <w:r>
        <w:rPr>
          <w:i/>
          <w:iCs/>
        </w:rPr>
        <w:instrText>ДецНомер</w:instrText>
      </w:r>
      <w:r>
        <w:rPr>
          <w:caps/>
        </w:rPr>
        <w:instrText xml:space="preserve">  \* MERGEFORMAT </w:instrText>
      </w:r>
      <w:r>
        <w:rPr>
          <w:caps/>
        </w:rPr>
        <w:fldChar w:fldCharType="separate"/>
      </w:r>
      <w:r w:rsidR="0070147B" w:rsidRPr="0070147B">
        <w:t>А.В.00001-01</w:t>
      </w:r>
      <w:r>
        <w:rPr>
          <w:caps/>
        </w:rPr>
        <w:fldChar w:fldCharType="end"/>
      </w:r>
    </w:p>
    <w:p w14:paraId="0DDE8DF2" w14:textId="77777777" w:rsidR="00264E17" w:rsidRPr="002B55BE" w:rsidRDefault="00264E17" w:rsidP="00264E17">
      <w:pPr>
        <w:ind w:left="708" w:firstLine="708"/>
        <w:rPr>
          <w:caps/>
          <w:szCs w:val="28"/>
        </w:rPr>
      </w:pPr>
    </w:p>
    <w:p w14:paraId="2DF83855" w14:textId="77777777" w:rsidR="00264E17" w:rsidRDefault="00264E17" w:rsidP="00264E17">
      <w:pPr>
        <w:jc w:val="center"/>
        <w:rPr>
          <w:b/>
          <w:bCs/>
          <w:caps/>
          <w:sz w:val="32"/>
        </w:rPr>
      </w:pPr>
    </w:p>
    <w:p w14:paraId="2695F04B" w14:textId="77777777" w:rsidR="00264E17" w:rsidRDefault="00264E17" w:rsidP="00264E17">
      <w:pPr>
        <w:jc w:val="center"/>
        <w:rPr>
          <w:b/>
          <w:bCs/>
          <w:caps/>
          <w:sz w:val="32"/>
        </w:rPr>
      </w:pPr>
    </w:p>
    <w:p w14:paraId="613037CC" w14:textId="77777777" w:rsidR="00264E17" w:rsidRDefault="00264E17" w:rsidP="00264E17">
      <w:pPr>
        <w:jc w:val="center"/>
        <w:rPr>
          <w:b/>
          <w:bCs/>
          <w:caps/>
          <w:sz w:val="32"/>
        </w:rPr>
      </w:pPr>
    </w:p>
    <w:p w14:paraId="11D9830D" w14:textId="02E09CD2" w:rsidR="00264E17" w:rsidRDefault="00264E17" w:rsidP="00264E17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>программа «</w:t>
      </w:r>
      <w:r w:rsidR="00DC2CFA" w:rsidRPr="00DC2CFA">
        <w:rPr>
          <w:b/>
          <w:bCs/>
          <w:caps/>
          <w:sz w:val="32"/>
        </w:rPr>
        <w:t>ПРОИЗВОДСТВО МЯСОПРОДУТОВ</w:t>
      </w:r>
      <w:r>
        <w:rPr>
          <w:b/>
          <w:bCs/>
          <w:caps/>
          <w:sz w:val="32"/>
        </w:rPr>
        <w:t>»</w:t>
      </w:r>
    </w:p>
    <w:p w14:paraId="60853973" w14:textId="21FAA317" w:rsidR="00264E17" w:rsidRPr="00287876" w:rsidRDefault="00264E17" w:rsidP="00287876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 xml:space="preserve"> </w:t>
      </w:r>
      <w:r w:rsidR="00287876">
        <w:rPr>
          <w:b/>
          <w:bCs/>
          <w:sz w:val="36"/>
        </w:rPr>
        <w:t>Пояснительная записка к эскизному проекту</w:t>
      </w:r>
    </w:p>
    <w:p w14:paraId="258B0D7E" w14:textId="1F0DB461" w:rsidR="00287876" w:rsidRDefault="00264E17" w:rsidP="00287876">
      <w:pPr>
        <w:jc w:val="center"/>
        <w:rPr>
          <w:b/>
          <w:bCs/>
          <w:caps/>
          <w:sz w:val="36"/>
        </w:r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 w:rsidR="0070147B" w:rsidRPr="0070147B">
        <w:rPr>
          <w:b/>
          <w:bCs/>
          <w:sz w:val="36"/>
        </w:rPr>
        <w:t>А.В.00001-01</w:t>
      </w:r>
      <w:r>
        <w:rPr>
          <w:b/>
          <w:bCs/>
          <w:caps/>
          <w:sz w:val="36"/>
        </w:rPr>
        <w:fldChar w:fldCharType="end"/>
      </w:r>
    </w:p>
    <w:p w14:paraId="603B3B19" w14:textId="77777777" w:rsidR="00287876" w:rsidRDefault="00287876">
      <w:pPr>
        <w:rPr>
          <w:b/>
          <w:bCs/>
          <w:caps/>
          <w:sz w:val="36"/>
        </w:rPr>
      </w:pPr>
      <w:r>
        <w:rPr>
          <w:b/>
          <w:bCs/>
          <w:caps/>
          <w:sz w:val="36"/>
        </w:rPr>
        <w:br w:type="page"/>
      </w:r>
    </w:p>
    <w:p w14:paraId="547BC4A0" w14:textId="77777777" w:rsidR="00951341" w:rsidRPr="00264E17" w:rsidRDefault="00951341" w:rsidP="00287876">
      <w:pPr>
        <w:jc w:val="center"/>
        <w:rPr>
          <w:b/>
          <w:bCs/>
          <w:szCs w:val="28"/>
        </w:rPr>
      </w:pPr>
    </w:p>
    <w:tbl>
      <w:tblPr>
        <w:tblW w:w="4925" w:type="pct"/>
        <w:tblLook w:val="0000" w:firstRow="0" w:lastRow="0" w:firstColumn="0" w:lastColumn="0" w:noHBand="0" w:noVBand="0"/>
      </w:tblPr>
      <w:tblGrid>
        <w:gridCol w:w="3829"/>
        <w:gridCol w:w="321"/>
        <w:gridCol w:w="271"/>
        <w:gridCol w:w="424"/>
        <w:gridCol w:w="4369"/>
      </w:tblGrid>
      <w:tr w:rsidR="00672FDA" w14:paraId="16144D0C" w14:textId="77777777" w:rsidTr="00672FDA">
        <w:tc>
          <w:tcPr>
            <w:tcW w:w="3829" w:type="dxa"/>
          </w:tcPr>
          <w:p w14:paraId="120A11F2" w14:textId="77777777" w:rsidR="00672FDA" w:rsidRDefault="00672FDA" w:rsidP="0075798D">
            <w:pPr>
              <w:tabs>
                <w:tab w:val="left" w:pos="5727"/>
              </w:tabs>
              <w:rPr>
                <w:b/>
                <w:bCs/>
              </w:rPr>
            </w:pPr>
            <w:r>
              <w:t>СОГЛАСОВАНО</w:t>
            </w:r>
          </w:p>
        </w:tc>
        <w:tc>
          <w:tcPr>
            <w:tcW w:w="321" w:type="dxa"/>
          </w:tcPr>
          <w:p w14:paraId="275F2E48" w14:textId="77777777" w:rsidR="00672FDA" w:rsidRDefault="00672FDA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</w:tcPr>
          <w:p w14:paraId="097F50EF" w14:textId="77777777" w:rsidR="00672FDA" w:rsidRDefault="00672FDA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74508CF4" w14:textId="77777777" w:rsidR="00672FDA" w:rsidRDefault="00672FDA" w:rsidP="0075798D">
            <w:pPr>
              <w:jc w:val="center"/>
            </w:pPr>
          </w:p>
        </w:tc>
        <w:tc>
          <w:tcPr>
            <w:tcW w:w="4369" w:type="dxa"/>
          </w:tcPr>
          <w:p w14:paraId="513C6C51" w14:textId="77777777" w:rsidR="00672FDA" w:rsidRDefault="00672FDA" w:rsidP="0075798D">
            <w:pPr>
              <w:jc w:val="center"/>
            </w:pPr>
            <w:r>
              <w:t>УТВЕРЖДАЮ</w:t>
            </w:r>
          </w:p>
        </w:tc>
      </w:tr>
      <w:tr w:rsidR="00672FDA" w14:paraId="200E08AA" w14:textId="77777777" w:rsidTr="00672FDA">
        <w:tc>
          <w:tcPr>
            <w:tcW w:w="3829" w:type="dxa"/>
            <w:vAlign w:val="center"/>
          </w:tcPr>
          <w:p w14:paraId="23DC953C" w14:textId="77777777" w:rsidR="00672FDA" w:rsidRDefault="00672FDA" w:rsidP="0075798D">
            <w:pPr>
              <w:tabs>
                <w:tab w:val="left" w:pos="5727"/>
              </w:tabs>
              <w:rPr>
                <w:b/>
                <w:bCs/>
              </w:rPr>
            </w:pPr>
            <w:r>
              <w:t>Заместитель директора ГАПОУ СО «САСК»</w:t>
            </w:r>
          </w:p>
        </w:tc>
        <w:tc>
          <w:tcPr>
            <w:tcW w:w="321" w:type="dxa"/>
            <w:vAlign w:val="center"/>
          </w:tcPr>
          <w:p w14:paraId="6055EA66" w14:textId="77777777" w:rsidR="00672FDA" w:rsidRDefault="00672FDA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  <w:vAlign w:val="center"/>
          </w:tcPr>
          <w:p w14:paraId="5B0E2F75" w14:textId="77777777" w:rsidR="00672FDA" w:rsidRDefault="00672FDA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4A3F84A1" w14:textId="77777777" w:rsidR="00672FDA" w:rsidRDefault="00672FDA" w:rsidP="0075798D">
            <w:pPr>
              <w:jc w:val="center"/>
            </w:pPr>
          </w:p>
        </w:tc>
        <w:tc>
          <w:tcPr>
            <w:tcW w:w="4369" w:type="dxa"/>
            <w:vAlign w:val="center"/>
          </w:tcPr>
          <w:p w14:paraId="01CFE843" w14:textId="77777777" w:rsidR="00672FDA" w:rsidRDefault="00672FDA" w:rsidP="0075798D">
            <w:pPr>
              <w:jc w:val="center"/>
            </w:pPr>
            <w:r>
              <w:t>Директор ГАПОУ СО «САСК»</w:t>
            </w:r>
          </w:p>
        </w:tc>
      </w:tr>
      <w:tr w:rsidR="00672FDA" w14:paraId="7B774CCE" w14:textId="77777777" w:rsidTr="00672FDA">
        <w:trPr>
          <w:trHeight w:val="457"/>
        </w:trPr>
        <w:tc>
          <w:tcPr>
            <w:tcW w:w="3829" w:type="dxa"/>
            <w:vAlign w:val="center"/>
          </w:tcPr>
          <w:p w14:paraId="556F2FAF" w14:textId="6A813161" w:rsidR="00672FDA" w:rsidRDefault="00672FDA" w:rsidP="0075798D">
            <w:pPr>
              <w:tabs>
                <w:tab w:val="left" w:pos="5727"/>
              </w:tabs>
              <w:rPr>
                <w:b/>
                <w:bCs/>
              </w:rPr>
            </w:pPr>
            <w:r>
              <w:t>_____________</w:t>
            </w:r>
            <w:r w:rsidR="0075798D">
              <w:t>А.А. Шейкина</w:t>
            </w:r>
          </w:p>
        </w:tc>
        <w:tc>
          <w:tcPr>
            <w:tcW w:w="321" w:type="dxa"/>
            <w:vAlign w:val="center"/>
          </w:tcPr>
          <w:p w14:paraId="258539D2" w14:textId="77777777" w:rsidR="00672FDA" w:rsidRDefault="00672FDA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  <w:vAlign w:val="center"/>
          </w:tcPr>
          <w:p w14:paraId="030800B0" w14:textId="77777777" w:rsidR="00672FDA" w:rsidRDefault="00672FDA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650F19C8" w14:textId="77777777" w:rsidR="00672FDA" w:rsidRDefault="00672FDA" w:rsidP="0075798D">
            <w:pPr>
              <w:tabs>
                <w:tab w:val="left" w:pos="5727"/>
              </w:tabs>
              <w:jc w:val="center"/>
            </w:pPr>
          </w:p>
        </w:tc>
        <w:tc>
          <w:tcPr>
            <w:tcW w:w="4369" w:type="dxa"/>
            <w:vAlign w:val="center"/>
          </w:tcPr>
          <w:p w14:paraId="0F5CF031" w14:textId="77777777" w:rsidR="00672FDA" w:rsidRDefault="00672FDA" w:rsidP="0075798D">
            <w:pPr>
              <w:tabs>
                <w:tab w:val="left" w:pos="5727"/>
              </w:tabs>
              <w:jc w:val="center"/>
            </w:pPr>
            <w:r>
              <w:t xml:space="preserve">_____________С.Л. </w:t>
            </w:r>
            <w:proofErr w:type="spellStart"/>
            <w:r>
              <w:t>Аборин</w:t>
            </w:r>
            <w:proofErr w:type="spellEnd"/>
          </w:p>
        </w:tc>
      </w:tr>
      <w:tr w:rsidR="00672FDA" w14:paraId="7B7C2652" w14:textId="77777777" w:rsidTr="00672FDA">
        <w:trPr>
          <w:trHeight w:val="519"/>
        </w:trPr>
        <w:tc>
          <w:tcPr>
            <w:tcW w:w="3829" w:type="dxa"/>
            <w:vAlign w:val="center"/>
          </w:tcPr>
          <w:p w14:paraId="2ACA8634" w14:textId="77777777" w:rsidR="00672FDA" w:rsidRDefault="00672FDA" w:rsidP="0075798D">
            <w:pPr>
              <w:tabs>
                <w:tab w:val="left" w:pos="5727"/>
              </w:tabs>
              <w:rPr>
                <w:b/>
                <w:bCs/>
              </w:rPr>
            </w:pPr>
            <w:r>
              <w:t>“_____” _____________202__</w:t>
            </w:r>
          </w:p>
        </w:tc>
        <w:tc>
          <w:tcPr>
            <w:tcW w:w="321" w:type="dxa"/>
            <w:vAlign w:val="center"/>
          </w:tcPr>
          <w:p w14:paraId="368B4D09" w14:textId="77777777" w:rsidR="00672FDA" w:rsidRDefault="00672FDA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  <w:vAlign w:val="center"/>
          </w:tcPr>
          <w:p w14:paraId="19172B70" w14:textId="77777777" w:rsidR="00672FDA" w:rsidRDefault="00672FDA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28EA2102" w14:textId="77777777" w:rsidR="00672FDA" w:rsidRDefault="00672FDA" w:rsidP="0075798D">
            <w:pPr>
              <w:tabs>
                <w:tab w:val="left" w:pos="5727"/>
              </w:tabs>
              <w:jc w:val="center"/>
            </w:pPr>
          </w:p>
        </w:tc>
        <w:tc>
          <w:tcPr>
            <w:tcW w:w="4369" w:type="dxa"/>
            <w:vAlign w:val="center"/>
          </w:tcPr>
          <w:p w14:paraId="390121D8" w14:textId="77777777" w:rsidR="00672FDA" w:rsidRDefault="00672FDA" w:rsidP="0075798D">
            <w:pPr>
              <w:tabs>
                <w:tab w:val="left" w:pos="5727"/>
              </w:tabs>
              <w:jc w:val="center"/>
            </w:pPr>
            <w:r>
              <w:t>“_____” ____________202__</w:t>
            </w:r>
          </w:p>
        </w:tc>
      </w:tr>
    </w:tbl>
    <w:p w14:paraId="554EE973" w14:textId="77777777" w:rsidR="00951341" w:rsidRDefault="00951341" w:rsidP="00951341">
      <w:pPr>
        <w:jc w:val="center"/>
        <w:rPr>
          <w:b/>
          <w:bCs/>
          <w:lang w:val="en-US"/>
        </w:rPr>
      </w:pPr>
    </w:p>
    <w:p w14:paraId="009BB220" w14:textId="77777777" w:rsidR="00672FDA" w:rsidRDefault="00672FDA" w:rsidP="00951341">
      <w:pPr>
        <w:jc w:val="center"/>
        <w:rPr>
          <w:b/>
          <w:bCs/>
          <w:lang w:val="en-US"/>
        </w:rPr>
      </w:pPr>
    </w:p>
    <w:p w14:paraId="43C09E30" w14:textId="77777777" w:rsidR="00672FDA" w:rsidRDefault="00672FDA" w:rsidP="00951341">
      <w:pPr>
        <w:jc w:val="center"/>
        <w:rPr>
          <w:b/>
          <w:bCs/>
          <w:lang w:val="en-US"/>
        </w:rPr>
      </w:pPr>
    </w:p>
    <w:p w14:paraId="33EF01F3" w14:textId="77777777" w:rsidR="00672FDA" w:rsidRDefault="00672FDA" w:rsidP="00951341">
      <w:pPr>
        <w:jc w:val="center"/>
        <w:rPr>
          <w:b/>
          <w:bCs/>
          <w:lang w:val="en-US"/>
        </w:rPr>
      </w:pPr>
    </w:p>
    <w:p w14:paraId="42EA2ACC" w14:textId="77777777" w:rsidR="00672FDA" w:rsidRDefault="00672FDA" w:rsidP="00951341">
      <w:pPr>
        <w:jc w:val="center"/>
        <w:rPr>
          <w:b/>
          <w:bCs/>
          <w:lang w:val="en-US"/>
        </w:rPr>
      </w:pPr>
    </w:p>
    <w:p w14:paraId="004214ED" w14:textId="77777777" w:rsidR="00672FDA" w:rsidRPr="00672FDA" w:rsidRDefault="00672FDA" w:rsidP="00951341">
      <w:pPr>
        <w:jc w:val="center"/>
        <w:rPr>
          <w:b/>
          <w:bCs/>
          <w:lang w:val="en-US"/>
        </w:rPr>
      </w:pPr>
    </w:p>
    <w:p w14:paraId="4F5EC9C0" w14:textId="77777777" w:rsidR="00951341" w:rsidRDefault="00951341" w:rsidP="00951341">
      <w:pPr>
        <w:jc w:val="center"/>
        <w:rPr>
          <w:b/>
          <w:bCs/>
        </w:rPr>
      </w:pPr>
    </w:p>
    <w:p w14:paraId="75A148F5" w14:textId="77777777" w:rsidR="00672FDA" w:rsidRPr="00672FDA" w:rsidRDefault="00672FDA" w:rsidP="00672FDA">
      <w:pPr>
        <w:rPr>
          <w:b/>
          <w:bCs/>
        </w:rPr>
      </w:pPr>
    </w:p>
    <w:p w14:paraId="499455C6" w14:textId="3C602C82" w:rsidR="00951341" w:rsidRDefault="00951341" w:rsidP="00951341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>ПРОГРАММА «</w:t>
      </w:r>
      <w:r w:rsidR="00DC2CFA" w:rsidRPr="00DC2CFA">
        <w:rPr>
          <w:b/>
          <w:bCs/>
          <w:caps/>
          <w:sz w:val="32"/>
        </w:rPr>
        <w:t>ПРОИЗВОДСТВО МЯСОПРОДУТОВ</w:t>
      </w:r>
      <w:r>
        <w:rPr>
          <w:b/>
          <w:bCs/>
          <w:caps/>
          <w:sz w:val="32"/>
        </w:rPr>
        <w:t>»</w:t>
      </w:r>
    </w:p>
    <w:p w14:paraId="5AAB78FA" w14:textId="13105206" w:rsidR="00951341" w:rsidRDefault="00951341" w:rsidP="00951341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Пояснительная записка к эскизному проекту</w:t>
      </w:r>
    </w:p>
    <w:p w14:paraId="77698078" w14:textId="77777777" w:rsidR="00672FDA" w:rsidRDefault="00672FDA" w:rsidP="00951341">
      <w:pPr>
        <w:jc w:val="center"/>
        <w:rPr>
          <w:b/>
          <w:bCs/>
          <w:sz w:val="36"/>
          <w:szCs w:val="36"/>
        </w:rPr>
      </w:pPr>
      <w:r w:rsidRPr="00672FDA">
        <w:rPr>
          <w:b/>
          <w:bCs/>
          <w:sz w:val="36"/>
          <w:szCs w:val="20"/>
        </w:rPr>
        <w:t>Лист</w:t>
      </w:r>
      <w:r>
        <w:rPr>
          <w:b/>
          <w:bCs/>
          <w:sz w:val="44"/>
        </w:rPr>
        <w:t xml:space="preserve"> </w:t>
      </w:r>
      <w:r>
        <w:rPr>
          <w:b/>
          <w:bCs/>
          <w:sz w:val="36"/>
          <w:szCs w:val="36"/>
        </w:rPr>
        <w:t>утверждения</w:t>
      </w:r>
    </w:p>
    <w:p w14:paraId="441931FB" w14:textId="0B7726AB" w:rsidR="00951341" w:rsidRDefault="00951341" w:rsidP="00951341">
      <w:pPr>
        <w:jc w:val="center"/>
        <w:rPr>
          <w:b/>
          <w:bCs/>
          <w:caps/>
          <w:sz w:val="44"/>
        </w:rPr>
      </w:pPr>
      <w:r>
        <w:rPr>
          <w:b/>
          <w:bCs/>
          <w:sz w:val="44"/>
        </w:rPr>
        <w:fldChar w:fldCharType="begin"/>
      </w:r>
      <w:r>
        <w:rPr>
          <w:b/>
          <w:bCs/>
          <w:sz w:val="44"/>
        </w:rPr>
        <w:instrText xml:space="preserve"> ASK </w:instrText>
      </w:r>
      <w:r>
        <w:rPr>
          <w:b/>
          <w:bCs/>
          <w:i/>
          <w:iCs/>
          <w:sz w:val="44"/>
        </w:rPr>
        <w:instrText>ДецНомер</w:instrText>
      </w:r>
      <w:r>
        <w:rPr>
          <w:b/>
          <w:bCs/>
          <w:sz w:val="44"/>
        </w:rPr>
        <w:instrText xml:space="preserve"> "</w:instrText>
      </w:r>
      <w:r>
        <w:rPr>
          <w:b/>
          <w:bCs/>
          <w:i/>
          <w:iCs/>
          <w:sz w:val="44"/>
        </w:rPr>
        <w:instrText>Децимеальный номер</w:instrText>
      </w:r>
      <w:r>
        <w:rPr>
          <w:b/>
          <w:bCs/>
          <w:sz w:val="44"/>
        </w:rPr>
        <w:instrText xml:space="preserve"> " \d "</w:instrText>
      </w:r>
      <w:r>
        <w:rPr>
          <w:b/>
          <w:bCs/>
          <w:sz w:val="36"/>
        </w:rPr>
        <w:instrText>А.В.00001-01 ТЗ 01</w:instrText>
      </w:r>
      <w:r>
        <w:rPr>
          <w:b/>
          <w:bCs/>
          <w:sz w:val="44"/>
        </w:rPr>
        <w:instrText>"</w:instrText>
      </w:r>
      <w:r>
        <w:rPr>
          <w:b/>
          <w:bCs/>
          <w:sz w:val="44"/>
        </w:rPr>
        <w:fldChar w:fldCharType="separate"/>
      </w:r>
      <w:bookmarkStart w:id="1" w:name="ДецНомер"/>
      <w:r w:rsidR="0070147B">
        <w:rPr>
          <w:b/>
          <w:bCs/>
          <w:sz w:val="44"/>
        </w:rPr>
        <w:t>А.В.00001-01</w:t>
      </w:r>
      <w:bookmarkEnd w:id="1"/>
      <w:r>
        <w:rPr>
          <w:b/>
          <w:bCs/>
          <w:sz w:val="44"/>
        </w:rPr>
        <w:fldChar w:fldCharType="end"/>
      </w:r>
    </w:p>
    <w:p w14:paraId="159F46B9" w14:textId="5C9C897F" w:rsidR="00951341" w:rsidRDefault="00951341" w:rsidP="00951341">
      <w:pPr>
        <w:jc w:val="center"/>
        <w:rPr>
          <w:b/>
          <w:bCs/>
          <w:caps/>
          <w:sz w:val="36"/>
        </w:r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 w:rsidR="0070147B" w:rsidRPr="0070147B">
        <w:rPr>
          <w:b/>
          <w:bCs/>
          <w:sz w:val="36"/>
        </w:rPr>
        <w:t>А.В.00001-01</w:t>
      </w:r>
      <w:r>
        <w:rPr>
          <w:b/>
          <w:bCs/>
          <w:caps/>
          <w:sz w:val="36"/>
        </w:rPr>
        <w:fldChar w:fldCharType="end"/>
      </w:r>
      <w:r w:rsidR="00672FDA">
        <w:rPr>
          <w:b/>
          <w:bCs/>
          <w:caps/>
          <w:sz w:val="36"/>
        </w:rPr>
        <w:t xml:space="preserve"> ЛУ</w:t>
      </w:r>
    </w:p>
    <w:p w14:paraId="1A68E733" w14:textId="77777777" w:rsidR="00951341" w:rsidRDefault="00951341" w:rsidP="00951341">
      <w:pPr>
        <w:rPr>
          <w:b/>
          <w:bCs/>
          <w:sz w:val="32"/>
        </w:rPr>
      </w:pPr>
    </w:p>
    <w:p w14:paraId="457A47A6" w14:textId="77777777" w:rsidR="00951341" w:rsidRDefault="00951341" w:rsidP="00951341">
      <w:pPr>
        <w:rPr>
          <w:b/>
          <w:bCs/>
          <w:sz w:val="32"/>
        </w:rPr>
      </w:pPr>
    </w:p>
    <w:p w14:paraId="7F1B8703" w14:textId="77777777" w:rsidR="00951341" w:rsidRDefault="00951341" w:rsidP="00951341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2265"/>
        <w:gridCol w:w="1239"/>
        <w:gridCol w:w="4561"/>
      </w:tblGrid>
      <w:tr w:rsidR="00951341" w14:paraId="3B795705" w14:textId="77777777" w:rsidTr="0075798D">
        <w:tc>
          <w:tcPr>
            <w:tcW w:w="3416" w:type="dxa"/>
            <w:vAlign w:val="center"/>
          </w:tcPr>
          <w:p w14:paraId="5E178AE1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837BF44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1DB17244" w14:textId="77777777" w:rsidR="00951341" w:rsidRDefault="00951341" w:rsidP="00C13440">
            <w:pPr>
              <w:tabs>
                <w:tab w:val="left" w:pos="5727"/>
              </w:tabs>
              <w:jc w:val="both"/>
            </w:pPr>
            <w:r>
              <w:t>Руководитель разработки</w:t>
            </w:r>
          </w:p>
        </w:tc>
      </w:tr>
      <w:tr w:rsidR="00951341" w14:paraId="37B4E9CB" w14:textId="77777777" w:rsidTr="0075798D">
        <w:tc>
          <w:tcPr>
            <w:tcW w:w="3416" w:type="dxa"/>
            <w:vAlign w:val="center"/>
          </w:tcPr>
          <w:p w14:paraId="390C3D20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2591B417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61B6AA6C" w14:textId="77777777" w:rsidR="00951341" w:rsidRDefault="00951341" w:rsidP="00C13440">
            <w:pPr>
              <w:tabs>
                <w:tab w:val="left" w:pos="5727"/>
              </w:tabs>
              <w:jc w:val="both"/>
            </w:pPr>
            <w:r>
              <w:t>Преподаватель ГАПОУ СО «САСК»</w:t>
            </w:r>
          </w:p>
        </w:tc>
      </w:tr>
      <w:tr w:rsidR="00951341" w14:paraId="2A1BAB80" w14:textId="77777777" w:rsidTr="0075798D">
        <w:trPr>
          <w:trHeight w:val="513"/>
        </w:trPr>
        <w:tc>
          <w:tcPr>
            <w:tcW w:w="3416" w:type="dxa"/>
            <w:vAlign w:val="center"/>
          </w:tcPr>
          <w:p w14:paraId="3279F48D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0BA79CF8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383D7E1B" w14:textId="6501C683" w:rsidR="00951341" w:rsidRPr="00A114C0" w:rsidRDefault="00951341" w:rsidP="00C13440">
            <w:pPr>
              <w:tabs>
                <w:tab w:val="left" w:pos="5727"/>
              </w:tabs>
              <w:jc w:val="both"/>
              <w:rPr>
                <w:lang w:val="en-US"/>
              </w:rPr>
            </w:pPr>
            <w:r>
              <w:t>___________О.В.</w:t>
            </w:r>
            <w:r w:rsidR="00A114C0">
              <w:rPr>
                <w:lang w:val="en-US"/>
              </w:rPr>
              <w:t xml:space="preserve"> </w:t>
            </w:r>
            <w:r w:rsidR="00A114C0">
              <w:t>Зыбина</w:t>
            </w:r>
          </w:p>
        </w:tc>
      </w:tr>
      <w:tr w:rsidR="00951341" w14:paraId="6D79A37C" w14:textId="77777777" w:rsidTr="0075798D">
        <w:trPr>
          <w:trHeight w:val="142"/>
        </w:trPr>
        <w:tc>
          <w:tcPr>
            <w:tcW w:w="3416" w:type="dxa"/>
            <w:vAlign w:val="center"/>
          </w:tcPr>
          <w:p w14:paraId="028F113D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5950C6E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020AA571" w14:textId="77777777" w:rsidR="00951341" w:rsidRDefault="00951341" w:rsidP="00C13440">
            <w:pPr>
              <w:tabs>
                <w:tab w:val="left" w:pos="5727"/>
              </w:tabs>
              <w:jc w:val="both"/>
            </w:pPr>
            <w:r>
              <w:t>“_____” ____________202__</w:t>
            </w:r>
          </w:p>
        </w:tc>
      </w:tr>
      <w:tr w:rsidR="00951341" w14:paraId="09981ED1" w14:textId="77777777" w:rsidTr="0075798D">
        <w:trPr>
          <w:trHeight w:hRule="exact" w:val="567"/>
        </w:trPr>
        <w:tc>
          <w:tcPr>
            <w:tcW w:w="3416" w:type="dxa"/>
            <w:vAlign w:val="center"/>
          </w:tcPr>
          <w:p w14:paraId="6E81B82B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01833E97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2304C8CD" w14:textId="77777777" w:rsidR="00951341" w:rsidRDefault="00951341" w:rsidP="00C13440">
            <w:pPr>
              <w:tabs>
                <w:tab w:val="left" w:pos="5727"/>
              </w:tabs>
              <w:jc w:val="both"/>
            </w:pPr>
          </w:p>
        </w:tc>
      </w:tr>
      <w:tr w:rsidR="00951341" w14:paraId="60BF70C0" w14:textId="77777777" w:rsidTr="0075798D">
        <w:tc>
          <w:tcPr>
            <w:tcW w:w="3416" w:type="dxa"/>
            <w:vAlign w:val="center"/>
          </w:tcPr>
          <w:p w14:paraId="2BE2FBB3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3DDED3F6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287662F7" w14:textId="77777777" w:rsidR="00951341" w:rsidRDefault="00951341" w:rsidP="00C13440">
            <w:pPr>
              <w:tabs>
                <w:tab w:val="left" w:pos="5727"/>
              </w:tabs>
              <w:jc w:val="both"/>
            </w:pPr>
            <w:r>
              <w:t>Ответственный исполнитель</w:t>
            </w:r>
          </w:p>
        </w:tc>
      </w:tr>
      <w:tr w:rsidR="00951341" w14:paraId="35D41C51" w14:textId="77777777" w:rsidTr="0075798D">
        <w:tc>
          <w:tcPr>
            <w:tcW w:w="3416" w:type="dxa"/>
            <w:vAlign w:val="center"/>
          </w:tcPr>
          <w:p w14:paraId="2B55597B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04569476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088A1F01" w14:textId="77777777" w:rsidR="00951341" w:rsidRDefault="00951341" w:rsidP="00C13440">
            <w:pPr>
              <w:tabs>
                <w:tab w:val="left" w:pos="5727"/>
              </w:tabs>
              <w:jc w:val="both"/>
            </w:pPr>
            <w:r>
              <w:t>Преподаватель ГАПОУ СО «САСК»</w:t>
            </w:r>
          </w:p>
        </w:tc>
      </w:tr>
      <w:tr w:rsidR="00951341" w14:paraId="6A1477A4" w14:textId="77777777" w:rsidTr="0075798D">
        <w:trPr>
          <w:trHeight w:val="468"/>
        </w:trPr>
        <w:tc>
          <w:tcPr>
            <w:tcW w:w="3416" w:type="dxa"/>
            <w:vAlign w:val="center"/>
          </w:tcPr>
          <w:p w14:paraId="254F16AF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66260772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5BF89261" w14:textId="385FD091" w:rsidR="00951341" w:rsidRPr="00A114C0" w:rsidRDefault="00951341" w:rsidP="00C13440">
            <w:pPr>
              <w:tabs>
                <w:tab w:val="left" w:pos="5727"/>
              </w:tabs>
              <w:jc w:val="both"/>
              <w:rPr>
                <w:lang w:val="en-US"/>
              </w:rPr>
            </w:pPr>
            <w:r>
              <w:t>____________Е.М.</w:t>
            </w:r>
            <w:r w:rsidR="00A114C0">
              <w:t xml:space="preserve"> </w:t>
            </w:r>
            <w:proofErr w:type="spellStart"/>
            <w:r w:rsidR="00A114C0">
              <w:t>Норовяткина</w:t>
            </w:r>
            <w:proofErr w:type="spellEnd"/>
          </w:p>
        </w:tc>
      </w:tr>
      <w:tr w:rsidR="00951341" w14:paraId="25FB070E" w14:textId="77777777" w:rsidTr="0075798D">
        <w:tc>
          <w:tcPr>
            <w:tcW w:w="3416" w:type="dxa"/>
            <w:vAlign w:val="center"/>
          </w:tcPr>
          <w:p w14:paraId="2E3EB7B4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371A4829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064F2996" w14:textId="77777777" w:rsidR="00951341" w:rsidRDefault="00951341" w:rsidP="00C13440">
            <w:pPr>
              <w:tabs>
                <w:tab w:val="left" w:pos="5727"/>
              </w:tabs>
              <w:jc w:val="both"/>
            </w:pPr>
            <w:r>
              <w:t>“_____” ____________202__</w:t>
            </w:r>
          </w:p>
        </w:tc>
      </w:tr>
      <w:tr w:rsidR="00951341" w14:paraId="240ACF80" w14:textId="77777777" w:rsidTr="0075798D">
        <w:trPr>
          <w:trHeight w:hRule="exact" w:val="567"/>
        </w:trPr>
        <w:tc>
          <w:tcPr>
            <w:tcW w:w="3416" w:type="dxa"/>
            <w:vAlign w:val="center"/>
          </w:tcPr>
          <w:p w14:paraId="2A4A7A54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0643C4FB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70E88A34" w14:textId="77777777" w:rsidR="00951341" w:rsidRDefault="00951341" w:rsidP="00C13440">
            <w:pPr>
              <w:tabs>
                <w:tab w:val="left" w:pos="5727"/>
              </w:tabs>
              <w:jc w:val="both"/>
              <w:rPr>
                <w:b/>
                <w:bCs/>
              </w:rPr>
            </w:pPr>
          </w:p>
        </w:tc>
      </w:tr>
      <w:tr w:rsidR="00951341" w14:paraId="2778388A" w14:textId="77777777" w:rsidTr="0075798D">
        <w:tc>
          <w:tcPr>
            <w:tcW w:w="3416" w:type="dxa"/>
            <w:vAlign w:val="center"/>
          </w:tcPr>
          <w:p w14:paraId="4DC71679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69B609E7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07A6DCFB" w14:textId="77777777" w:rsidR="00951341" w:rsidRDefault="00951341" w:rsidP="00C13440">
            <w:pPr>
              <w:tabs>
                <w:tab w:val="left" w:pos="5727"/>
              </w:tabs>
              <w:jc w:val="both"/>
            </w:pPr>
            <w:r>
              <w:t>Исполнитель</w:t>
            </w:r>
          </w:p>
        </w:tc>
      </w:tr>
      <w:tr w:rsidR="00951341" w14:paraId="0EF78E74" w14:textId="77777777" w:rsidTr="0075798D">
        <w:tc>
          <w:tcPr>
            <w:tcW w:w="3416" w:type="dxa"/>
            <w:vAlign w:val="center"/>
          </w:tcPr>
          <w:p w14:paraId="4A1DD82E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75FB3293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40D037C0" w14:textId="27B1C237" w:rsidR="00951341" w:rsidRDefault="00951341" w:rsidP="00C13440">
            <w:pPr>
              <w:tabs>
                <w:tab w:val="left" w:pos="5727"/>
              </w:tabs>
              <w:jc w:val="both"/>
            </w:pPr>
            <w:r>
              <w:t xml:space="preserve">Студент группы </w:t>
            </w:r>
            <w:r w:rsidR="00A6635F">
              <w:t>31</w:t>
            </w:r>
            <w:r>
              <w:t xml:space="preserve"> ИС</w:t>
            </w:r>
          </w:p>
        </w:tc>
      </w:tr>
      <w:tr w:rsidR="00951341" w14:paraId="0C43FB34" w14:textId="77777777" w:rsidTr="0075798D">
        <w:trPr>
          <w:trHeight w:val="442"/>
        </w:trPr>
        <w:tc>
          <w:tcPr>
            <w:tcW w:w="3416" w:type="dxa"/>
            <w:vAlign w:val="center"/>
          </w:tcPr>
          <w:p w14:paraId="4A20B97A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64786625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79F377B3" w14:textId="1A07C4E4" w:rsidR="00951341" w:rsidRPr="00A114C0" w:rsidRDefault="00951341" w:rsidP="00C13440">
            <w:pPr>
              <w:tabs>
                <w:tab w:val="left" w:pos="5727"/>
              </w:tabs>
              <w:jc w:val="both"/>
              <w:rPr>
                <w:lang w:val="en-US"/>
              </w:rPr>
            </w:pPr>
            <w:r>
              <w:t>_____________</w:t>
            </w:r>
            <w:r w:rsidR="00A6635F">
              <w:t>А</w:t>
            </w:r>
            <w:r w:rsidR="0075798D">
              <w:t xml:space="preserve">.А. </w:t>
            </w:r>
            <w:r w:rsidR="00A6635F">
              <w:t>Курбанов</w:t>
            </w:r>
          </w:p>
        </w:tc>
      </w:tr>
      <w:tr w:rsidR="00951341" w14:paraId="62344A58" w14:textId="77777777" w:rsidTr="0075798D">
        <w:trPr>
          <w:trHeight w:val="439"/>
        </w:trPr>
        <w:tc>
          <w:tcPr>
            <w:tcW w:w="3416" w:type="dxa"/>
            <w:vAlign w:val="center"/>
          </w:tcPr>
          <w:p w14:paraId="2708A008" w14:textId="77777777" w:rsidR="00951341" w:rsidRDefault="00951341" w:rsidP="0075798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10F017D8" w14:textId="77777777" w:rsidR="00951341" w:rsidRDefault="00951341" w:rsidP="0075798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65CF7123" w14:textId="77777777" w:rsidR="00951341" w:rsidRDefault="00951341" w:rsidP="00C13440">
            <w:pPr>
              <w:tabs>
                <w:tab w:val="left" w:pos="5727"/>
              </w:tabs>
              <w:jc w:val="both"/>
            </w:pPr>
            <w:r>
              <w:t>“_____” ____________202__</w:t>
            </w:r>
          </w:p>
        </w:tc>
      </w:tr>
      <w:bookmarkEnd w:id="0"/>
    </w:tbl>
    <w:p w14:paraId="4FD35C64" w14:textId="08B61DA7" w:rsidR="008F18E1" w:rsidRDefault="008F18E1" w:rsidP="00A46960">
      <w:pPr>
        <w:rPr>
          <w:b/>
          <w:bCs/>
          <w:szCs w:val="28"/>
        </w:rPr>
        <w:sectPr w:rsidR="008F18E1" w:rsidSect="00882A80">
          <w:footerReference w:type="first" r:id="rId8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81"/>
        </w:sectPr>
      </w:pPr>
    </w:p>
    <w:p w14:paraId="545FBD74" w14:textId="6EDFA15F" w:rsidR="00EE5CC7" w:rsidRPr="00AD21FF" w:rsidRDefault="002B0B76" w:rsidP="00AD21FF">
      <w:pPr>
        <w:jc w:val="center"/>
        <w:rPr>
          <w:b/>
          <w:bCs/>
          <w:caps/>
          <w:sz w:val="32"/>
          <w:szCs w:val="32"/>
        </w:rPr>
      </w:pPr>
      <w:bookmarkStart w:id="2" w:name="_Toc40077668"/>
      <w:bookmarkStart w:id="3" w:name="_Toc180358748"/>
      <w:r w:rsidRPr="00AD21FF">
        <w:rPr>
          <w:b/>
          <w:bCs/>
          <w:caps/>
          <w:sz w:val="32"/>
          <w:szCs w:val="32"/>
        </w:rPr>
        <w:lastRenderedPageBreak/>
        <w:t>Содержание</w:t>
      </w:r>
      <w:bookmarkEnd w:id="2"/>
      <w:bookmarkEnd w:id="3"/>
    </w:p>
    <w:sdt>
      <w:sdtPr>
        <w:rPr>
          <w:rFonts w:ascii="Times New Roman" w:hAnsi="Times New Roman" w:cs="Times New Roman"/>
          <w:b w:val="0"/>
          <w:bCs w:val="0"/>
          <w:caps w:val="0"/>
          <w:sz w:val="28"/>
          <w:szCs w:val="28"/>
        </w:rPr>
        <w:id w:val="-2017993846"/>
        <w:docPartObj>
          <w:docPartGallery w:val="Table of Contents"/>
          <w:docPartUnique/>
        </w:docPartObj>
      </w:sdtPr>
      <w:sdtEndPr/>
      <w:sdtContent>
        <w:p w14:paraId="510C0DCD" w14:textId="28130BA8" w:rsidR="007F0144" w:rsidRPr="007F0144" w:rsidRDefault="00AD21FF">
          <w:pPr>
            <w:pStyle w:val="10"/>
            <w:tabs>
              <w:tab w:val="left" w:pos="56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r w:rsidRPr="007F014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F014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F014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939381" w:history="1">
            <w:r w:rsidR="007F0144" w:rsidRPr="007F014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7F0144" w:rsidRPr="007F01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ОБЩИЕ ПОЛОЖЕНИЯ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_Toc225939381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A458B" w14:textId="63F4266E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382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1.1.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Наименование системы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_Toc225939382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AB7B2" w14:textId="099BF41C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383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1.2.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Основание для проведения работ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_Toc225939383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5E51C" w14:textId="79683BE7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384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Наименование организаций – Заказчика и Разработчика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_Toc225939384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63148C" w14:textId="546122B8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385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1.3.1.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Заказчик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_Toc225939385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18339A" w14:textId="6E423DCB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386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1.3.2.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Разработчик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_Toc225939386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04E45" w14:textId="76C24C01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387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1.4.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Цели, назначение и область использования системы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_Toc225939387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7972B" w14:textId="784C73BB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388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1.5.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Нормативные ссылки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_Toc225939388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F1EF8" w14:textId="173EC35E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389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1.6.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Очередность создания системы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_Toc225939389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3DB7A" w14:textId="7A0ECED0" w:rsidR="007F0144" w:rsidRPr="007F0144" w:rsidRDefault="004C6A1C">
          <w:pPr>
            <w:pStyle w:val="10"/>
            <w:tabs>
              <w:tab w:val="left" w:pos="56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25939390" w:history="1">
            <w:r w:rsidR="007F0144" w:rsidRPr="007F014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7F0144" w:rsidRPr="007F01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ПРОЦЕССОВ ДЕЯТЕЛЬНОСТИ ОБЪЕКТА АВТОМАТИЗАЦИИ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_Toc225939390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978074" w14:textId="56CEEB7B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391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Анализ требований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_Toc225939391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27D7A0" w14:textId="64D415FB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392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2.1.1.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Функциональные требования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_Toc225939392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80E23" w14:textId="6EC3D599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393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2.1.2.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Нефункциональные требования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_Toc225939393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315AE" w14:textId="6257C2F8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394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архитектуры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_Toc225939394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37A31" w14:textId="511F1077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395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2.2.1.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Модульная архитектура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_Toc225939395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39CAA" w14:textId="391AD4BD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396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2.2.2.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Связь между модулями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_Toc225939396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E110F" w14:textId="509A9ACF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397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Реализация логики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_Toc225939397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1241E" w14:textId="043867CD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398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2.3.1.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Интерфейсы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_Toc225939398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B39187" w14:textId="129D1D90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399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2.3.2.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Обработка данных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_Toc225939399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E2C0FC" w14:textId="010C4067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00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2.4.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Тестирование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_Toc225939400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24E53" w14:textId="02098B62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401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2.4.1.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Автоматизированное тестирование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_Toc225939401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53AAA2" w14:textId="7D006717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402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2.4.2.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Мануальное тестирование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_Toc225939402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5D296" w14:textId="3ADA136D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03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2.5.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Отладка и оптимизация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_Toc225939403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2C6DC8" w14:textId="056D6E57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404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2.5.1.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Отладка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_Toc225939404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7C485A" w14:textId="351C0A48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405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2.5.2.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Оптимизация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_Toc225939405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09577" w14:textId="0F8500D2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06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2.6.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Публикация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_Toc225939406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A2B7F2" w14:textId="42280F0B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407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2.6.1.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Подготовка к публикации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_Toc225939407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777DDB" w14:textId="7B53E141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408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2.6.2.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Запуск в магазине приложений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_Toc225939408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40437" w14:textId="531A4073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09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2.7.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Поддержка и обновление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_Toc225939409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C27AA9" w14:textId="104A69DC" w:rsidR="007F0144" w:rsidRPr="007F0144" w:rsidRDefault="004C6A1C">
          <w:pPr>
            <w:pStyle w:val="10"/>
            <w:tabs>
              <w:tab w:val="left" w:pos="56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25939410" w:history="1">
            <w:r w:rsidR="007F0144" w:rsidRPr="007F014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3.</w:t>
            </w:r>
            <w:r w:rsidR="007F0144" w:rsidRPr="007F01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ОСНОВНЫЕ ТЕХНИЧЕСКИЕ РЕШЕНИЯ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_Toc225939410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88694" w14:textId="42FEEAB6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11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Решения по структуре системы, подсистемы, средствам и способам связи для информационного обмена между компонентами системы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_Toc225939411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7FA5CC" w14:textId="2B4B00EA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412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3.1.1.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Логическая и компонентная архитектура системы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_Toc225939412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84844" w14:textId="714E66F3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413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3.1.2.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noProof/>
                <w:sz w:val="28"/>
                <w:szCs w:val="28"/>
              </w:rPr>
              <w:t>Функциональная структура системы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_Toc225939413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94BA5" w14:textId="0E660D27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14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Решения по взаимосвязям АС со смежными системами, обеспечению ее совместимости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_Toc225939414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67C4FF" w14:textId="2EC301DB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15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3.3.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Решения по режимам функционирования, диагностированию работы системы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_Toc225939415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FD2C20" w14:textId="0A34CDC8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16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3.4.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Решения по персоналу и режимам его работы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_Toc225939416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929805" w14:textId="5AEB30CA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17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3.5.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Сведения об обеспечении заданных в техническом задании потребительских характеристик системы, определяющих ее качество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_Toc225939417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EF433" w14:textId="0748EBA8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18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3.6.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Состав функций, комплексов задач, реализуемых системой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_Toc225939418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4B1016" w14:textId="710D1DDA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419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3.6.1.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Функция «Обеспечение удобного и интуитивно понятного взаимодействия пользователя с приложением»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_Toc225939419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B4E160" w14:textId="62BD0DF8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420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3.6.2.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Функция «Обеспечение надежного и эффективного способа хранения и управления данными приложения»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_Toc225939420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7015C" w14:textId="0033144D" w:rsidR="007F0144" w:rsidRPr="007F0144" w:rsidRDefault="004C6A1C">
          <w:pPr>
            <w:pStyle w:val="30"/>
            <w:tabs>
              <w:tab w:val="left" w:pos="1400"/>
              <w:tab w:val="right" w:leader="dot" w:pos="9344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sz w:val="28"/>
              <w:szCs w:val="28"/>
            </w:rPr>
          </w:pPr>
          <w:hyperlink w:anchor="_Toc225939421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3.6.3.</w:t>
            </w:r>
            <w:r w:rsidR="007F0144" w:rsidRPr="007F0144">
              <w:rPr>
                <w:rFonts w:ascii="Times New Roman" w:eastAsiaTheme="minorEastAsia" w:hAnsi="Times New Roman" w:cs="Times New Roman"/>
                <w:i w:val="0"/>
                <w:iC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Функция «Предоставление пользователям информации о важных событиях, происходящих в приложении или связанных с ним»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_Toc225939421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3BE5F5" w14:textId="6C851A48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22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3.7.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Состав размещение комплексов технических средств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_Toc225939422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F1E968" w14:textId="53875B2F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23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3.8.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Решения по составу информации, объему, способам ее организации, видам машинных носителей, входным и выходным документам и сообщениям, последовательности обработки информации и другим компонентам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_Toc225939423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9408EE" w14:textId="4C40522F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24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3.9.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Решения по составу программных средств, языкам деятельности, алгоритмам процедур и операций и методам их реализации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_Toc225939424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77D9C" w14:textId="61462561" w:rsidR="007F0144" w:rsidRPr="007F0144" w:rsidRDefault="004C6A1C">
          <w:pPr>
            <w:pStyle w:val="10"/>
            <w:tabs>
              <w:tab w:val="left" w:pos="560"/>
              <w:tab w:val="right" w:leader="dot" w:pos="9344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</w:rPr>
          </w:pPr>
          <w:hyperlink w:anchor="_Toc225939425" w:history="1">
            <w:r w:rsidR="007F0144" w:rsidRPr="007F014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7F0144" w:rsidRPr="007F0144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МЕРОПРИЯТИЯ ПО ПОДГОТОВКЕ ОБЪЕКТА АВТОМАТИЗАЦИИ К ВВОДУ СИСТЕМЫ В ДЕЙСТВИЕ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_Toc225939425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A99EB" w14:textId="5CDD97F2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26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Мероприятия по приведению информации к виду, пригодному для обработки на ЭВМ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_Toc225939426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FBAD2" w14:textId="7993BBDC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27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Мероприятия по обучению и проверке квалификации персонала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_Toc225939427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EB3E0" w14:textId="28B67085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28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iCs/>
                <w:noProof/>
                <w:sz w:val="28"/>
                <w:szCs w:val="28"/>
              </w:rPr>
              <w:t>4.3.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iCs/>
                <w:noProof/>
                <w:sz w:val="28"/>
                <w:szCs w:val="28"/>
              </w:rPr>
              <w:t>Мероприятия по созданию необходимых подразделений и рабочих мест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_Toc225939428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F76AF1" w14:textId="4C38991E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29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4.4.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Мероприятия по изменению объекта автоматизации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_Toc225939429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EA632" w14:textId="53FFEF9F" w:rsidR="007F0144" w:rsidRPr="007F0144" w:rsidRDefault="004C6A1C">
          <w:pPr>
            <w:pStyle w:val="20"/>
            <w:tabs>
              <w:tab w:val="left" w:pos="840"/>
              <w:tab w:val="right" w:leader="dot" w:pos="9344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</w:rPr>
          </w:pPr>
          <w:hyperlink w:anchor="_Toc225939430" w:history="1"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4.5.</w:t>
            </w:r>
            <w:r w:rsidR="007F0144" w:rsidRPr="007F0144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</w:rPr>
              <w:tab/>
            </w:r>
            <w:r w:rsidR="007F0144" w:rsidRPr="007F0144">
              <w:rPr>
                <w:rStyle w:val="ad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Другие мероприятия, исходящие из специфических особенностей создаваемой АС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_Toc225939430 \h </w:instrTex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7F0144" w:rsidRPr="007F014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78234" w14:textId="4F8C364D" w:rsidR="00AD21FF" w:rsidRPr="00AD21FF" w:rsidRDefault="00AD21FF">
          <w:pPr>
            <w:rPr>
              <w:szCs w:val="28"/>
            </w:rPr>
          </w:pPr>
          <w:r w:rsidRPr="007F0144">
            <w:rPr>
              <w:b/>
              <w:bCs/>
              <w:szCs w:val="28"/>
            </w:rPr>
            <w:fldChar w:fldCharType="end"/>
          </w:r>
        </w:p>
      </w:sdtContent>
    </w:sdt>
    <w:p w14:paraId="57325319" w14:textId="781935E8" w:rsidR="00EE5CC7" w:rsidRPr="00882A80" w:rsidRDefault="00843724" w:rsidP="00AD21FF">
      <w:pPr>
        <w:pStyle w:val="10"/>
        <w:tabs>
          <w:tab w:val="right" w:leader="dot" w:pos="9344"/>
        </w:tabs>
        <w:rPr>
          <w:b w:val="0"/>
          <w:bCs w:val="0"/>
          <w:sz w:val="28"/>
          <w:szCs w:val="28"/>
        </w:rPr>
      </w:pPr>
      <w:r>
        <w:rPr>
          <w:bCs w:val="0"/>
          <w:sz w:val="28"/>
          <w:szCs w:val="28"/>
        </w:rPr>
        <w:fldChar w:fldCharType="begin"/>
      </w:r>
      <w:r>
        <w:rPr>
          <w:bCs w:val="0"/>
          <w:sz w:val="28"/>
          <w:szCs w:val="28"/>
        </w:rPr>
        <w:instrText xml:space="preserve"> TOC \o "1-3" \h \z </w:instrText>
      </w:r>
      <w:r>
        <w:rPr>
          <w:bCs w:val="0"/>
          <w:sz w:val="28"/>
          <w:szCs w:val="28"/>
        </w:rPr>
        <w:fldChar w:fldCharType="end"/>
      </w:r>
    </w:p>
    <w:p w14:paraId="4E2463E8" w14:textId="691F49C7" w:rsidR="00951341" w:rsidRPr="00434D1B" w:rsidRDefault="002B0B76" w:rsidP="00EA2DFE">
      <w:pPr>
        <w:pStyle w:val="af"/>
        <w:numPr>
          <w:ilvl w:val="0"/>
          <w:numId w:val="3"/>
        </w:numPr>
        <w:spacing w:line="360" w:lineRule="auto"/>
        <w:ind w:left="0" w:firstLine="0"/>
        <w:jc w:val="center"/>
        <w:outlineLvl w:val="0"/>
        <w:rPr>
          <w:b/>
          <w:bCs/>
          <w:szCs w:val="28"/>
        </w:rPr>
      </w:pPr>
      <w:r>
        <w:rPr>
          <w:caps/>
        </w:rPr>
        <w:br w:type="page"/>
      </w:r>
      <w:bookmarkStart w:id="4" w:name="_Toc225939381"/>
      <w:r w:rsidR="00951341" w:rsidRPr="00434D1B">
        <w:rPr>
          <w:b/>
          <w:bCs/>
          <w:szCs w:val="28"/>
        </w:rPr>
        <w:lastRenderedPageBreak/>
        <w:t>О</w:t>
      </w:r>
      <w:r w:rsidR="00951341">
        <w:rPr>
          <w:b/>
          <w:bCs/>
          <w:szCs w:val="28"/>
        </w:rPr>
        <w:t>БЩИЕ</w:t>
      </w:r>
      <w:r w:rsidR="00951341" w:rsidRPr="00434D1B">
        <w:rPr>
          <w:b/>
          <w:bCs/>
          <w:szCs w:val="28"/>
        </w:rPr>
        <w:t xml:space="preserve"> </w:t>
      </w:r>
      <w:r w:rsidR="00951341">
        <w:rPr>
          <w:b/>
          <w:bCs/>
          <w:szCs w:val="28"/>
        </w:rPr>
        <w:t>ПОЛОЖЕНИЯ</w:t>
      </w:r>
      <w:bookmarkEnd w:id="4"/>
    </w:p>
    <w:p w14:paraId="65199CE9" w14:textId="7413BA68" w:rsidR="00951341" w:rsidRPr="00434D1B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  <w:lang w:val="en-US"/>
        </w:rPr>
      </w:pPr>
      <w:bookmarkStart w:id="5" w:name="_Toc225939382"/>
      <w:r>
        <w:rPr>
          <w:b/>
          <w:bCs/>
          <w:szCs w:val="28"/>
        </w:rPr>
        <w:t>Наименование системы</w:t>
      </w:r>
      <w:bookmarkEnd w:id="5"/>
    </w:p>
    <w:p w14:paraId="22A58A7C" w14:textId="135994EC" w:rsidR="00951341" w:rsidRDefault="00951341" w:rsidP="0067122C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Полное наименование – </w:t>
      </w:r>
      <w:r w:rsidR="00DC2CFA">
        <w:rPr>
          <w:szCs w:val="28"/>
        </w:rPr>
        <w:t>Сайт производства мясопродуктов</w:t>
      </w:r>
    </w:p>
    <w:p w14:paraId="43BE89D8" w14:textId="77777777" w:rsidR="00951341" w:rsidRPr="008105E5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  <w:lang w:val="en-US"/>
        </w:rPr>
      </w:pPr>
      <w:bookmarkStart w:id="6" w:name="_Toc225939383"/>
      <w:r>
        <w:rPr>
          <w:b/>
          <w:bCs/>
          <w:szCs w:val="28"/>
        </w:rPr>
        <w:t>Основание для проведения работ</w:t>
      </w:r>
      <w:bookmarkEnd w:id="6"/>
    </w:p>
    <w:p w14:paraId="7FBAF24A" w14:textId="60F889CA" w:rsidR="00951341" w:rsidRPr="0075798D" w:rsidRDefault="00951341" w:rsidP="0075798D">
      <w:pPr>
        <w:spacing w:line="360" w:lineRule="auto"/>
        <w:ind w:firstLine="709"/>
        <w:jc w:val="both"/>
        <w:rPr>
          <w:szCs w:val="28"/>
        </w:rPr>
      </w:pPr>
      <w:r w:rsidRPr="008105E5">
        <w:rPr>
          <w:spacing w:val="2"/>
          <w:szCs w:val="36"/>
        </w:rPr>
        <w:t xml:space="preserve">Основанием для проведения разработки </w:t>
      </w:r>
      <w:r w:rsidR="0075798D" w:rsidRPr="005123C0">
        <w:rPr>
          <w:spacing w:val="2"/>
          <w:szCs w:val="28"/>
        </w:rPr>
        <w:t xml:space="preserve">является </w:t>
      </w:r>
      <w:r w:rsidR="0075798D">
        <w:rPr>
          <w:spacing w:val="2"/>
          <w:szCs w:val="28"/>
        </w:rPr>
        <w:t>защита курсовой работы</w:t>
      </w:r>
      <w:r w:rsidR="0075798D" w:rsidRPr="005123C0">
        <w:rPr>
          <w:szCs w:val="28"/>
        </w:rPr>
        <w:t xml:space="preserve">. </w:t>
      </w:r>
    </w:p>
    <w:p w14:paraId="41EE0462" w14:textId="77777777" w:rsidR="00951341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36"/>
        </w:rPr>
      </w:pPr>
      <w:bookmarkStart w:id="7" w:name="_Toc225939384"/>
      <w:r>
        <w:rPr>
          <w:b/>
          <w:bCs/>
          <w:szCs w:val="36"/>
        </w:rPr>
        <w:t>Наименование организаций – Заказчика и Разработчика</w:t>
      </w:r>
      <w:bookmarkEnd w:id="7"/>
    </w:p>
    <w:p w14:paraId="632AF50C" w14:textId="77777777" w:rsidR="00951341" w:rsidRPr="00A70BAF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36"/>
          <w:lang w:val="en-US"/>
        </w:rPr>
      </w:pPr>
      <w:bookmarkStart w:id="8" w:name="_Toc225939385"/>
      <w:r>
        <w:rPr>
          <w:b/>
          <w:bCs/>
          <w:szCs w:val="36"/>
        </w:rPr>
        <w:t>Заказчик</w:t>
      </w:r>
      <w:bookmarkEnd w:id="8"/>
    </w:p>
    <w:p w14:paraId="0207B836" w14:textId="77777777" w:rsidR="00951341" w:rsidRDefault="00951341" w:rsidP="0067122C">
      <w:pPr>
        <w:spacing w:line="360" w:lineRule="auto"/>
        <w:ind w:firstLine="709"/>
        <w:jc w:val="both"/>
        <w:rPr>
          <w:szCs w:val="36"/>
        </w:rPr>
      </w:pPr>
      <w:r>
        <w:rPr>
          <w:szCs w:val="36"/>
        </w:rPr>
        <w:t>Заказчик</w:t>
      </w:r>
      <w:r>
        <w:rPr>
          <w:szCs w:val="36"/>
          <w:lang w:val="en-US"/>
        </w:rPr>
        <w:t xml:space="preserve">: </w:t>
      </w:r>
      <w:r>
        <w:rPr>
          <w:szCs w:val="36"/>
        </w:rPr>
        <w:t>ГАПОУ СО «САСК»</w:t>
      </w:r>
    </w:p>
    <w:p w14:paraId="7D32A3D7" w14:textId="77777777" w:rsidR="00951341" w:rsidRDefault="00951341" w:rsidP="0067122C">
      <w:pPr>
        <w:spacing w:line="360" w:lineRule="auto"/>
        <w:ind w:firstLine="709"/>
        <w:jc w:val="both"/>
        <w:rPr>
          <w:szCs w:val="36"/>
        </w:rPr>
      </w:pPr>
      <w:r>
        <w:rPr>
          <w:szCs w:val="36"/>
        </w:rPr>
        <w:t>Адрес фактический</w:t>
      </w:r>
      <w:r w:rsidRPr="00A70BAF">
        <w:rPr>
          <w:szCs w:val="36"/>
        </w:rPr>
        <w:t xml:space="preserve">: </w:t>
      </w:r>
      <w:r>
        <w:rPr>
          <w:szCs w:val="36"/>
        </w:rPr>
        <w:t>г. Саратов</w:t>
      </w:r>
      <w:r w:rsidRPr="00A70BAF">
        <w:rPr>
          <w:szCs w:val="36"/>
        </w:rPr>
        <w:t xml:space="preserve">, </w:t>
      </w:r>
      <w:r>
        <w:rPr>
          <w:szCs w:val="36"/>
        </w:rPr>
        <w:t>Октябрьский район</w:t>
      </w:r>
      <w:r w:rsidRPr="00A70BAF">
        <w:rPr>
          <w:szCs w:val="36"/>
        </w:rPr>
        <w:t xml:space="preserve">, </w:t>
      </w:r>
      <w:r>
        <w:rPr>
          <w:szCs w:val="36"/>
        </w:rPr>
        <w:t>ул. Имени Н.Г. Чернышевского</w:t>
      </w:r>
      <w:r w:rsidRPr="008531F0">
        <w:rPr>
          <w:szCs w:val="36"/>
        </w:rPr>
        <w:t>, 139</w:t>
      </w:r>
    </w:p>
    <w:p w14:paraId="1AC4601A" w14:textId="77777777" w:rsidR="00951341" w:rsidRDefault="00951341" w:rsidP="0067122C">
      <w:pPr>
        <w:spacing w:line="360" w:lineRule="auto"/>
        <w:ind w:firstLine="709"/>
        <w:jc w:val="both"/>
        <w:rPr>
          <w:szCs w:val="36"/>
        </w:rPr>
      </w:pPr>
      <w:r>
        <w:rPr>
          <w:szCs w:val="36"/>
        </w:rPr>
        <w:t>Телефон</w:t>
      </w:r>
      <w:r w:rsidRPr="008531F0">
        <w:rPr>
          <w:szCs w:val="36"/>
        </w:rPr>
        <w:t xml:space="preserve">: </w:t>
      </w:r>
      <w:r>
        <w:rPr>
          <w:szCs w:val="36"/>
        </w:rPr>
        <w:t>+ 7 (8452) 20-88-02</w:t>
      </w:r>
    </w:p>
    <w:p w14:paraId="7AA78CB3" w14:textId="77777777" w:rsidR="00951341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36"/>
        </w:rPr>
      </w:pPr>
      <w:bookmarkStart w:id="9" w:name="_Toc225939386"/>
      <w:r>
        <w:rPr>
          <w:b/>
          <w:bCs/>
          <w:szCs w:val="36"/>
        </w:rPr>
        <w:t>Разработчик</w:t>
      </w:r>
      <w:bookmarkEnd w:id="9"/>
    </w:p>
    <w:p w14:paraId="08CDA545" w14:textId="77777777" w:rsidR="00951341" w:rsidRDefault="00951341" w:rsidP="0067122C">
      <w:pPr>
        <w:spacing w:line="360" w:lineRule="auto"/>
        <w:ind w:firstLine="709"/>
        <w:jc w:val="both"/>
        <w:rPr>
          <w:szCs w:val="36"/>
        </w:rPr>
      </w:pPr>
      <w:r>
        <w:rPr>
          <w:szCs w:val="36"/>
        </w:rPr>
        <w:t>Разработчик</w:t>
      </w:r>
      <w:r>
        <w:rPr>
          <w:szCs w:val="36"/>
          <w:lang w:val="en-US"/>
        </w:rPr>
        <w:t xml:space="preserve">: </w:t>
      </w:r>
      <w:r>
        <w:rPr>
          <w:szCs w:val="36"/>
        </w:rPr>
        <w:t>ГАПОУ СО «САСК»</w:t>
      </w:r>
    </w:p>
    <w:p w14:paraId="5449ED74" w14:textId="77777777" w:rsidR="00951341" w:rsidRPr="008531F0" w:rsidRDefault="00951341" w:rsidP="0067122C">
      <w:pPr>
        <w:spacing w:line="360" w:lineRule="auto"/>
        <w:ind w:firstLine="709"/>
        <w:jc w:val="both"/>
        <w:rPr>
          <w:szCs w:val="36"/>
        </w:rPr>
      </w:pPr>
      <w:r>
        <w:rPr>
          <w:szCs w:val="36"/>
        </w:rPr>
        <w:t>Адрес фактический</w:t>
      </w:r>
      <w:r w:rsidRPr="00A70BAF">
        <w:rPr>
          <w:szCs w:val="36"/>
        </w:rPr>
        <w:t xml:space="preserve">: </w:t>
      </w:r>
      <w:r>
        <w:rPr>
          <w:szCs w:val="36"/>
        </w:rPr>
        <w:t>г. Саратов</w:t>
      </w:r>
      <w:r w:rsidRPr="00A70BAF">
        <w:rPr>
          <w:szCs w:val="36"/>
        </w:rPr>
        <w:t xml:space="preserve">, </w:t>
      </w:r>
      <w:r>
        <w:rPr>
          <w:szCs w:val="36"/>
        </w:rPr>
        <w:t>Октябрьский район</w:t>
      </w:r>
      <w:r w:rsidRPr="00A70BAF">
        <w:rPr>
          <w:szCs w:val="36"/>
        </w:rPr>
        <w:t xml:space="preserve">, </w:t>
      </w:r>
      <w:r>
        <w:rPr>
          <w:szCs w:val="36"/>
        </w:rPr>
        <w:t>ул. Имени Н.Г. Чернышевского</w:t>
      </w:r>
      <w:r w:rsidRPr="008531F0">
        <w:rPr>
          <w:szCs w:val="36"/>
        </w:rPr>
        <w:t>, 139</w:t>
      </w:r>
    </w:p>
    <w:p w14:paraId="33276D7B" w14:textId="42F6D2DE" w:rsidR="00951341" w:rsidRPr="008531F0" w:rsidRDefault="00951341" w:rsidP="0067122C">
      <w:pPr>
        <w:spacing w:line="360" w:lineRule="auto"/>
        <w:ind w:firstLine="709"/>
        <w:jc w:val="both"/>
        <w:rPr>
          <w:szCs w:val="36"/>
        </w:rPr>
      </w:pPr>
      <w:r>
        <w:rPr>
          <w:szCs w:val="36"/>
        </w:rPr>
        <w:t>Телефон</w:t>
      </w:r>
      <w:r w:rsidRPr="008531F0">
        <w:rPr>
          <w:szCs w:val="36"/>
        </w:rPr>
        <w:t xml:space="preserve">: +7 (927) </w:t>
      </w:r>
      <w:r w:rsidR="0075798D">
        <w:rPr>
          <w:szCs w:val="36"/>
        </w:rPr>
        <w:t>165 80 88</w:t>
      </w:r>
    </w:p>
    <w:p w14:paraId="0A9FE892" w14:textId="77777777" w:rsidR="00951341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10" w:name="_Toc225939387"/>
      <w:r>
        <w:rPr>
          <w:b/>
          <w:bCs/>
          <w:szCs w:val="28"/>
        </w:rPr>
        <w:t>Цели</w:t>
      </w:r>
      <w:r w:rsidRPr="000D1F4D">
        <w:rPr>
          <w:b/>
          <w:bCs/>
          <w:szCs w:val="28"/>
        </w:rPr>
        <w:t xml:space="preserve">, </w:t>
      </w:r>
      <w:r>
        <w:rPr>
          <w:b/>
          <w:bCs/>
          <w:szCs w:val="28"/>
        </w:rPr>
        <w:t>назначение и область использования системы</w:t>
      </w:r>
      <w:bookmarkEnd w:id="10"/>
    </w:p>
    <w:p w14:paraId="721CA1A5" w14:textId="77777777" w:rsidR="00DC2CFA" w:rsidRDefault="00DC2CFA" w:rsidP="00DC2CFA">
      <w:pPr>
        <w:spacing w:line="360" w:lineRule="auto"/>
        <w:ind w:firstLine="709"/>
        <w:jc w:val="both"/>
      </w:pPr>
      <w:r>
        <w:t xml:space="preserve">Назначением программы "Производство мясопродуктов" является автоматизация основных бизнес-процессов в торговом деле, включая управление продажами, регистрацию и обслуживание покупателей, а также сбор и анализ статистической информации. Основные функции программы включают: </w:t>
      </w:r>
    </w:p>
    <w:p w14:paraId="4F7221DD" w14:textId="77777777" w:rsidR="00DC2CFA" w:rsidRDefault="00DC2CFA" w:rsidP="00DC2CFA">
      <w:pPr>
        <w:spacing w:line="360" w:lineRule="auto"/>
        <w:ind w:left="283" w:hanging="357"/>
        <w:jc w:val="both"/>
      </w:pPr>
      <w:r>
        <w:t>•</w:t>
      </w:r>
      <w:r>
        <w:tab/>
        <w:t>Учет поступлений, продаж и возвратов товаров;</w:t>
      </w:r>
    </w:p>
    <w:p w14:paraId="6889FCEA" w14:textId="77777777" w:rsidR="00DC2CFA" w:rsidRDefault="00DC2CFA" w:rsidP="00DC2CFA">
      <w:pPr>
        <w:spacing w:line="360" w:lineRule="auto"/>
        <w:ind w:left="283" w:hanging="357"/>
        <w:jc w:val="both"/>
      </w:pPr>
      <w:r>
        <w:t>•</w:t>
      </w:r>
      <w:r>
        <w:tab/>
        <w:t>Ведение складских карточек и инвентаризацию остатков;</w:t>
      </w:r>
    </w:p>
    <w:p w14:paraId="10B890DA" w14:textId="77777777" w:rsidR="00DC2CFA" w:rsidRDefault="00DC2CFA" w:rsidP="00DC2CFA">
      <w:pPr>
        <w:spacing w:line="360" w:lineRule="auto"/>
        <w:ind w:left="283" w:hanging="357"/>
        <w:jc w:val="both"/>
      </w:pPr>
      <w:r>
        <w:t>•</w:t>
      </w:r>
      <w:r>
        <w:tab/>
        <w:t>Управление ассортиментом;</w:t>
      </w:r>
    </w:p>
    <w:p w14:paraId="1399A7A1" w14:textId="77777777" w:rsidR="00DC2CFA" w:rsidRDefault="00DC2CFA" w:rsidP="00DC2CFA">
      <w:pPr>
        <w:spacing w:line="360" w:lineRule="auto"/>
        <w:ind w:left="283" w:hanging="357"/>
        <w:jc w:val="both"/>
      </w:pPr>
      <w:r>
        <w:t>•</w:t>
      </w:r>
      <w:r>
        <w:tab/>
        <w:t>Поиск товаров по названию, категории;</w:t>
      </w:r>
    </w:p>
    <w:p w14:paraId="08C09A51" w14:textId="77777777" w:rsidR="00DC2CFA" w:rsidRDefault="00DC2CFA" w:rsidP="00DC2CFA">
      <w:pPr>
        <w:spacing w:line="360" w:lineRule="auto"/>
        <w:ind w:left="283" w:hanging="357"/>
        <w:jc w:val="both"/>
      </w:pPr>
      <w:r>
        <w:t>•</w:t>
      </w:r>
      <w:r>
        <w:tab/>
        <w:t>Ведение базы данных истории закупок;</w:t>
      </w:r>
    </w:p>
    <w:p w14:paraId="5FECCC32" w14:textId="77777777" w:rsidR="00DC2CFA" w:rsidRDefault="00DC2CFA" w:rsidP="00DC2CFA">
      <w:pPr>
        <w:spacing w:line="360" w:lineRule="auto"/>
        <w:ind w:left="283" w:hanging="357"/>
        <w:jc w:val="both"/>
      </w:pPr>
      <w:r>
        <w:t>•</w:t>
      </w:r>
      <w:r>
        <w:tab/>
        <w:t>Регистрация покупателей;</w:t>
      </w:r>
    </w:p>
    <w:p w14:paraId="79C8F4A5" w14:textId="08C25D9B" w:rsidR="00951341" w:rsidRPr="000D1F4D" w:rsidRDefault="00951341" w:rsidP="00DC2CFA">
      <w:pPr>
        <w:spacing w:line="360" w:lineRule="auto"/>
        <w:ind w:firstLine="709"/>
        <w:jc w:val="both"/>
        <w:rPr>
          <w:szCs w:val="28"/>
        </w:rPr>
      </w:pPr>
      <w:r w:rsidRPr="000D1F4D">
        <w:rPr>
          <w:szCs w:val="28"/>
        </w:rPr>
        <w:lastRenderedPageBreak/>
        <w:t>Конечными пользователями программы должны являться студенты и сотрудники колледжа.</w:t>
      </w:r>
    </w:p>
    <w:p w14:paraId="2D5E4891" w14:textId="77777777" w:rsidR="00951341" w:rsidRPr="000E379E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  <w:lang w:val="en-US"/>
        </w:rPr>
      </w:pPr>
      <w:bookmarkStart w:id="11" w:name="_Toc225939388"/>
      <w:r>
        <w:rPr>
          <w:b/>
          <w:bCs/>
          <w:szCs w:val="28"/>
        </w:rPr>
        <w:t>Нормативные ссылки</w:t>
      </w:r>
      <w:bookmarkEnd w:id="11"/>
    </w:p>
    <w:p w14:paraId="1512A870" w14:textId="77777777" w:rsidR="00951341" w:rsidRDefault="00951341" w:rsidP="0067122C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При эскизному проектирования использовались следующие нормативно-технические документы</w:t>
      </w:r>
      <w:r w:rsidRPr="000E379E">
        <w:rPr>
          <w:szCs w:val="28"/>
        </w:rPr>
        <w:t>:</w:t>
      </w:r>
    </w:p>
    <w:p w14:paraId="07D4884A" w14:textId="55795629" w:rsidR="00951341" w:rsidRDefault="00951341" w:rsidP="0067122C">
      <w:pPr>
        <w:pStyle w:val="af"/>
        <w:numPr>
          <w:ilvl w:val="0"/>
          <w:numId w:val="4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Техническое задание на создание информационной системы «</w:t>
      </w:r>
      <w:r w:rsidR="006C1327" w:rsidRPr="00DD14A5">
        <w:rPr>
          <w:szCs w:val="28"/>
        </w:rPr>
        <w:t>Магазин</w:t>
      </w:r>
      <w:r w:rsidR="006C1327">
        <w:rPr>
          <w:szCs w:val="28"/>
        </w:rPr>
        <w:t xml:space="preserve"> </w:t>
      </w:r>
      <w:r w:rsidR="006C1327" w:rsidRPr="00DD14A5">
        <w:rPr>
          <w:szCs w:val="28"/>
        </w:rPr>
        <w:t>фермерской продукции</w:t>
      </w:r>
      <w:r>
        <w:rPr>
          <w:szCs w:val="28"/>
        </w:rPr>
        <w:t>»</w:t>
      </w:r>
      <w:r w:rsidR="00672FDA" w:rsidRPr="00672FDA">
        <w:rPr>
          <w:szCs w:val="28"/>
        </w:rPr>
        <w:t>.</w:t>
      </w:r>
    </w:p>
    <w:p w14:paraId="7F7D29D0" w14:textId="12FE6F2F" w:rsidR="00951341" w:rsidRDefault="00951341" w:rsidP="0067122C">
      <w:pPr>
        <w:pStyle w:val="af"/>
        <w:numPr>
          <w:ilvl w:val="0"/>
          <w:numId w:val="4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Правила техники безопасности в компьютерном помещении</w:t>
      </w:r>
      <w:r w:rsidR="00672FDA" w:rsidRPr="00672FDA">
        <w:rPr>
          <w:szCs w:val="28"/>
        </w:rPr>
        <w:t>.</w:t>
      </w:r>
    </w:p>
    <w:p w14:paraId="7FBA13D5" w14:textId="2A10865B" w:rsidR="00951341" w:rsidRDefault="00951341" w:rsidP="0067122C">
      <w:pPr>
        <w:pStyle w:val="af"/>
        <w:numPr>
          <w:ilvl w:val="0"/>
          <w:numId w:val="4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Федеральный закон от 22.07.2008 </w:t>
      </w:r>
      <w:r>
        <w:rPr>
          <w:szCs w:val="28"/>
          <w:lang w:val="en-US"/>
        </w:rPr>
        <w:t>N</w:t>
      </w:r>
      <w:r w:rsidRPr="00C12335">
        <w:rPr>
          <w:szCs w:val="28"/>
        </w:rPr>
        <w:t xml:space="preserve"> 123-</w:t>
      </w:r>
      <w:r>
        <w:rPr>
          <w:szCs w:val="28"/>
        </w:rPr>
        <w:t>ФЗ (ред. От 25.12.2023) «Технический регламент о требованиях пожарной безопасности»</w:t>
      </w:r>
      <w:r w:rsidR="00672FDA" w:rsidRPr="00672FDA">
        <w:rPr>
          <w:szCs w:val="28"/>
        </w:rPr>
        <w:t>.</w:t>
      </w:r>
    </w:p>
    <w:p w14:paraId="2097DB93" w14:textId="77777777" w:rsidR="00951341" w:rsidRDefault="00951341" w:rsidP="0067122C">
      <w:pPr>
        <w:pStyle w:val="af"/>
        <w:numPr>
          <w:ilvl w:val="0"/>
          <w:numId w:val="4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ГОСТ 12.1.010-76 ССБТ. Взрывобезопасность.</w:t>
      </w:r>
    </w:p>
    <w:p w14:paraId="7CCF605A" w14:textId="66914DB6" w:rsidR="00951341" w:rsidRDefault="00951341" w:rsidP="0067122C">
      <w:pPr>
        <w:pStyle w:val="af"/>
        <w:numPr>
          <w:ilvl w:val="0"/>
          <w:numId w:val="4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 xml:space="preserve">ГОСТ 34.602-2020 Информационные технологии. </w:t>
      </w:r>
      <w:r w:rsidRPr="007810EA">
        <w:rPr>
          <w:szCs w:val="28"/>
        </w:rPr>
        <w:t>Комплекс стандартов на автоматизированные системы. Техническое задание на создание автоматизированной системы</w:t>
      </w:r>
      <w:r w:rsidR="00672FDA">
        <w:rPr>
          <w:szCs w:val="28"/>
          <w:lang w:val="en-US"/>
        </w:rPr>
        <w:t>.</w:t>
      </w:r>
    </w:p>
    <w:p w14:paraId="3AB0679D" w14:textId="117CAC36" w:rsidR="00951341" w:rsidRDefault="00951341" w:rsidP="0067122C">
      <w:pPr>
        <w:pStyle w:val="af"/>
        <w:numPr>
          <w:ilvl w:val="0"/>
          <w:numId w:val="4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ГОСТ 19.102-77 ЕСПД. Стадии разработки</w:t>
      </w:r>
      <w:r w:rsidR="00672FDA">
        <w:rPr>
          <w:szCs w:val="28"/>
          <w:lang w:val="en-US"/>
        </w:rPr>
        <w:t>.</w:t>
      </w:r>
    </w:p>
    <w:p w14:paraId="1C83C2E3" w14:textId="76E73CD3" w:rsidR="00951341" w:rsidRPr="00343345" w:rsidRDefault="00951341" w:rsidP="0067122C">
      <w:pPr>
        <w:pStyle w:val="af"/>
        <w:numPr>
          <w:ilvl w:val="0"/>
          <w:numId w:val="4"/>
        </w:numPr>
        <w:spacing w:line="360" w:lineRule="auto"/>
        <w:ind w:left="0" w:firstLine="709"/>
        <w:jc w:val="both"/>
        <w:rPr>
          <w:sz w:val="36"/>
          <w:szCs w:val="36"/>
        </w:rPr>
      </w:pPr>
      <w:r w:rsidRPr="00343345">
        <w:rPr>
          <w:szCs w:val="28"/>
        </w:rPr>
        <w:t>ГОСТ 19.101-77 ЕСПД. Виды программ и программных документов</w:t>
      </w:r>
      <w:r w:rsidR="00672FDA" w:rsidRPr="00672FDA">
        <w:rPr>
          <w:szCs w:val="28"/>
        </w:rPr>
        <w:t>.</w:t>
      </w:r>
    </w:p>
    <w:p w14:paraId="05D83192" w14:textId="2015671C" w:rsidR="00951341" w:rsidRPr="00343345" w:rsidRDefault="00951341" w:rsidP="0067122C">
      <w:pPr>
        <w:pStyle w:val="af"/>
        <w:numPr>
          <w:ilvl w:val="0"/>
          <w:numId w:val="4"/>
        </w:numPr>
        <w:spacing w:line="360" w:lineRule="auto"/>
        <w:ind w:left="0" w:firstLine="709"/>
        <w:jc w:val="both"/>
        <w:rPr>
          <w:sz w:val="44"/>
          <w:szCs w:val="44"/>
        </w:rPr>
      </w:pPr>
      <w:r w:rsidRPr="00343345">
        <w:rPr>
          <w:szCs w:val="28"/>
        </w:rPr>
        <w:t>ГОСТ 19.103-77</w:t>
      </w:r>
      <w:r w:rsidRPr="008531F0">
        <w:rPr>
          <w:szCs w:val="28"/>
        </w:rPr>
        <w:t xml:space="preserve"> </w:t>
      </w:r>
      <w:r w:rsidRPr="00343345">
        <w:rPr>
          <w:szCs w:val="28"/>
        </w:rPr>
        <w:t>ЕСПД. Обозначение программ и программных документов</w:t>
      </w:r>
      <w:r w:rsidR="00672FDA" w:rsidRPr="00672FDA">
        <w:rPr>
          <w:szCs w:val="28"/>
        </w:rPr>
        <w:t>.</w:t>
      </w:r>
    </w:p>
    <w:p w14:paraId="51F25CDE" w14:textId="70216BC5" w:rsidR="00951341" w:rsidRPr="00343345" w:rsidRDefault="00951341" w:rsidP="0067122C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4"/>
        </w:rPr>
      </w:pPr>
      <w:r w:rsidRPr="00343345">
        <w:rPr>
          <w:sz w:val="28"/>
          <w:szCs w:val="24"/>
        </w:rPr>
        <w:t>ГОСТ 19.104-78 ЕСПД. Основные надписи</w:t>
      </w:r>
      <w:r w:rsidR="00672FDA">
        <w:rPr>
          <w:sz w:val="28"/>
          <w:szCs w:val="24"/>
          <w:lang w:val="en-US"/>
        </w:rPr>
        <w:t>.</w:t>
      </w:r>
    </w:p>
    <w:p w14:paraId="59E19EA4" w14:textId="4D305329" w:rsidR="00951341" w:rsidRPr="00A672CD" w:rsidRDefault="00951341" w:rsidP="0067122C">
      <w:pPr>
        <w:pStyle w:val="af"/>
        <w:numPr>
          <w:ilvl w:val="0"/>
          <w:numId w:val="4"/>
        </w:numPr>
        <w:spacing w:line="360" w:lineRule="auto"/>
        <w:ind w:left="0" w:firstLine="709"/>
        <w:jc w:val="both"/>
        <w:rPr>
          <w:sz w:val="52"/>
          <w:szCs w:val="52"/>
        </w:rPr>
      </w:pPr>
      <w:r w:rsidRPr="008531F0">
        <w:rPr>
          <w:szCs w:val="28"/>
        </w:rPr>
        <w:t xml:space="preserve"> </w:t>
      </w:r>
      <w:r w:rsidRPr="00343345">
        <w:rPr>
          <w:szCs w:val="28"/>
        </w:rPr>
        <w:t>ГОСТ 19.105-78</w:t>
      </w:r>
      <w:r w:rsidRPr="008531F0">
        <w:rPr>
          <w:szCs w:val="28"/>
        </w:rPr>
        <w:t xml:space="preserve"> </w:t>
      </w:r>
      <w:r w:rsidRPr="00343345">
        <w:rPr>
          <w:szCs w:val="28"/>
        </w:rPr>
        <w:t>ЕСПД. Общие требования к программным документам</w:t>
      </w:r>
      <w:r w:rsidR="00672FDA" w:rsidRPr="00672FDA">
        <w:rPr>
          <w:szCs w:val="28"/>
        </w:rPr>
        <w:t>.</w:t>
      </w:r>
    </w:p>
    <w:p w14:paraId="3F8FEC4B" w14:textId="6A2A7BCC" w:rsidR="00951341" w:rsidRPr="00A672CD" w:rsidRDefault="00951341" w:rsidP="0067122C">
      <w:pPr>
        <w:pStyle w:val="af"/>
        <w:numPr>
          <w:ilvl w:val="0"/>
          <w:numId w:val="4"/>
        </w:numPr>
        <w:spacing w:line="360" w:lineRule="auto"/>
        <w:ind w:left="0" w:firstLine="709"/>
        <w:jc w:val="both"/>
        <w:rPr>
          <w:sz w:val="72"/>
          <w:szCs w:val="72"/>
        </w:rPr>
      </w:pPr>
      <w:r w:rsidRPr="008531F0">
        <w:rPr>
          <w:szCs w:val="28"/>
        </w:rPr>
        <w:t xml:space="preserve"> </w:t>
      </w:r>
      <w:r w:rsidRPr="00A672CD">
        <w:rPr>
          <w:szCs w:val="28"/>
        </w:rPr>
        <w:t>ГОСТ 19.106-78</w:t>
      </w:r>
      <w:r w:rsidRPr="008531F0">
        <w:rPr>
          <w:szCs w:val="28"/>
        </w:rPr>
        <w:t xml:space="preserve"> </w:t>
      </w:r>
      <w:r w:rsidRPr="00A672CD">
        <w:rPr>
          <w:szCs w:val="28"/>
        </w:rPr>
        <w:t>ЕСПД. Общие требования к программным документам, выполненным печатным способом</w:t>
      </w:r>
      <w:r w:rsidR="00672FDA" w:rsidRPr="00672FDA">
        <w:rPr>
          <w:szCs w:val="28"/>
        </w:rPr>
        <w:t>.</w:t>
      </w:r>
    </w:p>
    <w:p w14:paraId="0F68D69C" w14:textId="7ADC22E3" w:rsidR="00951341" w:rsidRPr="00A672CD" w:rsidRDefault="00951341" w:rsidP="0067122C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4"/>
        </w:rPr>
      </w:pPr>
      <w:r w:rsidRPr="008531F0">
        <w:rPr>
          <w:sz w:val="28"/>
          <w:szCs w:val="24"/>
        </w:rPr>
        <w:t xml:space="preserve"> </w:t>
      </w:r>
      <w:r w:rsidRPr="00A672CD">
        <w:rPr>
          <w:sz w:val="28"/>
          <w:szCs w:val="24"/>
        </w:rPr>
        <w:t>ГОСТ 19.201-78 ЕСПД. Техническое задание. Требования к содержанию и оформлению</w:t>
      </w:r>
      <w:r w:rsidR="00672FDA" w:rsidRPr="00672FDA">
        <w:rPr>
          <w:sz w:val="28"/>
          <w:szCs w:val="24"/>
        </w:rPr>
        <w:t>.</w:t>
      </w:r>
    </w:p>
    <w:p w14:paraId="43FDDE96" w14:textId="2969CFD7" w:rsidR="00951341" w:rsidRPr="00A672CD" w:rsidRDefault="00951341" w:rsidP="0067122C">
      <w:pPr>
        <w:pStyle w:val="af"/>
        <w:numPr>
          <w:ilvl w:val="0"/>
          <w:numId w:val="4"/>
        </w:numPr>
        <w:spacing w:line="360" w:lineRule="auto"/>
        <w:ind w:left="0" w:firstLine="709"/>
        <w:jc w:val="both"/>
        <w:rPr>
          <w:sz w:val="144"/>
          <w:szCs w:val="144"/>
        </w:rPr>
      </w:pPr>
      <w:r w:rsidRPr="00A672CD">
        <w:rPr>
          <w:szCs w:val="28"/>
        </w:rPr>
        <w:t>ГОСТ 19.604-78 ЕСПД. Правила внесения изменений в программные документы, выполненные печатным способом</w:t>
      </w:r>
      <w:r w:rsidR="00672FDA" w:rsidRPr="00672FDA">
        <w:rPr>
          <w:szCs w:val="28"/>
        </w:rPr>
        <w:t>.</w:t>
      </w:r>
    </w:p>
    <w:p w14:paraId="7D50F801" w14:textId="77777777" w:rsidR="00951341" w:rsidRPr="003C041A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  <w:lang w:val="en-US"/>
        </w:rPr>
      </w:pPr>
      <w:bookmarkStart w:id="12" w:name="_Toc225939389"/>
      <w:r w:rsidRPr="003C041A">
        <w:rPr>
          <w:b/>
          <w:bCs/>
          <w:szCs w:val="28"/>
        </w:rPr>
        <w:t>Очередность создания системы</w:t>
      </w:r>
      <w:bookmarkEnd w:id="12"/>
    </w:p>
    <w:tbl>
      <w:tblPr>
        <w:tblW w:w="8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5"/>
        <w:gridCol w:w="6774"/>
      </w:tblGrid>
      <w:tr w:rsidR="00951341" w:rsidRPr="00995739" w14:paraId="7628B0D8" w14:textId="77777777" w:rsidTr="009507F6">
        <w:tc>
          <w:tcPr>
            <w:tcW w:w="1417" w:type="dxa"/>
          </w:tcPr>
          <w:p w14:paraId="26474490" w14:textId="77777777" w:rsidR="00951341" w:rsidRPr="003C041A" w:rsidRDefault="00951341" w:rsidP="0067122C">
            <w:pPr>
              <w:adjustRightInd w:val="0"/>
              <w:ind w:firstLine="709"/>
              <w:jc w:val="center"/>
              <w:rPr>
                <w:szCs w:val="28"/>
              </w:rPr>
            </w:pPr>
            <w:r w:rsidRPr="003C041A">
              <w:rPr>
                <w:szCs w:val="28"/>
              </w:rPr>
              <w:t>Дата</w:t>
            </w:r>
          </w:p>
        </w:tc>
        <w:tc>
          <w:tcPr>
            <w:tcW w:w="7542" w:type="dxa"/>
          </w:tcPr>
          <w:p w14:paraId="171E0814" w14:textId="77777777" w:rsidR="00951341" w:rsidRPr="003C041A" w:rsidRDefault="00951341" w:rsidP="0067122C">
            <w:pPr>
              <w:adjustRightInd w:val="0"/>
              <w:ind w:firstLine="709"/>
              <w:jc w:val="center"/>
              <w:rPr>
                <w:szCs w:val="28"/>
              </w:rPr>
            </w:pPr>
            <w:r w:rsidRPr="003C041A">
              <w:rPr>
                <w:szCs w:val="28"/>
              </w:rPr>
              <w:t>Наименование выполняемых работ</w:t>
            </w:r>
          </w:p>
        </w:tc>
      </w:tr>
      <w:tr w:rsidR="00951341" w:rsidRPr="00995739" w14:paraId="1D69FD00" w14:textId="77777777" w:rsidTr="009507F6">
        <w:tc>
          <w:tcPr>
            <w:tcW w:w="1417" w:type="dxa"/>
          </w:tcPr>
          <w:p w14:paraId="1215368C" w14:textId="1C83159C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lastRenderedPageBreak/>
              <w:t>30.09.202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52DA57E0" w14:textId="127D9485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rFonts w:eastAsia="PMingLiU"/>
                <w:bCs/>
                <w:sz w:val="28"/>
                <w:szCs w:val="28"/>
              </w:rPr>
              <w:t>Ознакомление с правилами техники безопасности.</w:t>
            </w:r>
          </w:p>
        </w:tc>
      </w:tr>
      <w:tr w:rsidR="00951341" w:rsidRPr="00995739" w14:paraId="5BC4C9BC" w14:textId="77777777" w:rsidTr="009507F6">
        <w:tc>
          <w:tcPr>
            <w:tcW w:w="1417" w:type="dxa"/>
          </w:tcPr>
          <w:p w14:paraId="061BAD90" w14:textId="76D416E1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30.09.202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6EDE2881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Формирование предложения о расширении функциональности информационной системы</w:t>
            </w:r>
          </w:p>
        </w:tc>
      </w:tr>
      <w:tr w:rsidR="00951341" w:rsidRPr="00995739" w14:paraId="0A1B6A83" w14:textId="77777777" w:rsidTr="009507F6">
        <w:tc>
          <w:tcPr>
            <w:tcW w:w="1417" w:type="dxa"/>
          </w:tcPr>
          <w:p w14:paraId="277C084A" w14:textId="31DAD58B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30.09.202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5C56D44D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Формирование предложения о расширении функциональности информационной системы</w:t>
            </w:r>
          </w:p>
        </w:tc>
      </w:tr>
      <w:tr w:rsidR="00951341" w:rsidRPr="00995739" w14:paraId="38FC09F7" w14:textId="77777777" w:rsidTr="009507F6">
        <w:tc>
          <w:tcPr>
            <w:tcW w:w="1417" w:type="dxa"/>
          </w:tcPr>
          <w:p w14:paraId="58D1E394" w14:textId="15DA40CE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01.10.202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07148341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Идентифицированные ошибок, возникающих в процессе эксплуатации системы</w:t>
            </w:r>
          </w:p>
        </w:tc>
      </w:tr>
      <w:tr w:rsidR="00951341" w:rsidRPr="00995739" w14:paraId="6AD4311E" w14:textId="77777777" w:rsidTr="009507F6">
        <w:tc>
          <w:tcPr>
            <w:tcW w:w="1417" w:type="dxa"/>
          </w:tcPr>
          <w:p w14:paraId="381708CC" w14:textId="7BAAF36E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01.10.202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66B93932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Идентифицированные ошибок, возникающих в процессе эксплуатации системы</w:t>
            </w:r>
          </w:p>
        </w:tc>
      </w:tr>
      <w:tr w:rsidR="00951341" w:rsidRPr="00995739" w14:paraId="0FFC465B" w14:textId="77777777" w:rsidTr="009507F6">
        <w:tc>
          <w:tcPr>
            <w:tcW w:w="1417" w:type="dxa"/>
          </w:tcPr>
          <w:p w14:paraId="696D32B3" w14:textId="6E6F8F6B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01.10.202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1D3EDEF6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Идентифицированные ошибок, возникающих в процессе эксплуатации системы</w:t>
            </w:r>
          </w:p>
        </w:tc>
      </w:tr>
      <w:tr w:rsidR="00951341" w:rsidRPr="00995739" w14:paraId="2FAFE7CB" w14:textId="77777777" w:rsidTr="009507F6">
        <w:tc>
          <w:tcPr>
            <w:tcW w:w="1417" w:type="dxa"/>
          </w:tcPr>
          <w:p w14:paraId="5C23D35E" w14:textId="5402BDDF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02.10.202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6570B3D5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Исправление ошибки в программном коде информационной системы в процессе эксплуатации</w:t>
            </w:r>
          </w:p>
        </w:tc>
      </w:tr>
      <w:tr w:rsidR="00951341" w:rsidRPr="00995739" w14:paraId="4C034350" w14:textId="77777777" w:rsidTr="009507F6">
        <w:tc>
          <w:tcPr>
            <w:tcW w:w="1417" w:type="dxa"/>
          </w:tcPr>
          <w:p w14:paraId="0A5C226D" w14:textId="5992610B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02.10.202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0BA1749C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Исправление ошибки в программном коде информационной системы в процессе эксплуатации</w:t>
            </w:r>
          </w:p>
        </w:tc>
      </w:tr>
      <w:tr w:rsidR="00951341" w:rsidRPr="00995739" w14:paraId="50D7B28E" w14:textId="77777777" w:rsidTr="009507F6">
        <w:tc>
          <w:tcPr>
            <w:tcW w:w="1417" w:type="dxa"/>
          </w:tcPr>
          <w:p w14:paraId="343A2835" w14:textId="5ED2A180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02.10.202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3625526B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Разработка обучающего материалы для пользователей по эксплуатации ИС</w:t>
            </w:r>
          </w:p>
        </w:tc>
      </w:tr>
      <w:tr w:rsidR="00951341" w:rsidRPr="00995739" w14:paraId="4C943B0C" w14:textId="77777777" w:rsidTr="009507F6">
        <w:tc>
          <w:tcPr>
            <w:tcW w:w="1417" w:type="dxa"/>
          </w:tcPr>
          <w:p w14:paraId="7DE9C9B3" w14:textId="4F1253C3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03.10.202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0CEBC93F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Разработка обучающего материалы для пользователей по эксплуатации ИС</w:t>
            </w:r>
          </w:p>
        </w:tc>
      </w:tr>
      <w:tr w:rsidR="00951341" w:rsidRPr="00995739" w14:paraId="1363A259" w14:textId="77777777" w:rsidTr="009507F6">
        <w:tc>
          <w:tcPr>
            <w:tcW w:w="1417" w:type="dxa"/>
          </w:tcPr>
          <w:p w14:paraId="6DAA07EF" w14:textId="4207B6E9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03.10.202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2EFF4E17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Использование различных видов тестирования на этапе отладки ИС</w:t>
            </w:r>
          </w:p>
        </w:tc>
      </w:tr>
      <w:tr w:rsidR="00951341" w:rsidRPr="00995739" w14:paraId="1BA5170F" w14:textId="77777777" w:rsidTr="009507F6">
        <w:tc>
          <w:tcPr>
            <w:tcW w:w="1417" w:type="dxa"/>
          </w:tcPr>
          <w:p w14:paraId="7057E993" w14:textId="633780A9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03.10.202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77A8A3E9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Использование различных видов тестирования на этапе отладки ИС</w:t>
            </w:r>
          </w:p>
        </w:tc>
      </w:tr>
      <w:tr w:rsidR="00951341" w:rsidRPr="00995739" w14:paraId="080CB989" w14:textId="77777777" w:rsidTr="009507F6">
        <w:tc>
          <w:tcPr>
            <w:tcW w:w="1417" w:type="dxa"/>
          </w:tcPr>
          <w:p w14:paraId="27726634" w14:textId="05B525F1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04.10.202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6AC7A4DE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Применение документации систем качества</w:t>
            </w:r>
          </w:p>
        </w:tc>
      </w:tr>
      <w:tr w:rsidR="00951341" w:rsidRPr="00995739" w14:paraId="07313CFF" w14:textId="77777777" w:rsidTr="009507F6">
        <w:tc>
          <w:tcPr>
            <w:tcW w:w="1417" w:type="dxa"/>
          </w:tcPr>
          <w:p w14:paraId="6B366AFF" w14:textId="0F1E23EA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04.10.202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21B3BB9D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Техническое сопровождение</w:t>
            </w:r>
          </w:p>
        </w:tc>
      </w:tr>
      <w:tr w:rsidR="00951341" w:rsidRPr="00995739" w14:paraId="170BD7E1" w14:textId="77777777" w:rsidTr="009507F6">
        <w:tc>
          <w:tcPr>
            <w:tcW w:w="1417" w:type="dxa"/>
          </w:tcPr>
          <w:p w14:paraId="06FDB6A4" w14:textId="4EC72D92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04.10.202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4E54674D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Сохранение базы данных информационной системы</w:t>
            </w:r>
          </w:p>
        </w:tc>
      </w:tr>
      <w:tr w:rsidR="00951341" w:rsidRPr="00995739" w14:paraId="477CAE32" w14:textId="77777777" w:rsidTr="009507F6">
        <w:tc>
          <w:tcPr>
            <w:tcW w:w="1417" w:type="dxa"/>
          </w:tcPr>
          <w:p w14:paraId="3C65A396" w14:textId="194841CD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05.10.202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22418AF5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Восстановление базы данных информационной системы</w:t>
            </w:r>
          </w:p>
        </w:tc>
      </w:tr>
      <w:tr w:rsidR="00951341" w:rsidRPr="00995739" w14:paraId="62E20D3F" w14:textId="77777777" w:rsidTr="009507F6">
        <w:tc>
          <w:tcPr>
            <w:tcW w:w="1417" w:type="dxa"/>
          </w:tcPr>
          <w:p w14:paraId="1533A229" w14:textId="1BB3CDE9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05.10.202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78E0CB3E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Составление плана резервного копирования</w:t>
            </w:r>
          </w:p>
        </w:tc>
      </w:tr>
      <w:tr w:rsidR="00951341" w:rsidRPr="00995739" w14:paraId="100E498C" w14:textId="77777777" w:rsidTr="009507F6">
        <w:tc>
          <w:tcPr>
            <w:tcW w:w="1417" w:type="dxa"/>
          </w:tcPr>
          <w:p w14:paraId="15231051" w14:textId="7FD520BB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jc w:val="center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05.10.202</w:t>
            </w:r>
            <w:r w:rsidR="006C1327">
              <w:rPr>
                <w:sz w:val="28"/>
                <w:szCs w:val="28"/>
              </w:rPr>
              <w:t>5</w:t>
            </w:r>
          </w:p>
        </w:tc>
        <w:tc>
          <w:tcPr>
            <w:tcW w:w="7542" w:type="dxa"/>
          </w:tcPr>
          <w:p w14:paraId="7D35B283" w14:textId="77777777" w:rsidR="00951341" w:rsidRPr="003C041A" w:rsidRDefault="00951341" w:rsidP="0067122C">
            <w:pPr>
              <w:pStyle w:val="31"/>
              <w:adjustRightInd w:val="0"/>
              <w:spacing w:after="0"/>
              <w:ind w:firstLine="709"/>
              <w:rPr>
                <w:sz w:val="28"/>
                <w:szCs w:val="28"/>
              </w:rPr>
            </w:pPr>
            <w:r w:rsidRPr="003C041A">
              <w:rPr>
                <w:sz w:val="28"/>
                <w:szCs w:val="28"/>
              </w:rPr>
              <w:t>Определение интервала резервного копирования</w:t>
            </w:r>
          </w:p>
        </w:tc>
      </w:tr>
    </w:tbl>
    <w:p w14:paraId="3C6DA1B9" w14:textId="36B5BFF9" w:rsidR="00DC2CFA" w:rsidRDefault="00DC2CFA" w:rsidP="0067122C">
      <w:pPr>
        <w:rPr>
          <w:b/>
          <w:bCs/>
          <w:szCs w:val="28"/>
          <w:lang w:val="en-US"/>
        </w:rPr>
      </w:pPr>
    </w:p>
    <w:p w14:paraId="13E797C3" w14:textId="122F4F31" w:rsidR="00951341" w:rsidRPr="0067122C" w:rsidRDefault="00DC2CFA" w:rsidP="0067122C">
      <w:pPr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br w:type="page"/>
      </w:r>
    </w:p>
    <w:p w14:paraId="163A656A" w14:textId="376D6B87" w:rsidR="00951341" w:rsidRDefault="00951341" w:rsidP="00EA2DFE">
      <w:pPr>
        <w:pStyle w:val="af"/>
        <w:numPr>
          <w:ilvl w:val="0"/>
          <w:numId w:val="3"/>
        </w:numPr>
        <w:spacing w:line="360" w:lineRule="auto"/>
        <w:ind w:left="0" w:firstLine="0"/>
        <w:jc w:val="center"/>
        <w:outlineLvl w:val="0"/>
        <w:rPr>
          <w:b/>
          <w:bCs/>
          <w:szCs w:val="28"/>
        </w:rPr>
      </w:pPr>
      <w:bookmarkStart w:id="13" w:name="_Toc225939390"/>
      <w:r>
        <w:rPr>
          <w:b/>
          <w:bCs/>
          <w:szCs w:val="28"/>
        </w:rPr>
        <w:lastRenderedPageBreak/>
        <w:t>О</w:t>
      </w:r>
      <w:r w:rsidR="009507F6">
        <w:rPr>
          <w:b/>
          <w:bCs/>
          <w:szCs w:val="28"/>
        </w:rPr>
        <w:t>ПИСАНИЕ</w:t>
      </w:r>
      <w:r>
        <w:rPr>
          <w:b/>
          <w:bCs/>
          <w:szCs w:val="28"/>
        </w:rPr>
        <w:t xml:space="preserve"> </w:t>
      </w:r>
      <w:r w:rsidR="009507F6">
        <w:rPr>
          <w:b/>
          <w:bCs/>
          <w:szCs w:val="28"/>
        </w:rPr>
        <w:t>ПРОЦЕССОВ</w:t>
      </w:r>
      <w:r>
        <w:rPr>
          <w:b/>
          <w:bCs/>
          <w:szCs w:val="28"/>
        </w:rPr>
        <w:t xml:space="preserve"> </w:t>
      </w:r>
      <w:r w:rsidR="009507F6">
        <w:rPr>
          <w:b/>
          <w:bCs/>
          <w:szCs w:val="28"/>
        </w:rPr>
        <w:t>ДЕЯТЕЛЬНОСТИ</w:t>
      </w:r>
      <w:r>
        <w:rPr>
          <w:b/>
          <w:bCs/>
          <w:szCs w:val="28"/>
        </w:rPr>
        <w:t xml:space="preserve"> </w:t>
      </w:r>
      <w:r w:rsidR="009507F6">
        <w:rPr>
          <w:b/>
          <w:bCs/>
          <w:szCs w:val="28"/>
        </w:rPr>
        <w:t>ОБЪЕКТА</w:t>
      </w:r>
      <w:r>
        <w:rPr>
          <w:b/>
          <w:bCs/>
          <w:szCs w:val="28"/>
        </w:rPr>
        <w:t xml:space="preserve"> </w:t>
      </w:r>
      <w:r w:rsidR="009507F6">
        <w:rPr>
          <w:b/>
          <w:bCs/>
          <w:szCs w:val="28"/>
        </w:rPr>
        <w:t>АВТОМАТИЗАЦИИ</w:t>
      </w:r>
      <w:bookmarkEnd w:id="13"/>
    </w:p>
    <w:p w14:paraId="5951525F" w14:textId="77777777" w:rsidR="00951341" w:rsidRPr="00291F4E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14" w:name="_Toc225939391"/>
      <w:r w:rsidRPr="00291F4E">
        <w:rPr>
          <w:b/>
          <w:bCs/>
          <w:szCs w:val="28"/>
        </w:rPr>
        <w:t>Анализ требований</w:t>
      </w:r>
      <w:bookmarkEnd w:id="14"/>
    </w:p>
    <w:p w14:paraId="1FD1EF90" w14:textId="77777777" w:rsidR="00951341" w:rsidRPr="00974CFF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</w:rPr>
      </w:pPr>
      <w:bookmarkStart w:id="15" w:name="_Toc225939392"/>
      <w:r>
        <w:rPr>
          <w:b/>
          <w:bCs/>
          <w:szCs w:val="28"/>
        </w:rPr>
        <w:t>Функциональные требования</w:t>
      </w:r>
      <w:bookmarkEnd w:id="15"/>
    </w:p>
    <w:p w14:paraId="5BDACB4A" w14:textId="35CF44B3" w:rsidR="006C1327" w:rsidRPr="006C1327" w:rsidRDefault="00DC2CFA" w:rsidP="006C1327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 w:rsidRPr="00DC2CFA">
        <w:rPr>
          <w:b/>
          <w:bCs/>
        </w:rPr>
        <w:t xml:space="preserve">Управление ассортиментом товаров: </w:t>
      </w:r>
      <w:r w:rsidRPr="00DC2CFA">
        <w:rPr>
          <w:bCs/>
        </w:rPr>
        <w:t>Администратор сайта может добавлять, удалять и редактировать информацию о товарах через административную панель. Для каждого товара указываются название, категория, описание, цена, изображение и признак доступности к продаже</w:t>
      </w:r>
      <w:r w:rsidR="006C1327" w:rsidRPr="00DC2CFA">
        <w:rPr>
          <w:szCs w:val="28"/>
        </w:rPr>
        <w:t>.</w:t>
      </w:r>
    </w:p>
    <w:p w14:paraId="73B5B27E" w14:textId="0BEB666A" w:rsidR="006C1327" w:rsidRPr="006C1327" w:rsidRDefault="006C1327" w:rsidP="006C1327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 w:rsidRPr="006C1327">
        <w:rPr>
          <w:b/>
          <w:bCs/>
        </w:rPr>
        <w:t>Поиск товаров:</w:t>
      </w:r>
      <w:r w:rsidRPr="006C1327">
        <w:rPr>
          <w:szCs w:val="28"/>
        </w:rPr>
        <w:t> </w:t>
      </w:r>
      <w:r w:rsidR="00DC2CFA" w:rsidRPr="00DC2CFA">
        <w:rPr>
          <w:szCs w:val="28"/>
        </w:rPr>
        <w:t>Система должна обеспечивать поиск товаров по названию, чтобы пользователь мог быстро находить нужную продукцию в каталоге</w:t>
      </w:r>
      <w:r w:rsidRPr="006C1327">
        <w:rPr>
          <w:szCs w:val="28"/>
        </w:rPr>
        <w:t>.</w:t>
      </w:r>
    </w:p>
    <w:p w14:paraId="1C8D7919" w14:textId="466E0E21" w:rsidR="006C1327" w:rsidRPr="006C1327" w:rsidRDefault="006C1327" w:rsidP="006C1327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 w:rsidRPr="006C1327">
        <w:rPr>
          <w:b/>
          <w:bCs/>
        </w:rPr>
        <w:t>Организация товаров:</w:t>
      </w:r>
      <w:r w:rsidRPr="006C1327">
        <w:rPr>
          <w:szCs w:val="28"/>
        </w:rPr>
        <w:t> </w:t>
      </w:r>
      <w:r w:rsidR="00DC2CFA" w:rsidRPr="00DC2CFA">
        <w:rPr>
          <w:szCs w:val="28"/>
        </w:rPr>
        <w:t>Сайт должен предоставлять возможность сортировки и фильтрации товаров по категориям, что упрощает навигацию по каталогу и поиск подходящей продукции</w:t>
      </w:r>
      <w:r w:rsidRPr="006C1327">
        <w:rPr>
          <w:szCs w:val="28"/>
        </w:rPr>
        <w:t>.</w:t>
      </w:r>
    </w:p>
    <w:p w14:paraId="7A6B6827" w14:textId="366E183A" w:rsidR="006C1327" w:rsidRDefault="006C1327" w:rsidP="006C1327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 w:rsidRPr="006C1327">
        <w:rPr>
          <w:b/>
          <w:bCs/>
        </w:rPr>
        <w:t>Формирование заказов:</w:t>
      </w:r>
      <w:r w:rsidRPr="006C1327">
        <w:rPr>
          <w:szCs w:val="28"/>
        </w:rPr>
        <w:t> </w:t>
      </w:r>
      <w:r w:rsidR="00DC2CFA" w:rsidRPr="00DC2CFA">
        <w:rPr>
          <w:szCs w:val="28"/>
        </w:rPr>
        <w:t>Пользователь должен иметь возможность добавлять товары в корзину, изменять их количество, удалять позиции из корзины и оформлять заказ с указанием контактных данных и адреса доставки.</w:t>
      </w:r>
    </w:p>
    <w:p w14:paraId="38A42CA8" w14:textId="4214712B" w:rsidR="00DC2CFA" w:rsidRPr="006C1327" w:rsidRDefault="00DC2CFA" w:rsidP="006C1327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 w:rsidRPr="00DC2CFA">
        <w:rPr>
          <w:b/>
          <w:bCs/>
          <w:szCs w:val="28"/>
        </w:rPr>
        <w:t>Регистрация и авторизация пользователей:</w:t>
      </w:r>
      <w:r w:rsidRPr="00DC2CFA">
        <w:rPr>
          <w:szCs w:val="28"/>
        </w:rPr>
        <w:t> Система должна предоставлять возможность регистрации, входа в личный кабинет и выхода из учетной записи. Авторизованные пользователи могут просматривать информацию о своих заказах и отзывах</w:t>
      </w:r>
      <w:r>
        <w:rPr>
          <w:szCs w:val="28"/>
        </w:rPr>
        <w:t>.</w:t>
      </w:r>
    </w:p>
    <w:p w14:paraId="0587A997" w14:textId="7F88B0CF" w:rsidR="006C1327" w:rsidRPr="006C1327" w:rsidRDefault="00DC2CFA" w:rsidP="006C1327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>
        <w:rPr>
          <w:b/>
          <w:bCs/>
        </w:rPr>
        <w:t>Работа с отзывами</w:t>
      </w:r>
      <w:r w:rsidR="006C1327" w:rsidRPr="006C1327">
        <w:rPr>
          <w:b/>
          <w:bCs/>
        </w:rPr>
        <w:t>:</w:t>
      </w:r>
      <w:r w:rsidR="006C1327" w:rsidRPr="006C1327">
        <w:rPr>
          <w:szCs w:val="28"/>
        </w:rPr>
        <w:t> </w:t>
      </w:r>
      <w:r w:rsidRPr="00DC2CFA">
        <w:rPr>
          <w:szCs w:val="28"/>
        </w:rPr>
        <w:t>Пользователи должны иметь возможность оставлять отзывы о работе сайта. Отзывы проходят модерацию и публикуются только после подтверждения администратором</w:t>
      </w:r>
      <w:r w:rsidR="006C1327" w:rsidRPr="006C1327">
        <w:rPr>
          <w:szCs w:val="28"/>
        </w:rPr>
        <w:t>.</w:t>
      </w:r>
    </w:p>
    <w:p w14:paraId="4081BE6D" w14:textId="7B564FE1" w:rsidR="006C1327" w:rsidRPr="006C1327" w:rsidRDefault="00DC2CFA" w:rsidP="006C1327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>
        <w:rPr>
          <w:b/>
          <w:bCs/>
        </w:rPr>
        <w:t>Публикация новостей</w:t>
      </w:r>
      <w:r w:rsidR="006C1327" w:rsidRPr="006C1327">
        <w:rPr>
          <w:b/>
          <w:bCs/>
        </w:rPr>
        <w:t>:</w:t>
      </w:r>
      <w:r w:rsidR="006C1327" w:rsidRPr="006C1327">
        <w:rPr>
          <w:szCs w:val="28"/>
        </w:rPr>
        <w:t> </w:t>
      </w:r>
      <w:r w:rsidRPr="00DC2CFA">
        <w:rPr>
          <w:szCs w:val="28"/>
        </w:rPr>
        <w:t>Администратор должен иметь возможность добавлять, редактировать и публиковать новости, которые отображаются на сайте для пользователей</w:t>
      </w:r>
      <w:r w:rsidR="006C1327" w:rsidRPr="006C1327">
        <w:rPr>
          <w:szCs w:val="28"/>
        </w:rPr>
        <w:t>.</w:t>
      </w:r>
    </w:p>
    <w:p w14:paraId="4C733AC2" w14:textId="3B55374B" w:rsidR="006C1327" w:rsidRPr="00DC2CFA" w:rsidRDefault="00DC2CFA" w:rsidP="00DC2CFA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>
        <w:rPr>
          <w:b/>
          <w:bCs/>
        </w:rPr>
        <w:lastRenderedPageBreak/>
        <w:t>Управление заказами</w:t>
      </w:r>
      <w:r w:rsidR="006C1327" w:rsidRPr="006C1327">
        <w:rPr>
          <w:b/>
          <w:bCs/>
        </w:rPr>
        <w:t>:</w:t>
      </w:r>
      <w:r w:rsidR="006C1327" w:rsidRPr="006C1327">
        <w:rPr>
          <w:szCs w:val="28"/>
        </w:rPr>
        <w:t> </w:t>
      </w:r>
      <w:r w:rsidRPr="00DC2CFA">
        <w:rPr>
          <w:szCs w:val="28"/>
        </w:rPr>
        <w:t>Администратор должен иметь возможность просматривать заказы, изменять их статус и контролировать процесс обработки и выполнения.</w:t>
      </w:r>
    </w:p>
    <w:p w14:paraId="2DD17077" w14:textId="77777777" w:rsidR="00951341" w:rsidRPr="00974CFF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</w:rPr>
      </w:pPr>
      <w:bookmarkStart w:id="16" w:name="_Toc225939393"/>
      <w:r>
        <w:rPr>
          <w:b/>
          <w:bCs/>
          <w:szCs w:val="28"/>
        </w:rPr>
        <w:t>Нефункциональные требования</w:t>
      </w:r>
      <w:bookmarkEnd w:id="16"/>
    </w:p>
    <w:p w14:paraId="6264E618" w14:textId="10AA1183" w:rsidR="00DC2CFA" w:rsidRPr="00DC2CFA" w:rsidRDefault="00DC2CFA" w:rsidP="00DC2CFA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 w:rsidRPr="00DC2CFA">
        <w:rPr>
          <w:szCs w:val="28"/>
        </w:rPr>
        <w:t>Поддержка корректного отображения сайта на различных разрешениях экрана и устройствах;</w:t>
      </w:r>
    </w:p>
    <w:p w14:paraId="53DC073A" w14:textId="20CE9F3A" w:rsidR="00DC2CFA" w:rsidRPr="00DC2CFA" w:rsidRDefault="00DC2CFA" w:rsidP="00DC2CFA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 w:rsidRPr="00DC2CFA">
        <w:rPr>
          <w:szCs w:val="28"/>
        </w:rPr>
        <w:t>Высокая скорость загрузки страниц и обработки пользовательских запросов;</w:t>
      </w:r>
    </w:p>
    <w:p w14:paraId="3B0E141D" w14:textId="4BC1D471" w:rsidR="00DC2CFA" w:rsidRPr="00DC2CFA" w:rsidRDefault="00DC2CFA" w:rsidP="00DC2CFA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 w:rsidRPr="00DC2CFA">
        <w:rPr>
          <w:szCs w:val="28"/>
        </w:rPr>
        <w:t>Соответствие требованиям безопасности и конфиденциальности пользовательских данных;</w:t>
      </w:r>
    </w:p>
    <w:p w14:paraId="2626606C" w14:textId="46E86A1B" w:rsidR="00DC2CFA" w:rsidRPr="00DC2CFA" w:rsidRDefault="00DC2CFA" w:rsidP="00DC2CFA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szCs w:val="28"/>
        </w:rPr>
      </w:pPr>
      <w:r w:rsidRPr="00DC2CFA">
        <w:rPr>
          <w:szCs w:val="28"/>
        </w:rPr>
        <w:t>Стабильная работа сайта при одновременном обращении пользователей к каталогу, корзине и оформлению заказов;</w:t>
      </w:r>
    </w:p>
    <w:p w14:paraId="38C3C555" w14:textId="254513F6" w:rsidR="00951341" w:rsidRPr="00974CFF" w:rsidRDefault="00DC2CFA" w:rsidP="00DC2CFA">
      <w:pPr>
        <w:pStyle w:val="af"/>
        <w:numPr>
          <w:ilvl w:val="0"/>
          <w:numId w:val="6"/>
        </w:numPr>
        <w:spacing w:line="360" w:lineRule="auto"/>
        <w:ind w:left="0" w:firstLine="709"/>
        <w:jc w:val="both"/>
        <w:rPr>
          <w:b/>
          <w:bCs/>
          <w:szCs w:val="28"/>
        </w:rPr>
      </w:pPr>
      <w:r w:rsidRPr="00DC2CFA">
        <w:rPr>
          <w:szCs w:val="28"/>
        </w:rPr>
        <w:t>Удобный и понятный пользовательский интерфейс</w:t>
      </w:r>
      <w:r w:rsidR="00951341">
        <w:rPr>
          <w:szCs w:val="28"/>
        </w:rPr>
        <w:t>.</w:t>
      </w:r>
    </w:p>
    <w:p w14:paraId="4976295E" w14:textId="230FD57B" w:rsidR="00951341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17" w:name="_Toc225939394"/>
      <w:r>
        <w:rPr>
          <w:b/>
          <w:bCs/>
          <w:szCs w:val="28"/>
        </w:rPr>
        <w:t>Разработка архитектуры</w:t>
      </w:r>
      <w:bookmarkEnd w:id="17"/>
    </w:p>
    <w:p w14:paraId="551DCCAB" w14:textId="77777777" w:rsidR="00951341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</w:rPr>
      </w:pPr>
      <w:bookmarkStart w:id="18" w:name="_Toc225939395"/>
      <w:r>
        <w:rPr>
          <w:b/>
          <w:bCs/>
          <w:szCs w:val="28"/>
        </w:rPr>
        <w:t>Модульная архитектура</w:t>
      </w:r>
      <w:bookmarkEnd w:id="18"/>
    </w:p>
    <w:p w14:paraId="59140F9A" w14:textId="740E9A2B" w:rsidR="00DC2CFA" w:rsidRPr="00DC2CFA" w:rsidRDefault="00DC2CFA" w:rsidP="00DC2CFA">
      <w:pPr>
        <w:pStyle w:val="af"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DC2CFA">
        <w:rPr>
          <w:color w:val="000000"/>
          <w:szCs w:val="28"/>
          <w:shd w:val="clear" w:color="auto" w:fill="FFFFFF"/>
        </w:rPr>
        <w:t>Базовый модуль сайта (</w:t>
      </w:r>
      <w:proofErr w:type="spellStart"/>
      <w:r w:rsidRPr="00DC2CFA">
        <w:rPr>
          <w:color w:val="000000"/>
          <w:szCs w:val="28"/>
          <w:shd w:val="clear" w:color="auto" w:fill="FFFFFF"/>
        </w:rPr>
        <w:t>Core</w:t>
      </w:r>
      <w:proofErr w:type="spellEnd"/>
      <w:r w:rsidRPr="00DC2CFA">
        <w:rPr>
          <w:color w:val="000000"/>
          <w:szCs w:val="28"/>
          <w:shd w:val="clear" w:color="auto" w:fill="FFFFFF"/>
        </w:rPr>
        <w:t>);</w:t>
      </w:r>
    </w:p>
    <w:p w14:paraId="71A77AC8" w14:textId="0EDCD500" w:rsidR="00DC2CFA" w:rsidRPr="00DC2CFA" w:rsidRDefault="00DC2CFA" w:rsidP="00DC2CFA">
      <w:pPr>
        <w:pStyle w:val="af"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DC2CFA">
        <w:rPr>
          <w:color w:val="000000"/>
          <w:szCs w:val="28"/>
          <w:shd w:val="clear" w:color="auto" w:fill="FFFFFF"/>
        </w:rPr>
        <w:t>Модуль каталога товаров (</w:t>
      </w:r>
      <w:proofErr w:type="spellStart"/>
      <w:r w:rsidRPr="00DC2CFA">
        <w:rPr>
          <w:color w:val="000000"/>
          <w:szCs w:val="28"/>
          <w:shd w:val="clear" w:color="auto" w:fill="FFFFFF"/>
        </w:rPr>
        <w:t>Products</w:t>
      </w:r>
      <w:proofErr w:type="spellEnd"/>
      <w:r w:rsidRPr="00DC2CFA">
        <w:rPr>
          <w:color w:val="000000"/>
          <w:szCs w:val="28"/>
          <w:shd w:val="clear" w:color="auto" w:fill="FFFFFF"/>
        </w:rPr>
        <w:t>);</w:t>
      </w:r>
    </w:p>
    <w:p w14:paraId="411E43D1" w14:textId="2B8B622D" w:rsidR="00DC2CFA" w:rsidRPr="00DC2CFA" w:rsidRDefault="00DC2CFA" w:rsidP="00DC2CFA">
      <w:pPr>
        <w:pStyle w:val="af"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DC2CFA">
        <w:rPr>
          <w:color w:val="000000"/>
          <w:szCs w:val="28"/>
          <w:shd w:val="clear" w:color="auto" w:fill="FFFFFF"/>
        </w:rPr>
        <w:t>Модуль поиска и фильтрации (</w:t>
      </w:r>
      <w:proofErr w:type="spellStart"/>
      <w:r w:rsidRPr="00DC2CFA">
        <w:rPr>
          <w:color w:val="000000"/>
          <w:szCs w:val="28"/>
          <w:shd w:val="clear" w:color="auto" w:fill="FFFFFF"/>
        </w:rPr>
        <w:t>Search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&amp; </w:t>
      </w:r>
      <w:proofErr w:type="spellStart"/>
      <w:r w:rsidRPr="00DC2CFA">
        <w:rPr>
          <w:color w:val="000000"/>
          <w:szCs w:val="28"/>
          <w:shd w:val="clear" w:color="auto" w:fill="FFFFFF"/>
        </w:rPr>
        <w:t>Filter</w:t>
      </w:r>
      <w:proofErr w:type="spellEnd"/>
      <w:r w:rsidRPr="00DC2CFA">
        <w:rPr>
          <w:color w:val="000000"/>
          <w:szCs w:val="28"/>
          <w:shd w:val="clear" w:color="auto" w:fill="FFFFFF"/>
        </w:rPr>
        <w:t>);</w:t>
      </w:r>
    </w:p>
    <w:p w14:paraId="411C77D3" w14:textId="096DBED0" w:rsidR="00DC2CFA" w:rsidRPr="00DC2CFA" w:rsidRDefault="00DC2CFA" w:rsidP="00DC2CFA">
      <w:pPr>
        <w:pStyle w:val="af"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DC2CFA">
        <w:rPr>
          <w:color w:val="000000"/>
          <w:szCs w:val="28"/>
          <w:shd w:val="clear" w:color="auto" w:fill="FFFFFF"/>
        </w:rPr>
        <w:t>Модуль корзины и оформления заказа (</w:t>
      </w:r>
      <w:proofErr w:type="spellStart"/>
      <w:r w:rsidRPr="00DC2CFA">
        <w:rPr>
          <w:color w:val="000000"/>
          <w:szCs w:val="28"/>
          <w:shd w:val="clear" w:color="auto" w:fill="FFFFFF"/>
        </w:rPr>
        <w:t>Cart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&amp; </w:t>
      </w:r>
      <w:proofErr w:type="spellStart"/>
      <w:r w:rsidRPr="00DC2CFA">
        <w:rPr>
          <w:color w:val="000000"/>
          <w:szCs w:val="28"/>
          <w:shd w:val="clear" w:color="auto" w:fill="FFFFFF"/>
        </w:rPr>
        <w:t>Checkout</w:t>
      </w:r>
      <w:proofErr w:type="spellEnd"/>
      <w:r w:rsidRPr="00DC2CFA">
        <w:rPr>
          <w:color w:val="000000"/>
          <w:szCs w:val="28"/>
          <w:shd w:val="clear" w:color="auto" w:fill="FFFFFF"/>
        </w:rPr>
        <w:t>);</w:t>
      </w:r>
    </w:p>
    <w:p w14:paraId="7C2DBDC1" w14:textId="55612203" w:rsidR="00DC2CFA" w:rsidRPr="00DC2CFA" w:rsidRDefault="00DC2CFA" w:rsidP="00DC2CFA">
      <w:pPr>
        <w:pStyle w:val="af"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DC2CFA">
        <w:rPr>
          <w:color w:val="000000"/>
          <w:szCs w:val="28"/>
          <w:shd w:val="clear" w:color="auto" w:fill="FFFFFF"/>
        </w:rPr>
        <w:t>Модуль авторизации и личного кабинета (</w:t>
      </w:r>
      <w:proofErr w:type="spellStart"/>
      <w:r w:rsidRPr="00DC2CFA">
        <w:rPr>
          <w:color w:val="000000"/>
          <w:szCs w:val="28"/>
          <w:shd w:val="clear" w:color="auto" w:fill="FFFFFF"/>
        </w:rPr>
        <w:t>Auth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&amp; </w:t>
      </w:r>
      <w:proofErr w:type="spellStart"/>
      <w:r w:rsidRPr="00DC2CFA">
        <w:rPr>
          <w:color w:val="000000"/>
          <w:szCs w:val="28"/>
          <w:shd w:val="clear" w:color="auto" w:fill="FFFFFF"/>
        </w:rPr>
        <w:t>Profile</w:t>
      </w:r>
      <w:proofErr w:type="spellEnd"/>
      <w:r w:rsidRPr="00DC2CFA">
        <w:rPr>
          <w:color w:val="000000"/>
          <w:szCs w:val="28"/>
          <w:shd w:val="clear" w:color="auto" w:fill="FFFFFF"/>
        </w:rPr>
        <w:t>);</w:t>
      </w:r>
    </w:p>
    <w:p w14:paraId="01D588BB" w14:textId="6C0985DA" w:rsidR="00DC2CFA" w:rsidRPr="00DC2CFA" w:rsidRDefault="00DC2CFA" w:rsidP="00DC2CFA">
      <w:pPr>
        <w:pStyle w:val="af"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DC2CFA">
        <w:rPr>
          <w:color w:val="000000"/>
          <w:szCs w:val="28"/>
          <w:shd w:val="clear" w:color="auto" w:fill="FFFFFF"/>
        </w:rPr>
        <w:t>Модуль отзывов (</w:t>
      </w:r>
      <w:proofErr w:type="spellStart"/>
      <w:r w:rsidRPr="00DC2CFA">
        <w:rPr>
          <w:color w:val="000000"/>
          <w:szCs w:val="28"/>
          <w:shd w:val="clear" w:color="auto" w:fill="FFFFFF"/>
        </w:rPr>
        <w:t>Reviews</w:t>
      </w:r>
      <w:proofErr w:type="spellEnd"/>
      <w:r w:rsidRPr="00DC2CFA">
        <w:rPr>
          <w:color w:val="000000"/>
          <w:szCs w:val="28"/>
          <w:shd w:val="clear" w:color="auto" w:fill="FFFFFF"/>
        </w:rPr>
        <w:t>);</w:t>
      </w:r>
    </w:p>
    <w:p w14:paraId="77EB2BE5" w14:textId="3D57CEC6" w:rsidR="00DC2CFA" w:rsidRPr="00DC2CFA" w:rsidRDefault="00DC2CFA" w:rsidP="00DC2CFA">
      <w:pPr>
        <w:pStyle w:val="af"/>
        <w:numPr>
          <w:ilvl w:val="0"/>
          <w:numId w:val="7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DC2CFA">
        <w:rPr>
          <w:color w:val="000000"/>
          <w:szCs w:val="28"/>
          <w:shd w:val="clear" w:color="auto" w:fill="FFFFFF"/>
        </w:rPr>
        <w:t>Модуль новостей (</w:t>
      </w:r>
      <w:proofErr w:type="spellStart"/>
      <w:r w:rsidRPr="00DC2CFA">
        <w:rPr>
          <w:color w:val="000000"/>
          <w:szCs w:val="28"/>
          <w:shd w:val="clear" w:color="auto" w:fill="FFFFFF"/>
        </w:rPr>
        <w:t>News</w:t>
      </w:r>
      <w:proofErr w:type="spellEnd"/>
      <w:r w:rsidRPr="00DC2CFA">
        <w:rPr>
          <w:color w:val="000000"/>
          <w:szCs w:val="28"/>
          <w:shd w:val="clear" w:color="auto" w:fill="FFFFFF"/>
        </w:rPr>
        <w:t>);</w:t>
      </w:r>
    </w:p>
    <w:p w14:paraId="24D4B437" w14:textId="28090268" w:rsidR="00951341" w:rsidRPr="00DC3ADC" w:rsidRDefault="00DC2CFA" w:rsidP="00DC2CFA">
      <w:pPr>
        <w:pStyle w:val="af"/>
        <w:numPr>
          <w:ilvl w:val="0"/>
          <w:numId w:val="7"/>
        </w:numPr>
        <w:spacing w:line="360" w:lineRule="auto"/>
        <w:ind w:left="0" w:firstLine="709"/>
        <w:jc w:val="both"/>
        <w:rPr>
          <w:b/>
          <w:bCs/>
          <w:szCs w:val="28"/>
        </w:rPr>
      </w:pPr>
      <w:r w:rsidRPr="00DC2CFA">
        <w:rPr>
          <w:color w:val="000000"/>
          <w:szCs w:val="28"/>
          <w:shd w:val="clear" w:color="auto" w:fill="FFFFFF"/>
        </w:rPr>
        <w:t>Модуль административного управления (</w:t>
      </w:r>
      <w:proofErr w:type="spellStart"/>
      <w:r w:rsidRPr="00DC2CFA">
        <w:rPr>
          <w:color w:val="000000"/>
          <w:szCs w:val="28"/>
          <w:shd w:val="clear" w:color="auto" w:fill="FFFFFF"/>
        </w:rPr>
        <w:t>Admin</w:t>
      </w:r>
      <w:proofErr w:type="spellEnd"/>
      <w:r w:rsidR="00951341" w:rsidRPr="00DC3ADC">
        <w:rPr>
          <w:color w:val="000000"/>
          <w:szCs w:val="28"/>
          <w:shd w:val="clear" w:color="auto" w:fill="FFFFFF"/>
        </w:rPr>
        <w:t>).</w:t>
      </w:r>
    </w:p>
    <w:p w14:paraId="0F126D70" w14:textId="77777777" w:rsidR="00951341" w:rsidRPr="00DC3ADC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  <w:lang w:val="en-US"/>
        </w:rPr>
      </w:pPr>
      <w:bookmarkStart w:id="19" w:name="_Toc225939396"/>
      <w:r>
        <w:rPr>
          <w:b/>
          <w:bCs/>
          <w:szCs w:val="28"/>
        </w:rPr>
        <w:t>Связь между модулями</w:t>
      </w:r>
      <w:bookmarkEnd w:id="19"/>
    </w:p>
    <w:p w14:paraId="6EBD1540" w14:textId="5039BB2C" w:rsidR="00DC2CFA" w:rsidRPr="00DC2CFA" w:rsidRDefault="00DC2CFA" w:rsidP="00CE4424">
      <w:pPr>
        <w:pStyle w:val="af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proofErr w:type="spellStart"/>
      <w:r w:rsidRPr="00DC2CFA">
        <w:rPr>
          <w:color w:val="000000"/>
          <w:szCs w:val="28"/>
          <w:shd w:val="clear" w:color="auto" w:fill="FFFFFF"/>
        </w:rPr>
        <w:t>Core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отвечает за общую логику сайта и взаимодействие между остальными модулями;</w:t>
      </w:r>
    </w:p>
    <w:p w14:paraId="66E53108" w14:textId="69E2FCE9" w:rsidR="00DC2CFA" w:rsidRPr="00DC2CFA" w:rsidRDefault="00DC2CFA" w:rsidP="00CE4424">
      <w:pPr>
        <w:pStyle w:val="af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proofErr w:type="spellStart"/>
      <w:r w:rsidRPr="00DC2CFA">
        <w:rPr>
          <w:color w:val="000000"/>
          <w:szCs w:val="28"/>
          <w:shd w:val="clear" w:color="auto" w:fill="FFFFFF"/>
        </w:rPr>
        <w:t>Products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получает данные о товарах и категориях и отображает их пользователю;</w:t>
      </w:r>
    </w:p>
    <w:p w14:paraId="0196F89F" w14:textId="39209A38" w:rsidR="00DC2CFA" w:rsidRPr="00DC2CFA" w:rsidRDefault="00DC2CFA" w:rsidP="00CE4424">
      <w:pPr>
        <w:pStyle w:val="af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proofErr w:type="spellStart"/>
      <w:r w:rsidRPr="00DC2CFA">
        <w:rPr>
          <w:color w:val="000000"/>
          <w:szCs w:val="28"/>
          <w:shd w:val="clear" w:color="auto" w:fill="FFFFFF"/>
        </w:rPr>
        <w:lastRenderedPageBreak/>
        <w:t>Search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&amp; </w:t>
      </w:r>
      <w:proofErr w:type="spellStart"/>
      <w:r w:rsidRPr="00DC2CFA">
        <w:rPr>
          <w:color w:val="000000"/>
          <w:szCs w:val="28"/>
          <w:shd w:val="clear" w:color="auto" w:fill="FFFFFF"/>
        </w:rPr>
        <w:t>Filter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выполняет поиск товаров по названию и фильтрацию по категориям;</w:t>
      </w:r>
    </w:p>
    <w:p w14:paraId="17CC90C7" w14:textId="29DA0273" w:rsidR="00DC2CFA" w:rsidRPr="00DC2CFA" w:rsidRDefault="00DC2CFA" w:rsidP="00CE4424">
      <w:pPr>
        <w:pStyle w:val="af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proofErr w:type="spellStart"/>
      <w:r w:rsidRPr="00DC2CFA">
        <w:rPr>
          <w:color w:val="000000"/>
          <w:szCs w:val="28"/>
          <w:shd w:val="clear" w:color="auto" w:fill="FFFFFF"/>
        </w:rPr>
        <w:t>Cart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&amp; </w:t>
      </w:r>
      <w:proofErr w:type="spellStart"/>
      <w:r w:rsidRPr="00DC2CFA">
        <w:rPr>
          <w:color w:val="000000"/>
          <w:szCs w:val="28"/>
          <w:shd w:val="clear" w:color="auto" w:fill="FFFFFF"/>
        </w:rPr>
        <w:t>Checkout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управляет корзиной, изменением количества товаров и оформлением заказов;</w:t>
      </w:r>
    </w:p>
    <w:p w14:paraId="1DDAF1CC" w14:textId="38ACECF9" w:rsidR="00DC2CFA" w:rsidRPr="00DC2CFA" w:rsidRDefault="00DC2CFA" w:rsidP="00CE4424">
      <w:pPr>
        <w:pStyle w:val="af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proofErr w:type="spellStart"/>
      <w:r w:rsidRPr="00DC2CFA">
        <w:rPr>
          <w:color w:val="000000"/>
          <w:szCs w:val="28"/>
          <w:shd w:val="clear" w:color="auto" w:fill="FFFFFF"/>
        </w:rPr>
        <w:t>Auth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&amp; </w:t>
      </w:r>
      <w:proofErr w:type="spellStart"/>
      <w:r w:rsidRPr="00DC2CFA">
        <w:rPr>
          <w:color w:val="000000"/>
          <w:szCs w:val="28"/>
          <w:shd w:val="clear" w:color="auto" w:fill="FFFFFF"/>
        </w:rPr>
        <w:t>Profile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обеспечивает регистрацию, вход в систему и доступ к личному кабинету пользователя;</w:t>
      </w:r>
    </w:p>
    <w:p w14:paraId="737AD35E" w14:textId="30F4F219" w:rsidR="00DC2CFA" w:rsidRPr="00DC2CFA" w:rsidRDefault="00DC2CFA" w:rsidP="00CE4424">
      <w:pPr>
        <w:pStyle w:val="af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proofErr w:type="spellStart"/>
      <w:r w:rsidRPr="00DC2CFA">
        <w:rPr>
          <w:color w:val="000000"/>
          <w:szCs w:val="28"/>
          <w:shd w:val="clear" w:color="auto" w:fill="FFFFFF"/>
        </w:rPr>
        <w:t>Reviews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собирает отзывы пользователей и передает их на модерацию;</w:t>
      </w:r>
    </w:p>
    <w:p w14:paraId="4A0BC4CE" w14:textId="17C01485" w:rsidR="00DC2CFA" w:rsidRPr="00DC2CFA" w:rsidRDefault="00DC2CFA" w:rsidP="00CE4424">
      <w:pPr>
        <w:pStyle w:val="af"/>
        <w:numPr>
          <w:ilvl w:val="0"/>
          <w:numId w:val="8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proofErr w:type="spellStart"/>
      <w:r w:rsidRPr="00DC2CFA">
        <w:rPr>
          <w:color w:val="000000"/>
          <w:szCs w:val="28"/>
          <w:shd w:val="clear" w:color="auto" w:fill="FFFFFF"/>
        </w:rPr>
        <w:t>News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отвечает за вывод опубликованных новостей на сайте;</w:t>
      </w:r>
    </w:p>
    <w:p w14:paraId="05C8820C" w14:textId="51CE64F2" w:rsidR="00951341" w:rsidRPr="00DC3ADC" w:rsidRDefault="00DC2CFA" w:rsidP="00CE4424">
      <w:pPr>
        <w:pStyle w:val="af"/>
        <w:numPr>
          <w:ilvl w:val="0"/>
          <w:numId w:val="8"/>
        </w:numPr>
        <w:spacing w:line="360" w:lineRule="auto"/>
        <w:ind w:left="0" w:firstLine="709"/>
        <w:jc w:val="both"/>
        <w:rPr>
          <w:b/>
          <w:bCs/>
          <w:sz w:val="36"/>
          <w:szCs w:val="36"/>
        </w:rPr>
      </w:pPr>
      <w:proofErr w:type="spellStart"/>
      <w:r w:rsidRPr="00DC2CFA">
        <w:rPr>
          <w:color w:val="000000"/>
          <w:szCs w:val="28"/>
          <w:shd w:val="clear" w:color="auto" w:fill="FFFFFF"/>
        </w:rPr>
        <w:t>Admin</w:t>
      </w:r>
      <w:proofErr w:type="spellEnd"/>
      <w:r w:rsidRPr="00DC2CFA">
        <w:rPr>
          <w:color w:val="000000"/>
          <w:szCs w:val="28"/>
          <w:shd w:val="clear" w:color="auto" w:fill="FFFFFF"/>
        </w:rPr>
        <w:t xml:space="preserve"> предоставляет администратору средства управления товарами, заказами, отзывами, новостями и категориями</w:t>
      </w:r>
      <w:r w:rsidR="00CE4424">
        <w:rPr>
          <w:color w:val="000000"/>
          <w:szCs w:val="28"/>
          <w:shd w:val="clear" w:color="auto" w:fill="FFFFFF"/>
        </w:rPr>
        <w:t>.</w:t>
      </w:r>
    </w:p>
    <w:p w14:paraId="7831BC28" w14:textId="77777777" w:rsidR="00951341" w:rsidRPr="00DC3ADC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 w:val="36"/>
          <w:szCs w:val="36"/>
        </w:rPr>
      </w:pPr>
      <w:bookmarkStart w:id="20" w:name="_Toc225939397"/>
      <w:r>
        <w:rPr>
          <w:b/>
          <w:bCs/>
          <w:szCs w:val="28"/>
        </w:rPr>
        <w:t>Реализация логики</w:t>
      </w:r>
      <w:bookmarkEnd w:id="20"/>
    </w:p>
    <w:p w14:paraId="270C3468" w14:textId="77777777" w:rsidR="00951341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</w:rPr>
      </w:pPr>
      <w:bookmarkStart w:id="21" w:name="_Toc225939398"/>
      <w:r>
        <w:rPr>
          <w:b/>
          <w:bCs/>
          <w:szCs w:val="28"/>
        </w:rPr>
        <w:t>Интерфейсы</w:t>
      </w:r>
      <w:bookmarkEnd w:id="21"/>
    </w:p>
    <w:p w14:paraId="7176072C" w14:textId="6F60C0D2" w:rsidR="00CE4424" w:rsidRPr="00CE4424" w:rsidRDefault="00CE4424" w:rsidP="00CE4424">
      <w:pPr>
        <w:pStyle w:val="af"/>
        <w:numPr>
          <w:ilvl w:val="0"/>
          <w:numId w:val="9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Главная страница (</w:t>
      </w:r>
      <w:proofErr w:type="spellStart"/>
      <w:r w:rsidRPr="00CE4424">
        <w:rPr>
          <w:color w:val="000000"/>
          <w:szCs w:val="28"/>
          <w:shd w:val="clear" w:color="auto" w:fill="FFFFFF"/>
        </w:rPr>
        <w:t>Home</w:t>
      </w:r>
      <w:proofErr w:type="spellEnd"/>
      <w:r w:rsidRPr="00CE4424">
        <w:rPr>
          <w:color w:val="000000"/>
          <w:szCs w:val="28"/>
          <w:shd w:val="clear" w:color="auto" w:fill="FFFFFF"/>
        </w:rPr>
        <w:t>) с основными элементами навигации и переходом к каталогу;</w:t>
      </w:r>
    </w:p>
    <w:p w14:paraId="57FE1A32" w14:textId="537348D3" w:rsidR="00CE4424" w:rsidRPr="00CE4424" w:rsidRDefault="00CE4424" w:rsidP="00CE4424">
      <w:pPr>
        <w:pStyle w:val="af"/>
        <w:numPr>
          <w:ilvl w:val="0"/>
          <w:numId w:val="9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Страница каталога (</w:t>
      </w:r>
      <w:proofErr w:type="spellStart"/>
      <w:r w:rsidRPr="00CE4424">
        <w:rPr>
          <w:color w:val="000000"/>
          <w:szCs w:val="28"/>
          <w:shd w:val="clear" w:color="auto" w:fill="FFFFFF"/>
        </w:rPr>
        <w:t>Products</w:t>
      </w:r>
      <w:proofErr w:type="spellEnd"/>
      <w:r w:rsidRPr="00CE4424">
        <w:rPr>
          <w:color w:val="000000"/>
          <w:szCs w:val="28"/>
          <w:shd w:val="clear" w:color="auto" w:fill="FFFFFF"/>
        </w:rPr>
        <w:t>) с формой поиска, фильтрацией по категориям и списком товаров;</w:t>
      </w:r>
    </w:p>
    <w:p w14:paraId="4A3FC9B4" w14:textId="2D3F12F4" w:rsidR="00CE4424" w:rsidRPr="00CE4424" w:rsidRDefault="00CE4424" w:rsidP="00CE4424">
      <w:pPr>
        <w:pStyle w:val="af"/>
        <w:numPr>
          <w:ilvl w:val="0"/>
          <w:numId w:val="9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Страница товара (</w:t>
      </w:r>
      <w:proofErr w:type="spellStart"/>
      <w:r w:rsidRPr="00CE4424">
        <w:rPr>
          <w:color w:val="000000"/>
          <w:szCs w:val="28"/>
          <w:shd w:val="clear" w:color="auto" w:fill="FFFFFF"/>
        </w:rPr>
        <w:t>Product</w:t>
      </w:r>
      <w:proofErr w:type="spellEnd"/>
      <w:r w:rsidRPr="00CE4424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CE4424">
        <w:rPr>
          <w:color w:val="000000"/>
          <w:szCs w:val="28"/>
          <w:shd w:val="clear" w:color="auto" w:fill="FFFFFF"/>
        </w:rPr>
        <w:t>Detail</w:t>
      </w:r>
      <w:proofErr w:type="spellEnd"/>
      <w:r w:rsidRPr="00CE4424">
        <w:rPr>
          <w:color w:val="000000"/>
          <w:szCs w:val="28"/>
          <w:shd w:val="clear" w:color="auto" w:fill="FFFFFF"/>
        </w:rPr>
        <w:t>) с подробным описанием продукции и возможностью добавления в корзину;</w:t>
      </w:r>
    </w:p>
    <w:p w14:paraId="0C29DA8E" w14:textId="1598A1CD" w:rsidR="00CE4424" w:rsidRPr="00CE4424" w:rsidRDefault="00CE4424" w:rsidP="00CE4424">
      <w:pPr>
        <w:pStyle w:val="af"/>
        <w:numPr>
          <w:ilvl w:val="0"/>
          <w:numId w:val="9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Страница корзины (</w:t>
      </w:r>
      <w:proofErr w:type="spellStart"/>
      <w:r w:rsidRPr="00CE4424">
        <w:rPr>
          <w:color w:val="000000"/>
          <w:szCs w:val="28"/>
          <w:shd w:val="clear" w:color="auto" w:fill="FFFFFF"/>
        </w:rPr>
        <w:t>Cart</w:t>
      </w:r>
      <w:proofErr w:type="spellEnd"/>
      <w:r w:rsidRPr="00CE4424">
        <w:rPr>
          <w:color w:val="000000"/>
          <w:szCs w:val="28"/>
          <w:shd w:val="clear" w:color="auto" w:fill="FFFFFF"/>
        </w:rPr>
        <w:t>) с перечнем выбранных товаров;</w:t>
      </w:r>
    </w:p>
    <w:p w14:paraId="3CB23D19" w14:textId="321A008F" w:rsidR="00CE4424" w:rsidRPr="00CE4424" w:rsidRDefault="00CE4424" w:rsidP="00CE4424">
      <w:pPr>
        <w:pStyle w:val="af"/>
        <w:numPr>
          <w:ilvl w:val="0"/>
          <w:numId w:val="9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Страница оформления заказа (</w:t>
      </w:r>
      <w:proofErr w:type="spellStart"/>
      <w:r w:rsidRPr="00CE4424">
        <w:rPr>
          <w:color w:val="000000"/>
          <w:szCs w:val="28"/>
          <w:shd w:val="clear" w:color="auto" w:fill="FFFFFF"/>
        </w:rPr>
        <w:t>Checkout</w:t>
      </w:r>
      <w:proofErr w:type="spellEnd"/>
      <w:r w:rsidRPr="00CE4424">
        <w:rPr>
          <w:color w:val="000000"/>
          <w:szCs w:val="28"/>
          <w:shd w:val="clear" w:color="auto" w:fill="FFFFFF"/>
        </w:rPr>
        <w:t>) с вводом контактных данных и адреса доставки;</w:t>
      </w:r>
    </w:p>
    <w:p w14:paraId="1CDEB4D0" w14:textId="614CC339" w:rsidR="00CE4424" w:rsidRPr="00CE4424" w:rsidRDefault="00CE4424" w:rsidP="00CE4424">
      <w:pPr>
        <w:pStyle w:val="af"/>
        <w:numPr>
          <w:ilvl w:val="0"/>
          <w:numId w:val="9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Страница регистрации и входа (</w:t>
      </w:r>
      <w:proofErr w:type="spellStart"/>
      <w:r w:rsidRPr="00CE4424">
        <w:rPr>
          <w:color w:val="000000"/>
          <w:szCs w:val="28"/>
          <w:shd w:val="clear" w:color="auto" w:fill="FFFFFF"/>
        </w:rPr>
        <w:t>Register</w:t>
      </w:r>
      <w:proofErr w:type="spellEnd"/>
      <w:r w:rsidRPr="00CE4424">
        <w:rPr>
          <w:color w:val="000000"/>
          <w:szCs w:val="28"/>
          <w:shd w:val="clear" w:color="auto" w:fill="FFFFFF"/>
        </w:rPr>
        <w:t xml:space="preserve">, </w:t>
      </w:r>
      <w:proofErr w:type="spellStart"/>
      <w:r w:rsidRPr="00CE4424">
        <w:rPr>
          <w:color w:val="000000"/>
          <w:szCs w:val="28"/>
          <w:shd w:val="clear" w:color="auto" w:fill="FFFFFF"/>
        </w:rPr>
        <w:t>Login</w:t>
      </w:r>
      <w:proofErr w:type="spellEnd"/>
      <w:r w:rsidRPr="00CE4424">
        <w:rPr>
          <w:color w:val="000000"/>
          <w:szCs w:val="28"/>
          <w:shd w:val="clear" w:color="auto" w:fill="FFFFFF"/>
        </w:rPr>
        <w:t>);</w:t>
      </w:r>
    </w:p>
    <w:p w14:paraId="26CB430A" w14:textId="27905D44" w:rsidR="00CE4424" w:rsidRPr="00CE4424" w:rsidRDefault="00CE4424" w:rsidP="00CE4424">
      <w:pPr>
        <w:pStyle w:val="af"/>
        <w:numPr>
          <w:ilvl w:val="0"/>
          <w:numId w:val="9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Личный кабинет (</w:t>
      </w:r>
      <w:proofErr w:type="spellStart"/>
      <w:r w:rsidRPr="00CE4424">
        <w:rPr>
          <w:color w:val="000000"/>
          <w:szCs w:val="28"/>
          <w:shd w:val="clear" w:color="auto" w:fill="FFFFFF"/>
        </w:rPr>
        <w:t>Profile</w:t>
      </w:r>
      <w:proofErr w:type="spellEnd"/>
      <w:r w:rsidRPr="00CE4424">
        <w:rPr>
          <w:color w:val="000000"/>
          <w:szCs w:val="28"/>
          <w:shd w:val="clear" w:color="auto" w:fill="FFFFFF"/>
        </w:rPr>
        <w:t>) с информацией о заказах и отзывах пользователя;</w:t>
      </w:r>
    </w:p>
    <w:p w14:paraId="51FE2A4D" w14:textId="1DC35ACC" w:rsidR="00951341" w:rsidRPr="00DC3ADC" w:rsidRDefault="00CE4424" w:rsidP="00CE4424">
      <w:pPr>
        <w:pStyle w:val="af"/>
        <w:numPr>
          <w:ilvl w:val="0"/>
          <w:numId w:val="9"/>
        </w:numPr>
        <w:spacing w:line="360" w:lineRule="auto"/>
        <w:ind w:left="0" w:firstLine="709"/>
        <w:jc w:val="both"/>
        <w:rPr>
          <w:b/>
          <w:bCs/>
          <w:sz w:val="36"/>
          <w:szCs w:val="36"/>
        </w:rPr>
      </w:pPr>
      <w:r w:rsidRPr="00CE4424">
        <w:rPr>
          <w:color w:val="000000"/>
          <w:szCs w:val="28"/>
          <w:shd w:val="clear" w:color="auto" w:fill="FFFFFF"/>
        </w:rPr>
        <w:t>Страница новостей (</w:t>
      </w:r>
      <w:proofErr w:type="spellStart"/>
      <w:r w:rsidRPr="00CE4424">
        <w:rPr>
          <w:color w:val="000000"/>
          <w:szCs w:val="28"/>
          <w:shd w:val="clear" w:color="auto" w:fill="FFFFFF"/>
        </w:rPr>
        <w:t>News</w:t>
      </w:r>
      <w:proofErr w:type="spellEnd"/>
      <w:r w:rsidRPr="00CE4424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CE4424">
        <w:rPr>
          <w:color w:val="000000"/>
          <w:szCs w:val="28"/>
          <w:shd w:val="clear" w:color="auto" w:fill="FFFFFF"/>
        </w:rPr>
        <w:t>Detail</w:t>
      </w:r>
      <w:proofErr w:type="spellEnd"/>
      <w:r w:rsidRPr="00CE4424">
        <w:rPr>
          <w:color w:val="000000"/>
          <w:szCs w:val="28"/>
          <w:shd w:val="clear" w:color="auto" w:fill="FFFFFF"/>
        </w:rPr>
        <w:t>) и страница контактов (</w:t>
      </w:r>
      <w:proofErr w:type="spellStart"/>
      <w:r w:rsidRPr="00CE4424">
        <w:rPr>
          <w:color w:val="000000"/>
          <w:szCs w:val="28"/>
          <w:shd w:val="clear" w:color="auto" w:fill="FFFFFF"/>
        </w:rPr>
        <w:t>Contacts</w:t>
      </w:r>
      <w:proofErr w:type="spellEnd"/>
      <w:r w:rsidRPr="00CE4424">
        <w:rPr>
          <w:color w:val="000000"/>
          <w:szCs w:val="28"/>
          <w:shd w:val="clear" w:color="auto" w:fill="FFFFFF"/>
        </w:rPr>
        <w:t>)</w:t>
      </w:r>
      <w:r w:rsidR="00672FDA" w:rsidRPr="00672FDA">
        <w:rPr>
          <w:color w:val="000000"/>
          <w:szCs w:val="28"/>
          <w:shd w:val="clear" w:color="auto" w:fill="FFFFFF"/>
        </w:rPr>
        <w:t>.</w:t>
      </w:r>
    </w:p>
    <w:p w14:paraId="1EA9A97C" w14:textId="77777777" w:rsidR="00951341" w:rsidRPr="00DC3ADC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  <w:lang w:val="en-US"/>
        </w:rPr>
      </w:pPr>
      <w:bookmarkStart w:id="22" w:name="_Toc225939399"/>
      <w:r>
        <w:rPr>
          <w:b/>
          <w:bCs/>
          <w:szCs w:val="28"/>
        </w:rPr>
        <w:t>Обработка данных</w:t>
      </w:r>
      <w:bookmarkEnd w:id="22"/>
    </w:p>
    <w:p w14:paraId="445ED891" w14:textId="37CD1AFA" w:rsidR="00CE4424" w:rsidRPr="00CE4424" w:rsidRDefault="00CE4424" w:rsidP="00CE4424">
      <w:pPr>
        <w:pStyle w:val="af"/>
        <w:numPr>
          <w:ilvl w:val="0"/>
          <w:numId w:val="10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 xml:space="preserve">Хранение данных сайта во встроенной базе данных </w:t>
      </w:r>
      <w:proofErr w:type="spellStart"/>
      <w:r w:rsidRPr="00CE4424">
        <w:rPr>
          <w:color w:val="000000"/>
          <w:szCs w:val="28"/>
          <w:shd w:val="clear" w:color="auto" w:fill="FFFFFF"/>
        </w:rPr>
        <w:t>SQLite</w:t>
      </w:r>
      <w:proofErr w:type="spellEnd"/>
      <w:r w:rsidRPr="00CE4424">
        <w:rPr>
          <w:color w:val="000000"/>
          <w:szCs w:val="28"/>
          <w:shd w:val="clear" w:color="auto" w:fill="FFFFFF"/>
        </w:rPr>
        <w:t>;</w:t>
      </w:r>
    </w:p>
    <w:p w14:paraId="05A70314" w14:textId="4C4A0F1B" w:rsidR="00CE4424" w:rsidRPr="00CE4424" w:rsidRDefault="00CE4424" w:rsidP="00CE4424">
      <w:pPr>
        <w:pStyle w:val="af"/>
        <w:numPr>
          <w:ilvl w:val="0"/>
          <w:numId w:val="10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lastRenderedPageBreak/>
        <w:t xml:space="preserve">Обработка запросов пользователя на стороне сервера с использованием </w:t>
      </w:r>
      <w:proofErr w:type="spellStart"/>
      <w:r w:rsidRPr="00CE4424">
        <w:rPr>
          <w:color w:val="000000"/>
          <w:szCs w:val="28"/>
          <w:shd w:val="clear" w:color="auto" w:fill="FFFFFF"/>
        </w:rPr>
        <w:t>Django</w:t>
      </w:r>
      <w:proofErr w:type="spellEnd"/>
      <w:r w:rsidRPr="00CE4424">
        <w:rPr>
          <w:color w:val="000000"/>
          <w:szCs w:val="28"/>
          <w:shd w:val="clear" w:color="auto" w:fill="FFFFFF"/>
        </w:rPr>
        <w:t>;</w:t>
      </w:r>
    </w:p>
    <w:p w14:paraId="732DC5EB" w14:textId="09329721" w:rsidR="00CE4424" w:rsidRPr="00CE4424" w:rsidRDefault="00CE4424" w:rsidP="00CE4424">
      <w:pPr>
        <w:pStyle w:val="af"/>
        <w:numPr>
          <w:ilvl w:val="0"/>
          <w:numId w:val="10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Работа с товарами, категориями, заказами, отзывами и новостями через модели и API сайта;</w:t>
      </w:r>
    </w:p>
    <w:p w14:paraId="3E0EB64B" w14:textId="0F3A2BD3" w:rsidR="00CE4424" w:rsidRPr="00CE4424" w:rsidRDefault="00CE4424" w:rsidP="00CE4424">
      <w:pPr>
        <w:pStyle w:val="af"/>
        <w:numPr>
          <w:ilvl w:val="0"/>
          <w:numId w:val="10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Использование сессий для хранения корзины пользователя;</w:t>
      </w:r>
    </w:p>
    <w:p w14:paraId="051352C1" w14:textId="12F83DE1" w:rsidR="00951341" w:rsidRPr="00DC3ADC" w:rsidRDefault="00CE4424" w:rsidP="00CE4424">
      <w:pPr>
        <w:pStyle w:val="af"/>
        <w:numPr>
          <w:ilvl w:val="0"/>
          <w:numId w:val="10"/>
        </w:numPr>
        <w:spacing w:line="360" w:lineRule="auto"/>
        <w:ind w:left="0" w:firstLine="709"/>
        <w:jc w:val="both"/>
        <w:rPr>
          <w:b/>
          <w:bCs/>
          <w:sz w:val="36"/>
          <w:szCs w:val="36"/>
        </w:rPr>
      </w:pPr>
      <w:r w:rsidRPr="00CE4424">
        <w:rPr>
          <w:color w:val="000000"/>
          <w:szCs w:val="28"/>
          <w:shd w:val="clear" w:color="auto" w:fill="FFFFFF"/>
        </w:rPr>
        <w:t>Обработка форм регистрации, авторизации, оформления заказа и отправки отзывов</w:t>
      </w:r>
      <w:r w:rsidR="00951341" w:rsidRPr="00DC3ADC">
        <w:rPr>
          <w:color w:val="000000"/>
          <w:szCs w:val="28"/>
          <w:shd w:val="clear" w:color="auto" w:fill="FFFFFF"/>
        </w:rPr>
        <w:t>.</w:t>
      </w:r>
    </w:p>
    <w:p w14:paraId="515A5655" w14:textId="77777777" w:rsidR="00951341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23" w:name="_Toc225939400"/>
      <w:r>
        <w:rPr>
          <w:b/>
          <w:bCs/>
          <w:szCs w:val="28"/>
        </w:rPr>
        <w:t>Тестирование</w:t>
      </w:r>
      <w:bookmarkEnd w:id="23"/>
    </w:p>
    <w:p w14:paraId="11AED8C4" w14:textId="77777777" w:rsidR="00951341" w:rsidRPr="009C6671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  <w:lang w:val="en-US"/>
        </w:rPr>
      </w:pPr>
      <w:bookmarkStart w:id="24" w:name="_Toc225939401"/>
      <w:r>
        <w:rPr>
          <w:b/>
          <w:bCs/>
          <w:szCs w:val="28"/>
        </w:rPr>
        <w:t>Автоматизированное тестирование</w:t>
      </w:r>
      <w:bookmarkEnd w:id="24"/>
    </w:p>
    <w:p w14:paraId="26B0EC9B" w14:textId="4E62D6FF" w:rsidR="00CE4424" w:rsidRPr="00CE4424" w:rsidRDefault="00CE4424" w:rsidP="00CE4424">
      <w:pPr>
        <w:pStyle w:val="af"/>
        <w:numPr>
          <w:ilvl w:val="0"/>
          <w:numId w:val="11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proofErr w:type="spellStart"/>
      <w:r w:rsidRPr="00CE4424">
        <w:rPr>
          <w:color w:val="000000"/>
          <w:szCs w:val="28"/>
          <w:shd w:val="clear" w:color="auto" w:fill="FFFFFF"/>
        </w:rPr>
        <w:t>Unit</w:t>
      </w:r>
      <w:proofErr w:type="spellEnd"/>
      <w:r w:rsidRPr="00CE4424">
        <w:rPr>
          <w:color w:val="000000"/>
          <w:szCs w:val="28"/>
          <w:shd w:val="clear" w:color="auto" w:fill="FFFFFF"/>
        </w:rPr>
        <w:t>-тесты для проверки отдельных компонентов сайта;</w:t>
      </w:r>
    </w:p>
    <w:p w14:paraId="6C71B685" w14:textId="3ECC2E2F" w:rsidR="00CE4424" w:rsidRPr="00CE4424" w:rsidRDefault="00CE4424" w:rsidP="00CE4424">
      <w:pPr>
        <w:pStyle w:val="af"/>
        <w:numPr>
          <w:ilvl w:val="0"/>
          <w:numId w:val="11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Интеграционные тесты для проверки взаимодействия представлений, моделей и API;</w:t>
      </w:r>
    </w:p>
    <w:p w14:paraId="6A880E37" w14:textId="1459BD78" w:rsidR="00951341" w:rsidRPr="009C6671" w:rsidRDefault="00CE4424" w:rsidP="00CE4424">
      <w:pPr>
        <w:pStyle w:val="af"/>
        <w:numPr>
          <w:ilvl w:val="0"/>
          <w:numId w:val="11"/>
        </w:numPr>
        <w:spacing w:line="360" w:lineRule="auto"/>
        <w:ind w:left="0" w:firstLine="709"/>
        <w:jc w:val="both"/>
        <w:rPr>
          <w:b/>
          <w:bCs/>
          <w:sz w:val="36"/>
          <w:szCs w:val="36"/>
        </w:rPr>
      </w:pPr>
      <w:r w:rsidRPr="00CE4424">
        <w:rPr>
          <w:color w:val="000000"/>
          <w:szCs w:val="28"/>
          <w:shd w:val="clear" w:color="auto" w:fill="FFFFFF"/>
        </w:rPr>
        <w:t>Тесты пользовательских сценариев оформления заказа, регистрации и работы корзины.</w:t>
      </w:r>
    </w:p>
    <w:p w14:paraId="00964EB8" w14:textId="71330F8B" w:rsidR="00951341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  <w:lang w:val="en-US"/>
        </w:rPr>
      </w:pPr>
      <w:bookmarkStart w:id="25" w:name="_Toc225939402"/>
      <w:r>
        <w:rPr>
          <w:b/>
          <w:bCs/>
          <w:szCs w:val="28"/>
        </w:rPr>
        <w:t>Мануальное тестирование</w:t>
      </w:r>
      <w:bookmarkEnd w:id="25"/>
    </w:p>
    <w:p w14:paraId="014CAAF0" w14:textId="123B84D7" w:rsidR="00CE4424" w:rsidRPr="00CE4424" w:rsidRDefault="00CE4424" w:rsidP="00CE4424">
      <w:pPr>
        <w:pStyle w:val="af"/>
        <w:numPr>
          <w:ilvl w:val="0"/>
          <w:numId w:val="12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Ручная проверка основных пользовательских сценариев;</w:t>
      </w:r>
    </w:p>
    <w:p w14:paraId="7546792C" w14:textId="265A072A" w:rsidR="00CE4424" w:rsidRPr="00CE4424" w:rsidRDefault="00CE4424" w:rsidP="00CE4424">
      <w:pPr>
        <w:pStyle w:val="af"/>
        <w:numPr>
          <w:ilvl w:val="0"/>
          <w:numId w:val="12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Тестирование отображения сайта на различных разрешениях экрана;</w:t>
      </w:r>
    </w:p>
    <w:p w14:paraId="2BA391D6" w14:textId="6248CB84" w:rsidR="00CE4424" w:rsidRPr="00CE4424" w:rsidRDefault="00CE4424" w:rsidP="00CE4424">
      <w:pPr>
        <w:pStyle w:val="af"/>
        <w:numPr>
          <w:ilvl w:val="0"/>
          <w:numId w:val="12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Проверка корректности работы форм, фильтрации, корзины и оформления заказа;</w:t>
      </w:r>
    </w:p>
    <w:p w14:paraId="70DBC537" w14:textId="30260E03" w:rsidR="00951341" w:rsidRPr="009C6671" w:rsidRDefault="00CE4424" w:rsidP="00CE4424">
      <w:pPr>
        <w:pStyle w:val="af"/>
        <w:numPr>
          <w:ilvl w:val="0"/>
          <w:numId w:val="12"/>
        </w:numPr>
        <w:spacing w:line="360" w:lineRule="auto"/>
        <w:ind w:left="0" w:firstLine="709"/>
        <w:jc w:val="both"/>
        <w:rPr>
          <w:b/>
          <w:bCs/>
          <w:sz w:val="36"/>
          <w:szCs w:val="36"/>
        </w:rPr>
      </w:pPr>
      <w:r w:rsidRPr="00CE4424">
        <w:rPr>
          <w:color w:val="000000"/>
          <w:szCs w:val="28"/>
          <w:shd w:val="clear" w:color="auto" w:fill="FFFFFF"/>
        </w:rPr>
        <w:t>Проверка безопасности и защиты пользовательских данных</w:t>
      </w:r>
      <w:r w:rsidR="00951341" w:rsidRPr="009C6671">
        <w:rPr>
          <w:color w:val="000000"/>
          <w:szCs w:val="28"/>
          <w:shd w:val="clear" w:color="auto" w:fill="FFFFFF"/>
        </w:rPr>
        <w:t>.</w:t>
      </w:r>
    </w:p>
    <w:p w14:paraId="3A29C448" w14:textId="77777777" w:rsidR="00951341" w:rsidRPr="009C6671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  <w:lang w:val="en-US"/>
        </w:rPr>
      </w:pPr>
      <w:bookmarkStart w:id="26" w:name="_Toc225939403"/>
      <w:r>
        <w:rPr>
          <w:b/>
          <w:bCs/>
          <w:szCs w:val="28"/>
        </w:rPr>
        <w:t>Отладка и оптимизация</w:t>
      </w:r>
      <w:bookmarkEnd w:id="26"/>
    </w:p>
    <w:p w14:paraId="6F5BD299" w14:textId="77777777" w:rsidR="00951341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</w:rPr>
      </w:pPr>
      <w:bookmarkStart w:id="27" w:name="_Toc225939404"/>
      <w:r>
        <w:rPr>
          <w:b/>
          <w:bCs/>
          <w:szCs w:val="28"/>
        </w:rPr>
        <w:t>Отладка</w:t>
      </w:r>
      <w:bookmarkEnd w:id="27"/>
    </w:p>
    <w:p w14:paraId="70BE6C50" w14:textId="1D59EAE8" w:rsidR="00CE4424" w:rsidRPr="00CE4424" w:rsidRDefault="00CE4424" w:rsidP="00CE4424">
      <w:pPr>
        <w:pStyle w:val="af"/>
        <w:numPr>
          <w:ilvl w:val="0"/>
          <w:numId w:val="13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 xml:space="preserve">Использование средств разработки </w:t>
      </w:r>
      <w:proofErr w:type="spellStart"/>
      <w:r w:rsidRPr="00CE4424">
        <w:rPr>
          <w:color w:val="000000"/>
          <w:szCs w:val="28"/>
          <w:shd w:val="clear" w:color="auto" w:fill="FFFFFF"/>
        </w:rPr>
        <w:t>Django</w:t>
      </w:r>
      <w:proofErr w:type="spellEnd"/>
      <w:r w:rsidRPr="00CE4424">
        <w:rPr>
          <w:color w:val="000000"/>
          <w:szCs w:val="28"/>
          <w:shd w:val="clear" w:color="auto" w:fill="FFFFFF"/>
        </w:rPr>
        <w:t xml:space="preserve"> и </w:t>
      </w:r>
      <w:proofErr w:type="spellStart"/>
      <w:r w:rsidRPr="00CE4424">
        <w:rPr>
          <w:color w:val="000000"/>
          <w:szCs w:val="28"/>
          <w:shd w:val="clear" w:color="auto" w:fill="FFFFFF"/>
        </w:rPr>
        <w:t>Visual</w:t>
      </w:r>
      <w:proofErr w:type="spellEnd"/>
      <w:r w:rsidRPr="00CE4424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CE4424">
        <w:rPr>
          <w:color w:val="000000"/>
          <w:szCs w:val="28"/>
          <w:shd w:val="clear" w:color="auto" w:fill="FFFFFF"/>
        </w:rPr>
        <w:t>Studio</w:t>
      </w:r>
      <w:proofErr w:type="spellEnd"/>
      <w:r w:rsidRPr="00CE4424">
        <w:rPr>
          <w:color w:val="000000"/>
          <w:szCs w:val="28"/>
          <w:shd w:val="clear" w:color="auto" w:fill="FFFFFF"/>
        </w:rPr>
        <w:t xml:space="preserve"> </w:t>
      </w:r>
      <w:proofErr w:type="spellStart"/>
      <w:r w:rsidRPr="00CE4424">
        <w:rPr>
          <w:color w:val="000000"/>
          <w:szCs w:val="28"/>
          <w:shd w:val="clear" w:color="auto" w:fill="FFFFFF"/>
        </w:rPr>
        <w:t>Code</w:t>
      </w:r>
      <w:proofErr w:type="spellEnd"/>
      <w:r w:rsidRPr="00CE4424">
        <w:rPr>
          <w:color w:val="000000"/>
          <w:szCs w:val="28"/>
          <w:shd w:val="clear" w:color="auto" w:fill="FFFFFF"/>
        </w:rPr>
        <w:t xml:space="preserve"> для выявления и исправления ошибок;</w:t>
      </w:r>
    </w:p>
    <w:p w14:paraId="544E2AE1" w14:textId="45FB924A" w:rsidR="00CE4424" w:rsidRPr="00CE4424" w:rsidRDefault="00CE4424" w:rsidP="00CE4424">
      <w:pPr>
        <w:pStyle w:val="af"/>
        <w:numPr>
          <w:ilvl w:val="0"/>
          <w:numId w:val="13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Анализ сообщений об ошибках и журналов работы сервера;</w:t>
      </w:r>
    </w:p>
    <w:p w14:paraId="31DB9F1D" w14:textId="7087BCE3" w:rsidR="00951341" w:rsidRPr="009C6671" w:rsidRDefault="00CE4424" w:rsidP="00CE4424">
      <w:pPr>
        <w:pStyle w:val="af"/>
        <w:numPr>
          <w:ilvl w:val="0"/>
          <w:numId w:val="13"/>
        </w:numPr>
        <w:spacing w:line="360" w:lineRule="auto"/>
        <w:ind w:left="0" w:firstLine="709"/>
        <w:jc w:val="both"/>
        <w:rPr>
          <w:b/>
          <w:bCs/>
          <w:sz w:val="36"/>
          <w:szCs w:val="36"/>
        </w:rPr>
      </w:pPr>
      <w:r w:rsidRPr="00CE4424">
        <w:rPr>
          <w:color w:val="000000"/>
          <w:szCs w:val="28"/>
          <w:shd w:val="clear" w:color="auto" w:fill="FFFFFF"/>
        </w:rPr>
        <w:t>Проверка корректности маршрутов, форм, API и работы базы данных</w:t>
      </w:r>
      <w:r w:rsidR="00951341" w:rsidRPr="009C6671">
        <w:rPr>
          <w:color w:val="000000"/>
          <w:szCs w:val="28"/>
          <w:shd w:val="clear" w:color="auto" w:fill="FFFFFF"/>
        </w:rPr>
        <w:t>.</w:t>
      </w:r>
    </w:p>
    <w:p w14:paraId="5173DCB9" w14:textId="77777777" w:rsidR="00951341" w:rsidRPr="009C6671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  <w:lang w:val="en-US"/>
        </w:rPr>
      </w:pPr>
      <w:bookmarkStart w:id="28" w:name="_Toc225939405"/>
      <w:r>
        <w:rPr>
          <w:b/>
          <w:bCs/>
          <w:szCs w:val="28"/>
        </w:rPr>
        <w:t>Оптимизация</w:t>
      </w:r>
      <w:bookmarkEnd w:id="28"/>
    </w:p>
    <w:p w14:paraId="270C58DE" w14:textId="540E0CF1" w:rsidR="00CE4424" w:rsidRPr="00CE4424" w:rsidRDefault="00CE4424" w:rsidP="00CE4424">
      <w:pPr>
        <w:pStyle w:val="af"/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lastRenderedPageBreak/>
        <w:t>Ускорение обработки пользовательских запросов;</w:t>
      </w:r>
    </w:p>
    <w:p w14:paraId="1FB9FFC9" w14:textId="14A65BA8" w:rsidR="00CE4424" w:rsidRPr="00CE4424" w:rsidRDefault="00CE4424" w:rsidP="00CE4424">
      <w:pPr>
        <w:pStyle w:val="af"/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Снижение количества лишних обращений к базе данных;</w:t>
      </w:r>
    </w:p>
    <w:p w14:paraId="3D969245" w14:textId="038D644D" w:rsidR="00CE4424" w:rsidRPr="00CE4424" w:rsidRDefault="00CE4424" w:rsidP="00CE4424">
      <w:pPr>
        <w:pStyle w:val="af"/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Оптимизация загрузки изображений и отображения страниц;</w:t>
      </w:r>
    </w:p>
    <w:p w14:paraId="54762926" w14:textId="52C0D23F" w:rsidR="00CE4424" w:rsidRPr="00CE4424" w:rsidRDefault="00CE4424" w:rsidP="00CE4424">
      <w:pPr>
        <w:pStyle w:val="af"/>
        <w:numPr>
          <w:ilvl w:val="0"/>
          <w:numId w:val="14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Повышение удобства взаимодействия пользователя с каталогом, корзиной и личным кабинетом.</w:t>
      </w:r>
    </w:p>
    <w:p w14:paraId="1F0479AD" w14:textId="77777777" w:rsidR="00951341" w:rsidRPr="009C6671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  <w:lang w:val="en-US"/>
        </w:rPr>
      </w:pPr>
      <w:bookmarkStart w:id="29" w:name="_Toc225939406"/>
      <w:r>
        <w:rPr>
          <w:b/>
          <w:bCs/>
          <w:szCs w:val="28"/>
        </w:rPr>
        <w:t>Публикация</w:t>
      </w:r>
      <w:bookmarkEnd w:id="29"/>
    </w:p>
    <w:p w14:paraId="09BCA2AA" w14:textId="77777777" w:rsidR="00951341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</w:rPr>
      </w:pPr>
      <w:bookmarkStart w:id="30" w:name="_Toc225939407"/>
      <w:r>
        <w:rPr>
          <w:b/>
          <w:bCs/>
          <w:szCs w:val="28"/>
        </w:rPr>
        <w:t>Подготовка к публикации</w:t>
      </w:r>
      <w:bookmarkEnd w:id="30"/>
    </w:p>
    <w:p w14:paraId="556832CF" w14:textId="198CE382" w:rsidR="00CE4424" w:rsidRPr="00CE4424" w:rsidRDefault="00CE4424" w:rsidP="00CE4424">
      <w:pPr>
        <w:pStyle w:val="af"/>
        <w:numPr>
          <w:ilvl w:val="0"/>
          <w:numId w:val="15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Подготовка сайта к развертыванию на сервере;</w:t>
      </w:r>
    </w:p>
    <w:p w14:paraId="197218ED" w14:textId="0573333E" w:rsidR="00CE4424" w:rsidRPr="00CE4424" w:rsidRDefault="00CE4424" w:rsidP="00CE4424">
      <w:pPr>
        <w:pStyle w:val="af"/>
        <w:numPr>
          <w:ilvl w:val="0"/>
          <w:numId w:val="15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Настройка параметров подключения, базы данных и статических файлов;</w:t>
      </w:r>
    </w:p>
    <w:p w14:paraId="1DFDC251" w14:textId="5B831016" w:rsidR="00951341" w:rsidRPr="009C6671" w:rsidRDefault="00CE4424" w:rsidP="00CE4424">
      <w:pPr>
        <w:pStyle w:val="af"/>
        <w:numPr>
          <w:ilvl w:val="0"/>
          <w:numId w:val="15"/>
        </w:numPr>
        <w:spacing w:line="360" w:lineRule="auto"/>
        <w:ind w:left="0" w:firstLine="709"/>
        <w:jc w:val="both"/>
        <w:rPr>
          <w:b/>
          <w:bCs/>
          <w:sz w:val="36"/>
          <w:szCs w:val="36"/>
        </w:rPr>
      </w:pPr>
      <w:r w:rsidRPr="00CE4424">
        <w:rPr>
          <w:color w:val="000000"/>
          <w:szCs w:val="28"/>
          <w:shd w:val="clear" w:color="auto" w:fill="FFFFFF"/>
        </w:rPr>
        <w:t>Проверка работоспособности сайта в браузере перед запуском</w:t>
      </w:r>
      <w:r w:rsidR="00951341" w:rsidRPr="009C6671">
        <w:rPr>
          <w:color w:val="000000"/>
          <w:szCs w:val="28"/>
          <w:shd w:val="clear" w:color="auto" w:fill="FFFFFF"/>
        </w:rPr>
        <w:t>.</w:t>
      </w:r>
    </w:p>
    <w:p w14:paraId="2B145C24" w14:textId="77777777" w:rsidR="00951341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</w:rPr>
      </w:pPr>
      <w:bookmarkStart w:id="31" w:name="_Toc225939408"/>
      <w:r>
        <w:rPr>
          <w:b/>
          <w:bCs/>
          <w:szCs w:val="28"/>
        </w:rPr>
        <w:t>Запуск в магазине приложений</w:t>
      </w:r>
      <w:bookmarkEnd w:id="31"/>
    </w:p>
    <w:p w14:paraId="7E7D951B" w14:textId="0E467FCE" w:rsidR="00CE4424" w:rsidRPr="00CE4424" w:rsidRDefault="00CE4424" w:rsidP="00CE4424">
      <w:pPr>
        <w:pStyle w:val="af"/>
        <w:numPr>
          <w:ilvl w:val="0"/>
          <w:numId w:val="16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Размещение сайта на веб-сервере;</w:t>
      </w:r>
    </w:p>
    <w:p w14:paraId="32CE1CFA" w14:textId="65D15F67" w:rsidR="00CE4424" w:rsidRPr="00CE4424" w:rsidRDefault="00CE4424" w:rsidP="00CE4424">
      <w:pPr>
        <w:pStyle w:val="af"/>
        <w:numPr>
          <w:ilvl w:val="0"/>
          <w:numId w:val="16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Проверка доступности сайта для пользователей;</w:t>
      </w:r>
    </w:p>
    <w:p w14:paraId="283A7984" w14:textId="5D3ADE22" w:rsidR="00CE4424" w:rsidRPr="00CE4424" w:rsidRDefault="00CE4424" w:rsidP="00CE4424">
      <w:pPr>
        <w:pStyle w:val="af"/>
        <w:numPr>
          <w:ilvl w:val="0"/>
          <w:numId w:val="16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Контроль корректной работы основных функций после публикации;</w:t>
      </w:r>
    </w:p>
    <w:p w14:paraId="7DE34686" w14:textId="2B78BE2D" w:rsidR="00951341" w:rsidRPr="009C6671" w:rsidRDefault="00CE4424" w:rsidP="00CE4424">
      <w:pPr>
        <w:pStyle w:val="af"/>
        <w:numPr>
          <w:ilvl w:val="0"/>
          <w:numId w:val="16"/>
        </w:numPr>
        <w:spacing w:line="360" w:lineRule="auto"/>
        <w:ind w:left="0" w:firstLine="709"/>
        <w:jc w:val="both"/>
        <w:rPr>
          <w:b/>
          <w:bCs/>
          <w:szCs w:val="28"/>
        </w:rPr>
      </w:pPr>
      <w:r w:rsidRPr="00CE4424">
        <w:rPr>
          <w:color w:val="000000"/>
          <w:szCs w:val="28"/>
          <w:shd w:val="clear" w:color="auto" w:fill="FFFFFF"/>
        </w:rPr>
        <w:t>Регулярное обновление содержимого и функциональности сайта</w:t>
      </w:r>
      <w:r w:rsidR="00951341" w:rsidRPr="009C6671">
        <w:rPr>
          <w:color w:val="000000"/>
          <w:szCs w:val="28"/>
          <w:shd w:val="clear" w:color="auto" w:fill="FFFFFF"/>
        </w:rPr>
        <w:t>.</w:t>
      </w:r>
    </w:p>
    <w:p w14:paraId="13157DA4" w14:textId="77777777" w:rsidR="00951341" w:rsidRPr="009C6671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  <w:lang w:val="en-US"/>
        </w:rPr>
      </w:pPr>
      <w:bookmarkStart w:id="32" w:name="_Toc225939409"/>
      <w:r>
        <w:rPr>
          <w:b/>
          <w:bCs/>
          <w:szCs w:val="28"/>
        </w:rPr>
        <w:t>Поддержка и обновление</w:t>
      </w:r>
      <w:bookmarkEnd w:id="32"/>
    </w:p>
    <w:p w14:paraId="75359A29" w14:textId="4ED14248" w:rsidR="00CE4424" w:rsidRPr="00CE4424" w:rsidRDefault="00CE4424" w:rsidP="00CE4424">
      <w:pPr>
        <w:pStyle w:val="af"/>
        <w:numPr>
          <w:ilvl w:val="0"/>
          <w:numId w:val="17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Исправление выявленных ошибок;</w:t>
      </w:r>
    </w:p>
    <w:p w14:paraId="24681932" w14:textId="2AA042F3" w:rsidR="00CE4424" w:rsidRPr="00CE4424" w:rsidRDefault="00CE4424" w:rsidP="00CE4424">
      <w:pPr>
        <w:pStyle w:val="af"/>
        <w:numPr>
          <w:ilvl w:val="0"/>
          <w:numId w:val="17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Добавление новых функций по запросам пользователей;</w:t>
      </w:r>
    </w:p>
    <w:p w14:paraId="489B6835" w14:textId="33E67376" w:rsidR="00CE4424" w:rsidRPr="00CE4424" w:rsidRDefault="00CE4424" w:rsidP="00CE4424">
      <w:pPr>
        <w:pStyle w:val="af"/>
        <w:numPr>
          <w:ilvl w:val="0"/>
          <w:numId w:val="17"/>
        </w:numPr>
        <w:spacing w:line="360" w:lineRule="auto"/>
        <w:ind w:left="0" w:firstLine="709"/>
        <w:jc w:val="both"/>
        <w:rPr>
          <w:color w:val="000000"/>
          <w:szCs w:val="28"/>
          <w:shd w:val="clear" w:color="auto" w:fill="FFFFFF"/>
        </w:rPr>
      </w:pPr>
      <w:r w:rsidRPr="00CE4424">
        <w:rPr>
          <w:color w:val="000000"/>
          <w:szCs w:val="28"/>
          <w:shd w:val="clear" w:color="auto" w:fill="FFFFFF"/>
        </w:rPr>
        <w:t>Обновление каталога товаров, новостей и другой информации на сайте;</w:t>
      </w:r>
    </w:p>
    <w:p w14:paraId="0387D5B7" w14:textId="007DDBE7" w:rsidR="00951341" w:rsidRPr="00AB600B" w:rsidRDefault="00CE4424" w:rsidP="00CE4424">
      <w:pPr>
        <w:pStyle w:val="af"/>
        <w:numPr>
          <w:ilvl w:val="0"/>
          <w:numId w:val="17"/>
        </w:numPr>
        <w:spacing w:line="360" w:lineRule="auto"/>
        <w:ind w:left="0" w:firstLine="709"/>
        <w:jc w:val="both"/>
        <w:rPr>
          <w:b/>
          <w:bCs/>
          <w:sz w:val="36"/>
          <w:szCs w:val="36"/>
        </w:rPr>
      </w:pPr>
      <w:r w:rsidRPr="00CE4424">
        <w:rPr>
          <w:color w:val="000000"/>
          <w:szCs w:val="28"/>
          <w:shd w:val="clear" w:color="auto" w:fill="FFFFFF"/>
        </w:rPr>
        <w:t>Поддержка стабильной и безопасной работы веб-приложения.</w:t>
      </w:r>
    </w:p>
    <w:p w14:paraId="7FCCB822" w14:textId="2326E0A6" w:rsidR="00951341" w:rsidRPr="00494910" w:rsidRDefault="00494910" w:rsidP="0067122C">
      <w:pPr>
        <w:ind w:firstLine="709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br w:type="page"/>
      </w:r>
    </w:p>
    <w:p w14:paraId="66AAA426" w14:textId="4310992E" w:rsidR="00951341" w:rsidRPr="00BF6119" w:rsidRDefault="00951341" w:rsidP="00EA2DFE">
      <w:pPr>
        <w:pStyle w:val="af"/>
        <w:numPr>
          <w:ilvl w:val="0"/>
          <w:numId w:val="3"/>
        </w:numPr>
        <w:spacing w:line="360" w:lineRule="auto"/>
        <w:ind w:left="0" w:firstLine="0"/>
        <w:jc w:val="center"/>
        <w:outlineLvl w:val="0"/>
        <w:rPr>
          <w:b/>
          <w:bCs/>
          <w:szCs w:val="28"/>
          <w:lang w:val="en-US"/>
        </w:rPr>
      </w:pPr>
      <w:bookmarkStart w:id="33" w:name="_Toc225939410"/>
      <w:r>
        <w:rPr>
          <w:b/>
          <w:bCs/>
          <w:szCs w:val="28"/>
        </w:rPr>
        <w:lastRenderedPageBreak/>
        <w:t>О</w:t>
      </w:r>
      <w:r w:rsidR="00494910">
        <w:rPr>
          <w:b/>
          <w:bCs/>
          <w:szCs w:val="28"/>
        </w:rPr>
        <w:t>СНОВНЫЕ</w:t>
      </w:r>
      <w:r>
        <w:rPr>
          <w:b/>
          <w:bCs/>
          <w:szCs w:val="28"/>
        </w:rPr>
        <w:t xml:space="preserve"> </w:t>
      </w:r>
      <w:r w:rsidR="00494910">
        <w:rPr>
          <w:b/>
          <w:bCs/>
          <w:szCs w:val="28"/>
        </w:rPr>
        <w:t>ТЕХНИЧЕСКИЕ</w:t>
      </w:r>
      <w:r>
        <w:rPr>
          <w:b/>
          <w:bCs/>
          <w:szCs w:val="28"/>
        </w:rPr>
        <w:t xml:space="preserve"> </w:t>
      </w:r>
      <w:r w:rsidR="00494910">
        <w:rPr>
          <w:b/>
          <w:bCs/>
          <w:szCs w:val="28"/>
        </w:rPr>
        <w:t>РЕШЕНИЯ</w:t>
      </w:r>
      <w:bookmarkEnd w:id="33"/>
    </w:p>
    <w:p w14:paraId="3B682869" w14:textId="77777777" w:rsidR="00951341" w:rsidRDefault="00951341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34" w:name="_Toc225939411"/>
      <w:r>
        <w:rPr>
          <w:b/>
          <w:bCs/>
          <w:szCs w:val="28"/>
        </w:rPr>
        <w:t>Решения по структуре системы</w:t>
      </w:r>
      <w:r w:rsidRPr="00BF6119">
        <w:rPr>
          <w:b/>
          <w:bCs/>
          <w:szCs w:val="28"/>
        </w:rPr>
        <w:t xml:space="preserve">, </w:t>
      </w:r>
      <w:r>
        <w:rPr>
          <w:b/>
          <w:bCs/>
          <w:szCs w:val="28"/>
        </w:rPr>
        <w:t>подсистемы</w:t>
      </w:r>
      <w:r w:rsidRPr="00BF6119">
        <w:rPr>
          <w:b/>
          <w:bCs/>
          <w:szCs w:val="28"/>
        </w:rPr>
        <w:t xml:space="preserve">, </w:t>
      </w:r>
      <w:r>
        <w:rPr>
          <w:b/>
          <w:bCs/>
          <w:szCs w:val="28"/>
        </w:rPr>
        <w:t>средствам и способам связи для информационного обмена между компонентами системы</w:t>
      </w:r>
      <w:bookmarkEnd w:id="34"/>
    </w:p>
    <w:p w14:paraId="25E31F7C" w14:textId="77777777" w:rsidR="00951341" w:rsidRDefault="00951341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bCs/>
          <w:szCs w:val="28"/>
        </w:rPr>
      </w:pPr>
      <w:bookmarkStart w:id="35" w:name="_Toc225939412"/>
      <w:r>
        <w:rPr>
          <w:b/>
          <w:bCs/>
          <w:szCs w:val="28"/>
        </w:rPr>
        <w:t>Логическая и компонентная архитектура системы</w:t>
      </w:r>
      <w:bookmarkEnd w:id="35"/>
    </w:p>
    <w:p w14:paraId="10F052C2" w14:textId="77777777" w:rsidR="00CE4424" w:rsidRPr="00CE4424" w:rsidRDefault="00CE4424" w:rsidP="00CE4424">
      <w:pPr>
        <w:spacing w:line="360" w:lineRule="auto"/>
        <w:ind w:firstLine="709"/>
        <w:jc w:val="both"/>
        <w:rPr>
          <w:szCs w:val="28"/>
        </w:rPr>
      </w:pPr>
      <w:r w:rsidRPr="00CE4424">
        <w:rPr>
          <w:szCs w:val="28"/>
        </w:rPr>
        <w:t>Перечень используемых для создания сайта «Производство мясопродуктов» программных средств приведен ниже:</w:t>
      </w:r>
    </w:p>
    <w:p w14:paraId="6EA38A41" w14:textId="4BBC48FA" w:rsidR="00CE4424" w:rsidRPr="00CE4424" w:rsidRDefault="00CE4424" w:rsidP="00CE4424">
      <w:pPr>
        <w:pStyle w:val="af"/>
        <w:numPr>
          <w:ilvl w:val="0"/>
          <w:numId w:val="18"/>
        </w:numPr>
        <w:spacing w:line="360" w:lineRule="auto"/>
        <w:ind w:left="709" w:hanging="709"/>
        <w:jc w:val="both"/>
        <w:rPr>
          <w:szCs w:val="28"/>
        </w:rPr>
      </w:pPr>
      <w:proofErr w:type="spellStart"/>
      <w:r w:rsidRPr="00CE4424">
        <w:rPr>
          <w:szCs w:val="28"/>
        </w:rPr>
        <w:t>Python</w:t>
      </w:r>
      <w:proofErr w:type="spellEnd"/>
      <w:r w:rsidRPr="00CE4424">
        <w:rPr>
          <w:szCs w:val="28"/>
        </w:rPr>
        <w:t xml:space="preserve"> версии 3.12;</w:t>
      </w:r>
    </w:p>
    <w:p w14:paraId="12FBDF25" w14:textId="5D306083" w:rsidR="00CE4424" w:rsidRPr="00CE4424" w:rsidRDefault="00CE4424" w:rsidP="00CE4424">
      <w:pPr>
        <w:pStyle w:val="af"/>
        <w:numPr>
          <w:ilvl w:val="0"/>
          <w:numId w:val="18"/>
        </w:numPr>
        <w:spacing w:line="360" w:lineRule="auto"/>
        <w:ind w:left="709" w:hanging="709"/>
        <w:jc w:val="both"/>
        <w:rPr>
          <w:szCs w:val="28"/>
        </w:rPr>
      </w:pPr>
      <w:proofErr w:type="spellStart"/>
      <w:r w:rsidRPr="00CE4424">
        <w:rPr>
          <w:szCs w:val="28"/>
        </w:rPr>
        <w:t>Django</w:t>
      </w:r>
      <w:proofErr w:type="spellEnd"/>
      <w:r w:rsidRPr="00CE4424">
        <w:rPr>
          <w:szCs w:val="28"/>
        </w:rPr>
        <w:t xml:space="preserve"> версии 6.0;</w:t>
      </w:r>
    </w:p>
    <w:p w14:paraId="63AC47E9" w14:textId="1471F0D6" w:rsidR="00CE4424" w:rsidRPr="00CE4424" w:rsidRDefault="00CE4424" w:rsidP="00CE4424">
      <w:pPr>
        <w:pStyle w:val="af"/>
        <w:numPr>
          <w:ilvl w:val="0"/>
          <w:numId w:val="18"/>
        </w:numPr>
        <w:spacing w:line="360" w:lineRule="auto"/>
        <w:ind w:left="709" w:hanging="709"/>
        <w:jc w:val="both"/>
        <w:rPr>
          <w:szCs w:val="28"/>
        </w:rPr>
      </w:pPr>
      <w:proofErr w:type="spellStart"/>
      <w:r w:rsidRPr="00CE4424">
        <w:rPr>
          <w:szCs w:val="28"/>
        </w:rPr>
        <w:t>SQLite</w:t>
      </w:r>
      <w:proofErr w:type="spellEnd"/>
      <w:r w:rsidRPr="00CE4424">
        <w:rPr>
          <w:szCs w:val="28"/>
        </w:rPr>
        <w:t xml:space="preserve"> в качестве встроенной системы управления базой данных;</w:t>
      </w:r>
    </w:p>
    <w:p w14:paraId="4BB3F594" w14:textId="7A0D5FE6" w:rsidR="00951341" w:rsidRPr="00CE4424" w:rsidRDefault="00CE4424" w:rsidP="00CE4424">
      <w:pPr>
        <w:pStyle w:val="af"/>
        <w:numPr>
          <w:ilvl w:val="0"/>
          <w:numId w:val="18"/>
        </w:numPr>
        <w:spacing w:line="360" w:lineRule="auto"/>
        <w:ind w:left="709" w:hanging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PyCharm Community Edition 2023.3.3 </w:t>
      </w:r>
      <w:r w:rsidRPr="00CE4424">
        <w:rPr>
          <w:szCs w:val="28"/>
        </w:rPr>
        <w:t>как</w:t>
      </w:r>
      <w:r w:rsidRPr="00CE4424">
        <w:rPr>
          <w:szCs w:val="28"/>
          <w:lang w:val="en-US"/>
        </w:rPr>
        <w:t xml:space="preserve"> </w:t>
      </w:r>
      <w:r w:rsidRPr="00CE4424">
        <w:rPr>
          <w:szCs w:val="28"/>
        </w:rPr>
        <w:t>среда</w:t>
      </w:r>
      <w:r w:rsidRPr="00CE4424">
        <w:rPr>
          <w:szCs w:val="28"/>
          <w:lang w:val="en-US"/>
        </w:rPr>
        <w:t xml:space="preserve"> </w:t>
      </w:r>
      <w:r w:rsidRPr="00CE4424">
        <w:rPr>
          <w:szCs w:val="28"/>
        </w:rPr>
        <w:t>разработки</w:t>
      </w:r>
      <w:r w:rsidR="00951341" w:rsidRPr="00CE4424">
        <w:rPr>
          <w:szCs w:val="28"/>
          <w:lang w:val="en-US"/>
        </w:rPr>
        <w:t>.</w:t>
      </w:r>
    </w:p>
    <w:p w14:paraId="51E100D0" w14:textId="77777777" w:rsidR="00951341" w:rsidRDefault="00951341" w:rsidP="0067122C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Логическая и компонентная архитектура представлена на рисунке ниже</w:t>
      </w:r>
    </w:p>
    <w:p w14:paraId="3FE9016E" w14:textId="1866A99A" w:rsidR="00951341" w:rsidRPr="007A2C22" w:rsidRDefault="007A2C22" w:rsidP="0067122C">
      <w:pPr>
        <w:spacing w:line="360" w:lineRule="auto"/>
        <w:jc w:val="both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3BCCCBC4" wp14:editId="24C799DE">
            <wp:extent cx="2990850" cy="9239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B8F1" w14:textId="439C9F23" w:rsidR="00951341" w:rsidRPr="00633F4F" w:rsidRDefault="000A36EC" w:rsidP="0067122C">
      <w:pPr>
        <w:spacing w:line="360" w:lineRule="auto"/>
        <w:ind w:firstLine="709"/>
        <w:jc w:val="both"/>
        <w:rPr>
          <w:szCs w:val="28"/>
        </w:rPr>
      </w:pPr>
      <w:r w:rsidRPr="000A36EC">
        <w:rPr>
          <w:szCs w:val="28"/>
        </w:rPr>
        <w:lastRenderedPageBreak/>
        <w:t>В состав разрабатываемой системы входят следующие технологические компоненты</w:t>
      </w:r>
      <w:r w:rsidR="00951341" w:rsidRPr="00F53468">
        <w:rPr>
          <w:szCs w:val="28"/>
        </w:rPr>
        <w:t>:</w:t>
      </w:r>
    </w:p>
    <w:p w14:paraId="1E79DDFC" w14:textId="1CF67581" w:rsidR="000A36EC" w:rsidRPr="000A36EC" w:rsidRDefault="000A36EC" w:rsidP="000A36EC">
      <w:pPr>
        <w:pStyle w:val="af"/>
        <w:numPr>
          <w:ilvl w:val="0"/>
          <w:numId w:val="19"/>
        </w:numPr>
        <w:spacing w:line="360" w:lineRule="auto"/>
        <w:ind w:left="709" w:hanging="709"/>
        <w:jc w:val="both"/>
        <w:rPr>
          <w:bCs/>
          <w:szCs w:val="28"/>
        </w:rPr>
      </w:pPr>
      <w:r w:rsidRPr="000A36EC">
        <w:rPr>
          <w:b/>
          <w:bCs/>
          <w:szCs w:val="28"/>
          <w:lang w:val="en-US"/>
        </w:rPr>
        <w:t>Django</w:t>
      </w:r>
      <w:r w:rsidRPr="000A36EC">
        <w:rPr>
          <w:b/>
          <w:bCs/>
          <w:szCs w:val="28"/>
        </w:rPr>
        <w:t xml:space="preserve"> </w:t>
      </w:r>
      <w:r w:rsidRPr="000A36EC">
        <w:rPr>
          <w:bCs/>
          <w:szCs w:val="28"/>
        </w:rPr>
        <w:t>– веб-фреймворк, используемый для реализации серверной логики сайта, маршрутизации, обработки запросов, работы с моделями данных и административной панелью;</w:t>
      </w:r>
    </w:p>
    <w:p w14:paraId="4445CB56" w14:textId="3B00162B" w:rsidR="000A36EC" w:rsidRPr="000A36EC" w:rsidRDefault="000A36EC" w:rsidP="000A36EC">
      <w:pPr>
        <w:pStyle w:val="af"/>
        <w:numPr>
          <w:ilvl w:val="0"/>
          <w:numId w:val="19"/>
        </w:numPr>
        <w:spacing w:line="360" w:lineRule="auto"/>
        <w:ind w:left="709" w:hanging="709"/>
        <w:jc w:val="both"/>
        <w:rPr>
          <w:b/>
          <w:bCs/>
          <w:szCs w:val="28"/>
        </w:rPr>
      </w:pPr>
      <w:r w:rsidRPr="000A36EC">
        <w:rPr>
          <w:b/>
          <w:bCs/>
          <w:szCs w:val="28"/>
          <w:lang w:val="en-US"/>
        </w:rPr>
        <w:t>SQLite</w:t>
      </w:r>
      <w:r w:rsidRPr="000A36EC">
        <w:rPr>
          <w:b/>
          <w:bCs/>
          <w:szCs w:val="28"/>
        </w:rPr>
        <w:t xml:space="preserve"> </w:t>
      </w:r>
      <w:r w:rsidRPr="000A36EC">
        <w:rPr>
          <w:bCs/>
          <w:szCs w:val="28"/>
        </w:rPr>
        <w:t>– система управления базой данных, применяемая для хранения информации о товарах, категориях, заказах, отзывах и новостях;</w:t>
      </w:r>
    </w:p>
    <w:p w14:paraId="44968453" w14:textId="4742344F" w:rsidR="000A36EC" w:rsidRPr="000A36EC" w:rsidRDefault="000A36EC" w:rsidP="000A36EC">
      <w:pPr>
        <w:pStyle w:val="af"/>
        <w:numPr>
          <w:ilvl w:val="0"/>
          <w:numId w:val="19"/>
        </w:numPr>
        <w:spacing w:line="360" w:lineRule="auto"/>
        <w:ind w:left="709" w:hanging="709"/>
        <w:jc w:val="both"/>
        <w:rPr>
          <w:b/>
          <w:bCs/>
          <w:szCs w:val="28"/>
        </w:rPr>
      </w:pPr>
      <w:r w:rsidRPr="000A36EC">
        <w:rPr>
          <w:b/>
          <w:bCs/>
          <w:szCs w:val="28"/>
          <w:lang w:val="en-US"/>
        </w:rPr>
        <w:t>HTML</w:t>
      </w:r>
      <w:r w:rsidRPr="000A36EC">
        <w:rPr>
          <w:b/>
          <w:bCs/>
          <w:szCs w:val="28"/>
        </w:rPr>
        <w:t xml:space="preserve">, </w:t>
      </w:r>
      <w:r w:rsidRPr="000A36EC">
        <w:rPr>
          <w:b/>
          <w:bCs/>
          <w:szCs w:val="28"/>
          <w:lang w:val="en-US"/>
        </w:rPr>
        <w:t>CSS</w:t>
      </w:r>
      <w:r w:rsidRPr="000A36EC">
        <w:rPr>
          <w:b/>
          <w:bCs/>
          <w:szCs w:val="28"/>
        </w:rPr>
        <w:t xml:space="preserve"> и </w:t>
      </w:r>
      <w:r w:rsidRPr="000A36EC">
        <w:rPr>
          <w:b/>
          <w:bCs/>
          <w:szCs w:val="28"/>
          <w:lang w:val="en-US"/>
        </w:rPr>
        <w:t>JavaScript</w:t>
      </w:r>
      <w:r w:rsidRPr="000A36EC">
        <w:rPr>
          <w:b/>
          <w:bCs/>
          <w:szCs w:val="28"/>
        </w:rPr>
        <w:t xml:space="preserve"> </w:t>
      </w:r>
      <w:r w:rsidRPr="000A36EC">
        <w:rPr>
          <w:bCs/>
          <w:szCs w:val="28"/>
        </w:rPr>
        <w:t>– технологии, используемые для создания пользовательского интерфейса сайта, отображения страниц и реализации взаимодействия с пользователем;</w:t>
      </w:r>
    </w:p>
    <w:p w14:paraId="5D5F3513" w14:textId="3A82A678" w:rsidR="000A36EC" w:rsidRPr="000A36EC" w:rsidRDefault="000A36EC" w:rsidP="000A36EC">
      <w:pPr>
        <w:pStyle w:val="af"/>
        <w:numPr>
          <w:ilvl w:val="0"/>
          <w:numId w:val="19"/>
        </w:numPr>
        <w:spacing w:line="360" w:lineRule="auto"/>
        <w:ind w:left="709" w:hanging="709"/>
        <w:jc w:val="both"/>
        <w:rPr>
          <w:bCs/>
          <w:szCs w:val="28"/>
        </w:rPr>
      </w:pPr>
      <w:r w:rsidRPr="000A36EC">
        <w:rPr>
          <w:b/>
          <w:bCs/>
          <w:szCs w:val="28"/>
        </w:rPr>
        <w:t xml:space="preserve">административная панель </w:t>
      </w:r>
      <w:r w:rsidRPr="000A36EC">
        <w:rPr>
          <w:b/>
          <w:bCs/>
          <w:szCs w:val="28"/>
          <w:lang w:val="en-US"/>
        </w:rPr>
        <w:t>Django</w:t>
      </w:r>
      <w:r w:rsidRPr="000A36EC">
        <w:rPr>
          <w:b/>
          <w:bCs/>
          <w:szCs w:val="28"/>
        </w:rPr>
        <w:t xml:space="preserve"> </w:t>
      </w:r>
      <w:r w:rsidRPr="000A36EC">
        <w:rPr>
          <w:bCs/>
          <w:szCs w:val="28"/>
        </w:rPr>
        <w:t>– встроенный инструмент для управления товарами, категориями, заказами, отзывами и новостями сайта;</w:t>
      </w:r>
    </w:p>
    <w:p w14:paraId="37D1923B" w14:textId="3F99162D" w:rsidR="00951341" w:rsidRPr="000A36EC" w:rsidRDefault="000A36EC" w:rsidP="000A36EC">
      <w:pPr>
        <w:pStyle w:val="af"/>
        <w:numPr>
          <w:ilvl w:val="0"/>
          <w:numId w:val="19"/>
        </w:numPr>
        <w:spacing w:line="360" w:lineRule="auto"/>
        <w:ind w:left="709" w:hanging="709"/>
        <w:jc w:val="both"/>
        <w:rPr>
          <w:bCs/>
          <w:szCs w:val="28"/>
        </w:rPr>
      </w:pPr>
      <w:r w:rsidRPr="000A36EC">
        <w:rPr>
          <w:b/>
          <w:bCs/>
          <w:szCs w:val="28"/>
        </w:rPr>
        <w:t xml:space="preserve">веб-браузер </w:t>
      </w:r>
      <w:r w:rsidRPr="000A36EC">
        <w:rPr>
          <w:bCs/>
          <w:szCs w:val="28"/>
        </w:rPr>
        <w:t>– средство доступа пользователей к функционалу сайта через сеть Интернет или локальный сервер</w:t>
      </w:r>
      <w:r w:rsidR="00494910" w:rsidRPr="000A36EC">
        <w:rPr>
          <w:szCs w:val="28"/>
        </w:rPr>
        <w:t>.</w:t>
      </w:r>
      <w:r w:rsidR="00951341" w:rsidRPr="000A36EC">
        <w:rPr>
          <w:szCs w:val="28"/>
        </w:rPr>
        <w:t xml:space="preserve"> </w:t>
      </w:r>
    </w:p>
    <w:p w14:paraId="7DE3BF51" w14:textId="438A03B3" w:rsidR="00951341" w:rsidRDefault="00494910" w:rsidP="00EA2DFE">
      <w:pPr>
        <w:pStyle w:val="af"/>
        <w:numPr>
          <w:ilvl w:val="2"/>
          <w:numId w:val="3"/>
        </w:numPr>
        <w:spacing w:line="360" w:lineRule="auto"/>
        <w:ind w:left="0" w:firstLine="709"/>
        <w:jc w:val="both"/>
        <w:outlineLvl w:val="2"/>
        <w:rPr>
          <w:b/>
          <w:szCs w:val="28"/>
        </w:rPr>
      </w:pPr>
      <w:bookmarkStart w:id="36" w:name="_Toc225939413"/>
      <w:r>
        <w:rPr>
          <w:b/>
          <w:szCs w:val="28"/>
        </w:rPr>
        <w:t>Функциональная структура системы</w:t>
      </w:r>
      <w:bookmarkStart w:id="37" w:name="_GoBack"/>
      <w:bookmarkEnd w:id="36"/>
      <w:bookmarkEnd w:id="37"/>
    </w:p>
    <w:p w14:paraId="40AADB58" w14:textId="245A695E" w:rsidR="00EE5CC7" w:rsidRDefault="007A2C22" w:rsidP="00EA2DFE">
      <w:pPr>
        <w:rPr>
          <w:caps/>
        </w:rPr>
      </w:pPr>
      <w:r>
        <w:rPr>
          <w:noProof/>
        </w:rPr>
        <w:drawing>
          <wp:inline distT="0" distB="0" distL="0" distR="0" wp14:anchorId="3E9FC1F5" wp14:editId="3B890D0C">
            <wp:extent cx="2361600" cy="2761200"/>
            <wp:effectExtent l="0" t="0" r="63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600" cy="27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198C" w14:textId="1F335FB3" w:rsidR="00D03B6F" w:rsidRDefault="000A36EC" w:rsidP="00646167">
      <w:pPr>
        <w:spacing w:line="360" w:lineRule="auto"/>
        <w:ind w:firstLine="709"/>
        <w:jc w:val="both"/>
        <w:rPr>
          <w:color w:val="000000"/>
          <w:shd w:val="clear" w:color="auto" w:fill="FFFFFF"/>
        </w:rPr>
      </w:pPr>
      <w:r w:rsidRPr="000A36EC">
        <w:rPr>
          <w:b/>
          <w:color w:val="000000"/>
          <w:shd w:val="clear" w:color="auto" w:fill="FFFFFF"/>
        </w:rPr>
        <w:t xml:space="preserve">Управление каталогом товаров </w:t>
      </w:r>
      <w:r w:rsidRPr="000A36EC">
        <w:rPr>
          <w:color w:val="000000"/>
          <w:shd w:val="clear" w:color="auto" w:fill="FFFFFF"/>
        </w:rPr>
        <w:t>является одним из ключевых элементов работы сайта «Производство мясопродуктов». Данные о товарах позволяют отображать актуальный ассортимент продукции, контролировать доступность позиций и своевременно обновлять информацию для пользователей</w:t>
      </w:r>
      <w:r w:rsidR="00227082" w:rsidRPr="000A36EC">
        <w:rPr>
          <w:color w:val="000000"/>
          <w:shd w:val="clear" w:color="auto" w:fill="FFFFFF"/>
        </w:rPr>
        <w:t>.</w:t>
      </w:r>
      <w:r w:rsidR="00227082" w:rsidRPr="00227082">
        <w:rPr>
          <w:color w:val="000000"/>
          <w:shd w:val="clear" w:color="auto" w:fill="FFFFFF"/>
        </w:rPr>
        <w:t xml:space="preserve"> </w:t>
      </w:r>
    </w:p>
    <w:p w14:paraId="1AEFE12E" w14:textId="77777777" w:rsidR="000A36EC" w:rsidRPr="000A36EC" w:rsidRDefault="000A36EC" w:rsidP="000A36EC">
      <w:pPr>
        <w:spacing w:line="360" w:lineRule="auto"/>
        <w:ind w:firstLine="709"/>
        <w:jc w:val="both"/>
        <w:rPr>
          <w:color w:val="000000"/>
          <w:shd w:val="clear" w:color="auto" w:fill="FFFFFF"/>
        </w:rPr>
      </w:pPr>
      <w:r w:rsidRPr="000A36EC">
        <w:rPr>
          <w:b/>
          <w:color w:val="000000"/>
          <w:shd w:val="clear" w:color="auto" w:fill="FFFFFF"/>
        </w:rPr>
        <w:lastRenderedPageBreak/>
        <w:t xml:space="preserve">Ведение карточек товаров </w:t>
      </w:r>
      <w:r w:rsidRPr="000A36EC">
        <w:rPr>
          <w:color w:val="000000"/>
          <w:shd w:val="clear" w:color="auto" w:fill="FFFFFF"/>
        </w:rPr>
        <w:t>является важной частью эффективного управления сайтом. Эти процедуры направлены на обеспечение точности и актуальности сведений о продукции, включая название, описание, категорию, цену, изображение и доступность товара, что способствует повышению удобства для покупателей.</w:t>
      </w:r>
    </w:p>
    <w:p w14:paraId="7F9E6944" w14:textId="77777777" w:rsidR="000A36EC" w:rsidRPr="000A36EC" w:rsidRDefault="000A36EC" w:rsidP="000A36EC">
      <w:pPr>
        <w:spacing w:line="360" w:lineRule="auto"/>
        <w:ind w:firstLine="709"/>
        <w:jc w:val="both"/>
        <w:rPr>
          <w:color w:val="000000"/>
          <w:shd w:val="clear" w:color="auto" w:fill="FFFFFF"/>
        </w:rPr>
      </w:pPr>
      <w:r w:rsidRPr="000A36EC">
        <w:rPr>
          <w:b/>
          <w:color w:val="000000"/>
          <w:shd w:val="clear" w:color="auto" w:fill="FFFFFF"/>
        </w:rPr>
        <w:t xml:space="preserve">Поиск товаров по различным критериям </w:t>
      </w:r>
      <w:r w:rsidRPr="000A36EC">
        <w:rPr>
          <w:color w:val="000000"/>
          <w:shd w:val="clear" w:color="auto" w:fill="FFFFFF"/>
        </w:rPr>
        <w:t>является важным аспектом функционирования сайта. Данный процесс позволяет пользователям быстро находить нужную продукцию по названию и категории, что упрощает выбор товаров и повышает удобство работы с каталогом.</w:t>
      </w:r>
    </w:p>
    <w:p w14:paraId="7B394172" w14:textId="24F5D90C" w:rsidR="000A36EC" w:rsidRPr="000A36EC" w:rsidRDefault="000A36EC" w:rsidP="000A36EC">
      <w:pPr>
        <w:spacing w:line="360" w:lineRule="auto"/>
        <w:ind w:firstLine="709"/>
        <w:jc w:val="both"/>
        <w:rPr>
          <w:color w:val="000000"/>
          <w:shd w:val="clear" w:color="auto" w:fill="FFFFFF"/>
        </w:rPr>
      </w:pPr>
      <w:r w:rsidRPr="000A36EC">
        <w:rPr>
          <w:b/>
          <w:color w:val="000000"/>
          <w:shd w:val="clear" w:color="auto" w:fill="FFFFFF"/>
        </w:rPr>
        <w:t xml:space="preserve">Регистрация пользователей и ведение истории заказов </w:t>
      </w:r>
      <w:r w:rsidRPr="000A36EC">
        <w:rPr>
          <w:color w:val="000000"/>
          <w:shd w:val="clear" w:color="auto" w:fill="FFFFFF"/>
        </w:rPr>
        <w:t xml:space="preserve">являются важными аспектами работы современного интернет-сайта. Эти данные позволяют пользователям получать доступ к личному кабинету, отслеживать свои заказы и взаимодействовать с системой более удобно и </w:t>
      </w:r>
      <w:r w:rsidR="001D766C" w:rsidRPr="000A36EC">
        <w:rPr>
          <w:color w:val="000000"/>
          <w:shd w:val="clear" w:color="auto" w:fill="FFFFFF"/>
        </w:rPr>
        <w:t>персонализировано</w:t>
      </w:r>
      <w:r w:rsidRPr="000A36EC">
        <w:rPr>
          <w:color w:val="000000"/>
          <w:shd w:val="clear" w:color="auto" w:fill="FFFFFF"/>
        </w:rPr>
        <w:t>.</w:t>
      </w:r>
    </w:p>
    <w:p w14:paraId="5E90BA68" w14:textId="77777777" w:rsidR="000A36EC" w:rsidRPr="000A36EC" w:rsidRDefault="000A36EC" w:rsidP="000A36EC">
      <w:pPr>
        <w:spacing w:line="360" w:lineRule="auto"/>
        <w:ind w:firstLine="709"/>
        <w:jc w:val="both"/>
        <w:rPr>
          <w:color w:val="000000"/>
          <w:shd w:val="clear" w:color="auto" w:fill="FFFFFF"/>
        </w:rPr>
      </w:pPr>
      <w:r w:rsidRPr="000A36EC">
        <w:rPr>
          <w:b/>
          <w:color w:val="000000"/>
          <w:shd w:val="clear" w:color="auto" w:fill="FFFFFF"/>
        </w:rPr>
        <w:t xml:space="preserve">Формирование корзины и оформление заказа </w:t>
      </w:r>
      <w:r w:rsidRPr="000A36EC">
        <w:rPr>
          <w:color w:val="000000"/>
          <w:shd w:val="clear" w:color="auto" w:fill="FFFFFF"/>
        </w:rPr>
        <w:t>являются важными функциями сайта. Они позволяют пользователям выбирать товары, изменять их количество, удалять ненужные позиции и оформлять заказ с указанием контактных данных и адреса доставки.</w:t>
      </w:r>
    </w:p>
    <w:p w14:paraId="714C1BB1" w14:textId="77777777" w:rsidR="000A36EC" w:rsidRPr="000A36EC" w:rsidRDefault="000A36EC" w:rsidP="000A36EC">
      <w:pPr>
        <w:spacing w:line="360" w:lineRule="auto"/>
        <w:ind w:firstLine="709"/>
        <w:jc w:val="both"/>
        <w:rPr>
          <w:color w:val="000000"/>
          <w:shd w:val="clear" w:color="auto" w:fill="FFFFFF"/>
        </w:rPr>
      </w:pPr>
      <w:r w:rsidRPr="000A36EC">
        <w:rPr>
          <w:b/>
          <w:color w:val="000000"/>
          <w:shd w:val="clear" w:color="auto" w:fill="FFFFFF"/>
        </w:rPr>
        <w:t xml:space="preserve">Работа с отзывами </w:t>
      </w:r>
      <w:r w:rsidRPr="000A36EC">
        <w:rPr>
          <w:color w:val="000000"/>
          <w:shd w:val="clear" w:color="auto" w:fill="FFFFFF"/>
        </w:rPr>
        <w:t>является важной частью взаимодействия с пользователями. Отзывы позволяют собирать мнение клиентов о работе сайта, а также формировать доверие к ресурсу. Для обеспечения качества публикуемой информации отзывы проходят модерацию перед размещением на сайте.</w:t>
      </w:r>
    </w:p>
    <w:p w14:paraId="0FCF556E" w14:textId="77777777" w:rsidR="000A36EC" w:rsidRPr="000A36EC" w:rsidRDefault="000A36EC" w:rsidP="000A36EC">
      <w:pPr>
        <w:spacing w:line="360" w:lineRule="auto"/>
        <w:ind w:firstLine="709"/>
        <w:jc w:val="both"/>
        <w:rPr>
          <w:color w:val="000000"/>
          <w:shd w:val="clear" w:color="auto" w:fill="FFFFFF"/>
        </w:rPr>
      </w:pPr>
      <w:r w:rsidRPr="000A36EC">
        <w:rPr>
          <w:b/>
          <w:color w:val="000000"/>
          <w:shd w:val="clear" w:color="auto" w:fill="FFFFFF"/>
        </w:rPr>
        <w:t xml:space="preserve">Публикация новостей и информационных материалов </w:t>
      </w:r>
      <w:r w:rsidRPr="000A36EC">
        <w:rPr>
          <w:color w:val="000000"/>
          <w:shd w:val="clear" w:color="auto" w:fill="FFFFFF"/>
        </w:rPr>
        <w:t>является дополнительным элементом наполнения сайта. Этот раздел позволяет размещать актуальную информацию для пользователей, поддерживать интерес к ресурсу и своевременно информировать посетителей о новых событиях и изменениях.</w:t>
      </w:r>
    </w:p>
    <w:p w14:paraId="1CDECE85" w14:textId="179ABBBB" w:rsidR="00AB1A21" w:rsidRPr="000A36EC" w:rsidRDefault="000A36EC" w:rsidP="000A36EC">
      <w:pPr>
        <w:spacing w:line="360" w:lineRule="auto"/>
        <w:ind w:firstLine="709"/>
        <w:jc w:val="both"/>
        <w:rPr>
          <w:color w:val="000000"/>
          <w:shd w:val="clear" w:color="auto" w:fill="FFFFFF"/>
        </w:rPr>
      </w:pPr>
      <w:r w:rsidRPr="000A36EC">
        <w:rPr>
          <w:b/>
          <w:color w:val="000000"/>
          <w:shd w:val="clear" w:color="auto" w:fill="FFFFFF"/>
        </w:rPr>
        <w:t xml:space="preserve">Административная панель сайта </w:t>
      </w:r>
      <w:r w:rsidRPr="000A36EC">
        <w:rPr>
          <w:color w:val="000000"/>
          <w:shd w:val="clear" w:color="auto" w:fill="FFFFFF"/>
        </w:rPr>
        <w:t xml:space="preserve">является основным инструментом управления содержимым системы. С ее помощью осуществляется добавление </w:t>
      </w:r>
      <w:r w:rsidRPr="000A36EC">
        <w:rPr>
          <w:color w:val="000000"/>
          <w:shd w:val="clear" w:color="auto" w:fill="FFFFFF"/>
        </w:rPr>
        <w:lastRenderedPageBreak/>
        <w:t>и редактирование товаров, категорий, заказов, отзывов и новостей, что обеспечивает централизованное управление сайтом и его стабильную работу</w:t>
      </w:r>
      <w:r w:rsidR="00AB1A21" w:rsidRPr="000A36EC">
        <w:rPr>
          <w:bCs/>
          <w:color w:val="000000"/>
          <w:shd w:val="clear" w:color="auto" w:fill="FFFFFF"/>
        </w:rPr>
        <w:t>.</w:t>
      </w:r>
    </w:p>
    <w:p w14:paraId="73A4244C" w14:textId="5F1425A9" w:rsidR="002E4D08" w:rsidRDefault="00B51D67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38" w:name="_Toc225939414"/>
      <w:r>
        <w:rPr>
          <w:b/>
          <w:bCs/>
          <w:szCs w:val="28"/>
        </w:rPr>
        <w:t>Решения по взаимосвязям АС со смежными системами</w:t>
      </w:r>
      <w:r w:rsidRPr="00B51D67">
        <w:rPr>
          <w:b/>
          <w:bCs/>
          <w:szCs w:val="28"/>
        </w:rPr>
        <w:t xml:space="preserve">, </w:t>
      </w:r>
      <w:r>
        <w:rPr>
          <w:b/>
          <w:bCs/>
          <w:szCs w:val="28"/>
        </w:rPr>
        <w:t>обеспечению ее совместимости</w:t>
      </w:r>
      <w:bookmarkEnd w:id="38"/>
    </w:p>
    <w:p w14:paraId="4608DB58" w14:textId="667DC6D7" w:rsidR="002E4D08" w:rsidRDefault="00AB1A21" w:rsidP="00646167">
      <w:pPr>
        <w:pStyle w:val="af"/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Веб</w:t>
      </w:r>
      <w:r w:rsidR="002E4D08">
        <w:rPr>
          <w:szCs w:val="28"/>
        </w:rPr>
        <w:t xml:space="preserve"> приложение «</w:t>
      </w:r>
      <w:r w:rsidR="000A36EC">
        <w:rPr>
          <w:szCs w:val="28"/>
        </w:rPr>
        <w:t>Производство мясопродуктов</w:t>
      </w:r>
      <w:r w:rsidR="002E4D08">
        <w:rPr>
          <w:szCs w:val="28"/>
        </w:rPr>
        <w:t>» имеет удалённ</w:t>
      </w:r>
      <w:r w:rsidR="000A36EC">
        <w:rPr>
          <w:szCs w:val="28"/>
        </w:rPr>
        <w:t>ую</w:t>
      </w:r>
      <w:r w:rsidR="002E4D08">
        <w:rPr>
          <w:szCs w:val="28"/>
        </w:rPr>
        <w:t xml:space="preserve"> связь с</w:t>
      </w:r>
      <w:r w:rsidR="0047210C">
        <w:rPr>
          <w:szCs w:val="28"/>
        </w:rPr>
        <w:t>о</w:t>
      </w:r>
      <w:r w:rsidR="002E4D08">
        <w:rPr>
          <w:szCs w:val="28"/>
        </w:rPr>
        <w:t xml:space="preserve"> </w:t>
      </w:r>
      <w:r w:rsidR="0047210C">
        <w:rPr>
          <w:szCs w:val="28"/>
        </w:rPr>
        <w:t>сервером ГАПОУ СО «САСК»</w:t>
      </w:r>
      <w:r w:rsidR="002E4D08">
        <w:rPr>
          <w:szCs w:val="28"/>
        </w:rPr>
        <w:t xml:space="preserve">. Администраторы программы </w:t>
      </w:r>
      <w:r w:rsidR="0047210C">
        <w:rPr>
          <w:szCs w:val="28"/>
        </w:rPr>
        <w:t xml:space="preserve">будут работать с информационная системой управления базами данных. Данная информационная система будет подключено </w:t>
      </w:r>
      <w:r w:rsidR="009C71F0">
        <w:rPr>
          <w:szCs w:val="28"/>
        </w:rPr>
        <w:t>локально</w:t>
      </w:r>
      <w:r w:rsidR="0047210C">
        <w:rPr>
          <w:szCs w:val="28"/>
        </w:rPr>
        <w:t xml:space="preserve"> к серверу ГАПОУ СО «САСК»</w:t>
      </w:r>
      <w:r w:rsidR="0047210C" w:rsidRPr="0047210C">
        <w:rPr>
          <w:szCs w:val="28"/>
        </w:rPr>
        <w:t xml:space="preserve">, </w:t>
      </w:r>
      <w:r w:rsidR="0047210C">
        <w:rPr>
          <w:szCs w:val="28"/>
        </w:rPr>
        <w:t>что позволит просматривать</w:t>
      </w:r>
      <w:r w:rsidR="0047210C" w:rsidRPr="0047210C">
        <w:rPr>
          <w:szCs w:val="28"/>
        </w:rPr>
        <w:t xml:space="preserve"> </w:t>
      </w:r>
      <w:r w:rsidR="0047210C">
        <w:rPr>
          <w:szCs w:val="28"/>
        </w:rPr>
        <w:t xml:space="preserve">и редактировать данные из базы данных используя </w:t>
      </w:r>
      <w:r w:rsidR="0047210C">
        <w:rPr>
          <w:szCs w:val="28"/>
          <w:lang w:val="en-US"/>
        </w:rPr>
        <w:t>SQL</w:t>
      </w:r>
      <w:r w:rsidR="0047210C" w:rsidRPr="0047210C">
        <w:rPr>
          <w:szCs w:val="28"/>
        </w:rPr>
        <w:t xml:space="preserve"> </w:t>
      </w:r>
      <w:r w:rsidR="00E57BED">
        <w:rPr>
          <w:szCs w:val="28"/>
        </w:rPr>
        <w:t>–</w:t>
      </w:r>
      <w:r w:rsidR="0047210C" w:rsidRPr="0047210C">
        <w:rPr>
          <w:szCs w:val="28"/>
        </w:rPr>
        <w:t xml:space="preserve"> </w:t>
      </w:r>
      <w:r w:rsidR="0047210C">
        <w:rPr>
          <w:szCs w:val="28"/>
        </w:rPr>
        <w:t>запросы</w:t>
      </w:r>
      <w:r w:rsidR="00E57BED">
        <w:rPr>
          <w:szCs w:val="28"/>
        </w:rPr>
        <w:t xml:space="preserve">. Ниже представлена общая схема взаимодействия </w:t>
      </w:r>
      <w:r>
        <w:rPr>
          <w:szCs w:val="28"/>
        </w:rPr>
        <w:t>Веб</w:t>
      </w:r>
      <w:r w:rsidR="00E57BED">
        <w:rPr>
          <w:szCs w:val="28"/>
        </w:rPr>
        <w:t xml:space="preserve"> приложения «</w:t>
      </w:r>
      <w:r w:rsidR="000A36EC">
        <w:rPr>
          <w:szCs w:val="28"/>
        </w:rPr>
        <w:t>Производство мясопродуктов</w:t>
      </w:r>
      <w:r w:rsidR="00E57BED">
        <w:rPr>
          <w:szCs w:val="28"/>
        </w:rPr>
        <w:t>» и ИСУБД.</w:t>
      </w:r>
    </w:p>
    <w:p w14:paraId="400BA915" w14:textId="53DBD644" w:rsidR="00E57BED" w:rsidRPr="00E57BED" w:rsidRDefault="00AB1A21" w:rsidP="00A114C0">
      <w:pPr>
        <w:spacing w:line="360" w:lineRule="auto"/>
        <w:jc w:val="both"/>
        <w:rPr>
          <w:szCs w:val="28"/>
        </w:rPr>
      </w:pPr>
      <w:r>
        <w:rPr>
          <w:noProof/>
        </w:rPr>
        <w:drawing>
          <wp:inline distT="0" distB="0" distL="0" distR="0" wp14:anchorId="33B7CBFD" wp14:editId="2AED4B04">
            <wp:extent cx="3978220" cy="24765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203" cy="252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7F7C" w14:textId="6BD613B6" w:rsidR="002803CC" w:rsidRDefault="002803CC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39" w:name="_Toc225939415"/>
      <w:r>
        <w:rPr>
          <w:b/>
          <w:bCs/>
          <w:szCs w:val="28"/>
        </w:rPr>
        <w:t>Решения по режимам функционирования</w:t>
      </w:r>
      <w:r w:rsidRPr="002803CC">
        <w:rPr>
          <w:b/>
          <w:bCs/>
          <w:szCs w:val="28"/>
        </w:rPr>
        <w:t xml:space="preserve">, </w:t>
      </w:r>
      <w:r>
        <w:rPr>
          <w:b/>
          <w:bCs/>
          <w:szCs w:val="28"/>
        </w:rPr>
        <w:t>диагностированию работы системы</w:t>
      </w:r>
      <w:bookmarkEnd w:id="39"/>
    </w:p>
    <w:p w14:paraId="62A4A977" w14:textId="77777777" w:rsidR="002803CC" w:rsidRDefault="002803CC" w:rsidP="0067122C">
      <w:pPr>
        <w:pStyle w:val="af"/>
        <w:spacing w:line="360" w:lineRule="auto"/>
        <w:ind w:left="0" w:firstLine="709"/>
        <w:jc w:val="both"/>
        <w:rPr>
          <w:szCs w:val="28"/>
        </w:rPr>
      </w:pPr>
      <w:r w:rsidRPr="002803CC">
        <w:rPr>
          <w:szCs w:val="28"/>
        </w:rPr>
        <w:t>Предлагается следующая реализация решений по режимам функционирования системы:</w:t>
      </w:r>
    </w:p>
    <w:p w14:paraId="3C527122" w14:textId="3EE4B5C4" w:rsidR="002803CC" w:rsidRDefault="002803CC" w:rsidP="0067122C">
      <w:pPr>
        <w:pStyle w:val="af"/>
        <w:numPr>
          <w:ilvl w:val="0"/>
          <w:numId w:val="20"/>
        </w:numPr>
        <w:spacing w:line="360" w:lineRule="auto"/>
        <w:ind w:left="0" w:firstLine="709"/>
        <w:jc w:val="both"/>
        <w:rPr>
          <w:szCs w:val="28"/>
        </w:rPr>
      </w:pPr>
      <w:r w:rsidRPr="002803CC">
        <w:rPr>
          <w:b/>
          <w:bCs/>
          <w:szCs w:val="28"/>
        </w:rPr>
        <w:t>Основной режим</w:t>
      </w:r>
      <w:r w:rsidRPr="002803CC">
        <w:rPr>
          <w:szCs w:val="28"/>
        </w:rPr>
        <w:t>, в котором все подсистемы выполняют свои основные функции</w:t>
      </w:r>
      <w:r w:rsidR="00965219" w:rsidRPr="00965219">
        <w:rPr>
          <w:szCs w:val="28"/>
        </w:rPr>
        <w:t>;</w:t>
      </w:r>
    </w:p>
    <w:p w14:paraId="55464B0A" w14:textId="5355B281" w:rsidR="002803CC" w:rsidRPr="002803CC" w:rsidRDefault="002803CC" w:rsidP="0067122C">
      <w:pPr>
        <w:pStyle w:val="af"/>
        <w:numPr>
          <w:ilvl w:val="0"/>
          <w:numId w:val="20"/>
        </w:numPr>
        <w:spacing w:line="360" w:lineRule="auto"/>
        <w:ind w:left="0" w:firstLine="709"/>
        <w:jc w:val="both"/>
        <w:rPr>
          <w:szCs w:val="28"/>
        </w:rPr>
      </w:pPr>
      <w:r w:rsidRPr="002803CC">
        <w:rPr>
          <w:b/>
          <w:bCs/>
          <w:szCs w:val="28"/>
        </w:rPr>
        <w:t>Профилактический режим</w:t>
      </w:r>
      <w:r w:rsidRPr="002803CC">
        <w:rPr>
          <w:szCs w:val="28"/>
        </w:rPr>
        <w:t xml:space="preserve">, </w:t>
      </w:r>
      <w:r w:rsidR="001D766C" w:rsidRPr="001D766C">
        <w:rPr>
          <w:szCs w:val="28"/>
        </w:rPr>
        <w:t xml:space="preserve">в котором одна или несколько подсистем могут быть временно недоступны. В данный режим система переходит в случаях проведения технического обслуживания, обновления программного обеспечения, изменения структуры базы данных, устранения </w:t>
      </w:r>
      <w:r w:rsidR="001D766C" w:rsidRPr="001D766C">
        <w:rPr>
          <w:szCs w:val="28"/>
        </w:rPr>
        <w:lastRenderedPageBreak/>
        <w:t>ошибок, а также при возникновении сбоев сервера, базы данных или сетевого соединения</w:t>
      </w:r>
      <w:r w:rsidRPr="002803CC">
        <w:rPr>
          <w:szCs w:val="28"/>
        </w:rPr>
        <w:t>.</w:t>
      </w:r>
    </w:p>
    <w:p w14:paraId="18E97694" w14:textId="77777777" w:rsidR="0067122C" w:rsidRDefault="0067122C" w:rsidP="0067122C">
      <w:pPr>
        <w:spacing w:line="360" w:lineRule="auto"/>
        <w:ind w:firstLine="709"/>
        <w:jc w:val="both"/>
        <w:rPr>
          <w:szCs w:val="28"/>
        </w:rPr>
      </w:pPr>
      <w:r w:rsidRPr="0067122C">
        <w:rPr>
          <w:szCs w:val="28"/>
        </w:rPr>
        <w:t>В </w:t>
      </w:r>
      <w:r w:rsidRPr="0067122C">
        <w:rPr>
          <w:b/>
          <w:bCs/>
          <w:szCs w:val="28"/>
        </w:rPr>
        <w:t xml:space="preserve">основном режиме функционирования </w:t>
      </w:r>
      <w:r w:rsidRPr="0067122C">
        <w:rPr>
          <w:szCs w:val="28"/>
        </w:rPr>
        <w:t>система обеспечивает:</w:t>
      </w:r>
    </w:p>
    <w:p w14:paraId="20DCA978" w14:textId="3F0B3807" w:rsidR="0067122C" w:rsidRDefault="001D766C" w:rsidP="0067122C">
      <w:pPr>
        <w:pStyle w:val="af"/>
        <w:numPr>
          <w:ilvl w:val="0"/>
          <w:numId w:val="20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Р</w:t>
      </w:r>
      <w:r w:rsidRPr="001D766C">
        <w:rPr>
          <w:szCs w:val="28"/>
        </w:rPr>
        <w:t>аботу пользователей в круглосуточном режиме при наличии доступа к серверу и сети</w:t>
      </w:r>
      <w:r w:rsidR="0067122C" w:rsidRPr="0067122C">
        <w:rPr>
          <w:szCs w:val="28"/>
        </w:rPr>
        <w:t>;</w:t>
      </w:r>
    </w:p>
    <w:p w14:paraId="4D432E60" w14:textId="166F84B1" w:rsidR="0067122C" w:rsidRDefault="001D766C" w:rsidP="0067122C">
      <w:pPr>
        <w:pStyle w:val="af"/>
        <w:numPr>
          <w:ilvl w:val="0"/>
          <w:numId w:val="20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В</w:t>
      </w:r>
      <w:r w:rsidRPr="001D766C">
        <w:rPr>
          <w:szCs w:val="28"/>
        </w:rPr>
        <w:t>ыполнение основных функций сайта: отображение каталога товаров, поиск и фильтрацию продукции, регистрацию и авторизацию пользователей, работу корзины, оформление заказов, хранение данных, публикацию новостей и отзывов</w:t>
      </w:r>
      <w:r w:rsidR="0067122C" w:rsidRPr="0067122C">
        <w:rPr>
          <w:szCs w:val="28"/>
        </w:rPr>
        <w:t>.</w:t>
      </w:r>
    </w:p>
    <w:p w14:paraId="7B390369" w14:textId="77777777" w:rsidR="0067122C" w:rsidRDefault="0067122C" w:rsidP="0067122C">
      <w:pPr>
        <w:pStyle w:val="af"/>
        <w:spacing w:line="360" w:lineRule="auto"/>
        <w:ind w:left="709"/>
        <w:jc w:val="both"/>
        <w:rPr>
          <w:szCs w:val="28"/>
        </w:rPr>
      </w:pPr>
      <w:r w:rsidRPr="0067122C">
        <w:rPr>
          <w:szCs w:val="28"/>
        </w:rPr>
        <w:t>В </w:t>
      </w:r>
      <w:r w:rsidRPr="0067122C">
        <w:rPr>
          <w:b/>
          <w:bCs/>
          <w:szCs w:val="28"/>
        </w:rPr>
        <w:t>профилактическом режиме</w:t>
      </w:r>
      <w:r w:rsidRPr="0067122C">
        <w:rPr>
          <w:szCs w:val="28"/>
        </w:rPr>
        <w:t xml:space="preserve"> система обеспечивает возможность проведения следующих работ: </w:t>
      </w:r>
    </w:p>
    <w:p w14:paraId="13FFB258" w14:textId="63C1C4AA" w:rsidR="001D766C" w:rsidRPr="001D766C" w:rsidRDefault="001D766C" w:rsidP="001D766C">
      <w:pPr>
        <w:pStyle w:val="af"/>
        <w:numPr>
          <w:ilvl w:val="0"/>
          <w:numId w:val="21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Т</w:t>
      </w:r>
      <w:r w:rsidRPr="001D766C">
        <w:rPr>
          <w:szCs w:val="28"/>
        </w:rPr>
        <w:t>ехническое обслуживание сайта;</w:t>
      </w:r>
    </w:p>
    <w:p w14:paraId="5369A93E" w14:textId="493FDB59" w:rsidR="001D766C" w:rsidRPr="001D766C" w:rsidRDefault="001D766C" w:rsidP="001D766C">
      <w:pPr>
        <w:pStyle w:val="af"/>
        <w:numPr>
          <w:ilvl w:val="0"/>
          <w:numId w:val="21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О</w:t>
      </w:r>
      <w:r w:rsidRPr="001D766C">
        <w:rPr>
          <w:szCs w:val="28"/>
        </w:rPr>
        <w:t>бновление программных компонентов и базы данных;</w:t>
      </w:r>
    </w:p>
    <w:p w14:paraId="178E901C" w14:textId="617224B6" w:rsidR="001D766C" w:rsidRPr="001D766C" w:rsidRDefault="001D766C" w:rsidP="001D766C">
      <w:pPr>
        <w:pStyle w:val="af"/>
        <w:numPr>
          <w:ilvl w:val="0"/>
          <w:numId w:val="21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И</w:t>
      </w:r>
      <w:r w:rsidRPr="001D766C">
        <w:rPr>
          <w:szCs w:val="28"/>
        </w:rPr>
        <w:t>справление ошибок и восстановление работоспособности после сбоев;</w:t>
      </w:r>
    </w:p>
    <w:p w14:paraId="563C7C33" w14:textId="106311C0" w:rsidR="00B51D67" w:rsidRPr="0067122C" w:rsidRDefault="001D766C" w:rsidP="001D766C">
      <w:pPr>
        <w:pStyle w:val="af"/>
        <w:numPr>
          <w:ilvl w:val="0"/>
          <w:numId w:val="21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П</w:t>
      </w:r>
      <w:r w:rsidRPr="001D766C">
        <w:rPr>
          <w:szCs w:val="28"/>
        </w:rPr>
        <w:t>роверку корректности работы административной панели, пользовательских страниц и серверной части</w:t>
      </w:r>
      <w:r w:rsidR="0067122C" w:rsidRPr="0067122C">
        <w:rPr>
          <w:szCs w:val="28"/>
        </w:rPr>
        <w:t>.</w:t>
      </w:r>
    </w:p>
    <w:p w14:paraId="0D9E3F08" w14:textId="5FF97A32" w:rsidR="006819F5" w:rsidRDefault="001D766C" w:rsidP="00E83E86">
      <w:pPr>
        <w:spacing w:line="360" w:lineRule="auto"/>
        <w:ind w:firstLine="709"/>
        <w:jc w:val="both"/>
        <w:rPr>
          <w:color w:val="000000"/>
          <w:shd w:val="clear" w:color="auto" w:fill="FFFFFF"/>
        </w:rPr>
      </w:pPr>
      <w:r w:rsidRPr="001D766C">
        <w:rPr>
          <w:color w:val="000000"/>
          <w:shd w:val="clear" w:color="auto" w:fill="FFFFFF"/>
        </w:rPr>
        <w:t>Принимается предварительное решение о том, что общее время проведения профилактических работ не должно превышать 20% от общего времени работы системы в основном режиме</w:t>
      </w:r>
      <w:r w:rsidR="0067122C" w:rsidRPr="0067122C">
        <w:rPr>
          <w:color w:val="000000"/>
          <w:shd w:val="clear" w:color="auto" w:fill="FFFFFF"/>
        </w:rPr>
        <w:t>.</w:t>
      </w:r>
    </w:p>
    <w:p w14:paraId="35FE03F4" w14:textId="585F6DB2" w:rsidR="00B51D67" w:rsidRDefault="001D766C" w:rsidP="00E83E86">
      <w:pPr>
        <w:spacing w:line="360" w:lineRule="auto"/>
        <w:ind w:firstLine="709"/>
        <w:jc w:val="both"/>
        <w:rPr>
          <w:color w:val="000000"/>
          <w:shd w:val="clear" w:color="auto" w:fill="FFFFFF"/>
        </w:rPr>
      </w:pPr>
      <w:r w:rsidRPr="001D766C">
        <w:rPr>
          <w:color w:val="000000"/>
          <w:shd w:val="clear" w:color="auto" w:fill="FFFFFF"/>
        </w:rPr>
        <w:t>Принимается предварительное решение о том, что для обеспечения надежности функционирования системы и ее отдельных компонентов необходимо проводить регулярное диагностирование состояния сайта, базы данных и пользовательских сервисов</w:t>
      </w:r>
      <w:r w:rsidR="0067122C" w:rsidRPr="0067122C">
        <w:rPr>
          <w:color w:val="000000"/>
          <w:shd w:val="clear" w:color="auto" w:fill="FFFFFF"/>
        </w:rPr>
        <w:t>.</w:t>
      </w:r>
    </w:p>
    <w:p w14:paraId="04B875AB" w14:textId="1558A111" w:rsidR="006819F5" w:rsidRDefault="006819F5" w:rsidP="00E83E86">
      <w:pPr>
        <w:spacing w:line="360" w:lineRule="auto"/>
        <w:ind w:firstLine="709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В таблице ниже представлены средства диагностики </w:t>
      </w:r>
      <w:proofErr w:type="gramStart"/>
      <w:r>
        <w:rPr>
          <w:color w:val="000000"/>
          <w:shd w:val="clear" w:color="auto" w:fill="FFFFFF"/>
        </w:rPr>
        <w:t>по подсистемами</w:t>
      </w:r>
      <w:proofErr w:type="gramEnd"/>
      <w:r>
        <w:rPr>
          <w:color w:val="000000"/>
          <w:shd w:val="clear" w:color="auto" w:fill="FFFFFF"/>
        </w:rPr>
        <w:t>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819F5" w14:paraId="5E9B0AC8" w14:textId="77777777" w:rsidTr="006819F5">
        <w:tc>
          <w:tcPr>
            <w:tcW w:w="4672" w:type="dxa"/>
          </w:tcPr>
          <w:p w14:paraId="2CE47AE3" w14:textId="3CF79769" w:rsidR="006819F5" w:rsidRDefault="006819F5" w:rsidP="006819F5">
            <w:pPr>
              <w:spacing w:line="36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Подсистема</w:t>
            </w:r>
          </w:p>
        </w:tc>
        <w:tc>
          <w:tcPr>
            <w:tcW w:w="4672" w:type="dxa"/>
          </w:tcPr>
          <w:p w14:paraId="544B0F69" w14:textId="72BB4363" w:rsidR="006819F5" w:rsidRPr="006819F5" w:rsidRDefault="006819F5" w:rsidP="006819F5">
            <w:pPr>
              <w:spacing w:line="360" w:lineRule="auto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</w:rPr>
              <w:t>Средства диагностирования</w:t>
            </w:r>
          </w:p>
        </w:tc>
      </w:tr>
      <w:tr w:rsidR="006819F5" w14:paraId="0C750D64" w14:textId="77777777" w:rsidTr="006819F5">
        <w:tc>
          <w:tcPr>
            <w:tcW w:w="4672" w:type="dxa"/>
          </w:tcPr>
          <w:p w14:paraId="70403E6A" w14:textId="37072F46" w:rsidR="006819F5" w:rsidRPr="006277EE" w:rsidRDefault="00A8795A" w:rsidP="006819F5">
            <w:pPr>
              <w:spacing w:line="36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Подсистема</w:t>
            </w:r>
            <w:r w:rsidR="006277EE">
              <w:rPr>
                <w:color w:val="000000"/>
                <w:shd w:val="clear" w:color="auto" w:fill="FFFFFF"/>
              </w:rPr>
              <w:t xml:space="preserve"> пользовател</w:t>
            </w:r>
            <w:r>
              <w:rPr>
                <w:color w:val="000000"/>
                <w:shd w:val="clear" w:color="auto" w:fill="FFFFFF"/>
              </w:rPr>
              <w:t>ьского интерфейса</w:t>
            </w:r>
            <w:r w:rsidR="006277EE">
              <w:rPr>
                <w:color w:val="000000"/>
                <w:shd w:val="clear" w:color="auto" w:fill="FFFFFF"/>
              </w:rPr>
              <w:t xml:space="preserve"> (</w:t>
            </w:r>
            <w:r w:rsidR="006277EE">
              <w:rPr>
                <w:color w:val="000000"/>
                <w:shd w:val="clear" w:color="auto" w:fill="FFFFFF"/>
                <w:lang w:val="en-US"/>
              </w:rPr>
              <w:t>UI)</w:t>
            </w:r>
          </w:p>
        </w:tc>
        <w:tc>
          <w:tcPr>
            <w:tcW w:w="4672" w:type="dxa"/>
          </w:tcPr>
          <w:p w14:paraId="6BA74E55" w14:textId="3E0EFFE7" w:rsidR="006819F5" w:rsidRPr="001D766C" w:rsidRDefault="001D766C" w:rsidP="006819F5">
            <w:pPr>
              <w:spacing w:line="360" w:lineRule="auto"/>
              <w:rPr>
                <w:color w:val="000000"/>
                <w:shd w:val="clear" w:color="auto" w:fill="FFFFFF"/>
              </w:rPr>
            </w:pPr>
            <w:r w:rsidRPr="001D766C">
              <w:rPr>
                <w:color w:val="000000"/>
                <w:shd w:val="clear" w:color="auto" w:fill="FFFFFF"/>
              </w:rPr>
              <w:t>Визуальная проверка страниц сайта в браузере</w:t>
            </w:r>
          </w:p>
        </w:tc>
      </w:tr>
      <w:tr w:rsidR="00CD1AB3" w14:paraId="35DB15C6" w14:textId="77777777" w:rsidTr="006819F5">
        <w:tc>
          <w:tcPr>
            <w:tcW w:w="4672" w:type="dxa"/>
          </w:tcPr>
          <w:p w14:paraId="49EE6758" w14:textId="41898F0F" w:rsidR="00CD1AB3" w:rsidRPr="00CD1AB3" w:rsidRDefault="00A8795A" w:rsidP="006819F5">
            <w:pPr>
              <w:spacing w:line="360" w:lineRule="auto"/>
              <w:rPr>
                <w:color w:val="000000"/>
                <w:shd w:val="clear" w:color="auto" w:fill="FFFFFF"/>
                <w:lang w:val="en-US"/>
              </w:rPr>
            </w:pPr>
            <w:r>
              <w:rPr>
                <w:color w:val="000000"/>
                <w:shd w:val="clear" w:color="auto" w:fill="FFFFFF"/>
              </w:rPr>
              <w:lastRenderedPageBreak/>
              <w:t>Подсистема хранения</w:t>
            </w:r>
            <w:r w:rsidR="006277EE" w:rsidRPr="006277EE">
              <w:rPr>
                <w:color w:val="000000"/>
                <w:shd w:val="clear" w:color="auto" w:fill="FFFFFF"/>
              </w:rPr>
              <w:t xml:space="preserve"> данных</w:t>
            </w:r>
          </w:p>
        </w:tc>
        <w:tc>
          <w:tcPr>
            <w:tcW w:w="4672" w:type="dxa"/>
          </w:tcPr>
          <w:p w14:paraId="59FF6539" w14:textId="54CFEA4F" w:rsidR="00CD1AB3" w:rsidRPr="001D766C" w:rsidRDefault="001D766C" w:rsidP="006819F5">
            <w:pPr>
              <w:spacing w:line="360" w:lineRule="auto"/>
              <w:rPr>
                <w:color w:val="000000"/>
                <w:shd w:val="clear" w:color="auto" w:fill="FFFFFF"/>
              </w:rPr>
            </w:pPr>
            <w:r w:rsidRPr="001D766C">
              <w:rPr>
                <w:color w:val="000000"/>
                <w:shd w:val="clear" w:color="auto" w:fill="FFFFFF"/>
                <w:lang w:val="en-US"/>
              </w:rPr>
              <w:t>SQLite</w:t>
            </w:r>
            <w:r w:rsidRPr="001D766C">
              <w:rPr>
                <w:color w:val="000000"/>
                <w:shd w:val="clear" w:color="auto" w:fill="FFFFFF"/>
              </w:rPr>
              <w:t xml:space="preserve">, административная панель </w:t>
            </w:r>
            <w:r w:rsidRPr="001D766C">
              <w:rPr>
                <w:color w:val="000000"/>
                <w:shd w:val="clear" w:color="auto" w:fill="FFFFFF"/>
                <w:lang w:val="en-US"/>
              </w:rPr>
              <w:t>Django</w:t>
            </w:r>
            <w:r w:rsidRPr="001D766C">
              <w:rPr>
                <w:color w:val="000000"/>
                <w:shd w:val="clear" w:color="auto" w:fill="FFFFFF"/>
              </w:rPr>
              <w:t>, контроль содержимого базы данных</w:t>
            </w:r>
          </w:p>
        </w:tc>
      </w:tr>
      <w:tr w:rsidR="00CD1AB3" w:rsidRPr="00DC0073" w14:paraId="7A7FA388" w14:textId="77777777" w:rsidTr="006819F5">
        <w:tc>
          <w:tcPr>
            <w:tcW w:w="4672" w:type="dxa"/>
          </w:tcPr>
          <w:p w14:paraId="71C1BA00" w14:textId="6AA33460" w:rsidR="00CD1AB3" w:rsidRPr="00A8795A" w:rsidRDefault="001D766C" w:rsidP="006819F5">
            <w:pPr>
              <w:spacing w:line="360" w:lineRule="auto"/>
              <w:rPr>
                <w:color w:val="000000"/>
                <w:shd w:val="clear" w:color="auto" w:fill="FFFFFF"/>
              </w:rPr>
            </w:pPr>
            <w:r w:rsidRPr="001D766C">
              <w:rPr>
                <w:color w:val="000000"/>
                <w:shd w:val="clear" w:color="auto" w:fill="FFFFFF"/>
              </w:rPr>
              <w:t>Подсистема серверной логики</w:t>
            </w:r>
          </w:p>
        </w:tc>
        <w:tc>
          <w:tcPr>
            <w:tcW w:w="4672" w:type="dxa"/>
          </w:tcPr>
          <w:p w14:paraId="30099400" w14:textId="46EDC0D0" w:rsidR="00CD1AB3" w:rsidRPr="001D766C" w:rsidRDefault="001D766C" w:rsidP="006819F5">
            <w:pPr>
              <w:spacing w:line="360" w:lineRule="auto"/>
              <w:rPr>
                <w:color w:val="000000"/>
                <w:shd w:val="clear" w:color="auto" w:fill="FFFFFF"/>
              </w:rPr>
            </w:pPr>
            <w:r w:rsidRPr="001D766C">
              <w:rPr>
                <w:color w:val="000000"/>
                <w:shd w:val="clear" w:color="auto" w:fill="FFFFFF"/>
              </w:rPr>
              <w:t xml:space="preserve">Встроенные средства </w:t>
            </w:r>
            <w:r w:rsidRPr="001D766C">
              <w:rPr>
                <w:color w:val="000000"/>
                <w:shd w:val="clear" w:color="auto" w:fill="FFFFFF"/>
                <w:lang w:val="en-US"/>
              </w:rPr>
              <w:t>Django</w:t>
            </w:r>
            <w:r w:rsidRPr="001D766C">
              <w:rPr>
                <w:color w:val="000000"/>
                <w:shd w:val="clear" w:color="auto" w:fill="FFFFFF"/>
              </w:rPr>
              <w:t xml:space="preserve">, журнал ошибок сервера, проверка маршрутов и </w:t>
            </w:r>
            <w:r w:rsidRPr="001D766C">
              <w:rPr>
                <w:color w:val="000000"/>
                <w:shd w:val="clear" w:color="auto" w:fill="FFFFFF"/>
                <w:lang w:val="en-US"/>
              </w:rPr>
              <w:t>API</w:t>
            </w:r>
          </w:p>
        </w:tc>
      </w:tr>
    </w:tbl>
    <w:p w14:paraId="5F18DA35" w14:textId="24BE71C2" w:rsidR="002C35E4" w:rsidRDefault="002C35E4" w:rsidP="00E83E86">
      <w:pPr>
        <w:spacing w:before="120" w:line="360" w:lineRule="auto"/>
        <w:ind w:firstLine="709"/>
        <w:jc w:val="both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 xml:space="preserve">Подсистема </w:t>
      </w:r>
      <w:r w:rsidR="00B96F7A" w:rsidRPr="00B96F7A">
        <w:rPr>
          <w:b/>
          <w:bCs/>
          <w:color w:val="000000"/>
          <w:shd w:val="clear" w:color="auto" w:fill="FFFFFF"/>
        </w:rPr>
        <w:t>пользовательского интерфейса (</w:t>
      </w:r>
      <w:r w:rsidR="00B96F7A" w:rsidRPr="00B96F7A">
        <w:rPr>
          <w:b/>
          <w:bCs/>
          <w:color w:val="000000"/>
          <w:shd w:val="clear" w:color="auto" w:fill="FFFFFF"/>
          <w:lang w:val="en-US"/>
        </w:rPr>
        <w:t>UI</w:t>
      </w:r>
      <w:r w:rsidR="00B96F7A" w:rsidRPr="001D766C">
        <w:rPr>
          <w:b/>
          <w:bCs/>
          <w:color w:val="000000"/>
          <w:shd w:val="clear" w:color="auto" w:fill="FFFFFF"/>
        </w:rPr>
        <w:t>)</w:t>
      </w:r>
    </w:p>
    <w:p w14:paraId="448E68B7" w14:textId="6768FEF5" w:rsidR="002C35E4" w:rsidRDefault="001D766C" w:rsidP="00E83E86">
      <w:pPr>
        <w:pStyle w:val="af"/>
        <w:tabs>
          <w:tab w:val="left" w:pos="1069"/>
        </w:tabs>
        <w:spacing w:line="360" w:lineRule="auto"/>
        <w:ind w:left="0" w:firstLine="709"/>
        <w:jc w:val="both"/>
        <w:rPr>
          <w:color w:val="000000"/>
          <w:shd w:val="clear" w:color="auto" w:fill="FFFFFF"/>
        </w:rPr>
      </w:pPr>
      <w:r w:rsidRPr="001D766C">
        <w:rPr>
          <w:color w:val="000000"/>
          <w:shd w:val="clear" w:color="auto" w:fill="FFFFFF"/>
        </w:rPr>
        <w:t>Конечному пользователю или администратору необходимо регулярно проверять корректность отображения страниц сайта, каталога товаров, карточек товаров, корзины и форм авторизации</w:t>
      </w:r>
      <w:r w:rsidR="002C35E4" w:rsidRPr="002C35E4">
        <w:rPr>
          <w:color w:val="000000"/>
          <w:shd w:val="clear" w:color="auto" w:fill="FFFFFF"/>
        </w:rPr>
        <w:t>.</w:t>
      </w:r>
    </w:p>
    <w:p w14:paraId="42F00335" w14:textId="61077C1F" w:rsidR="005908C9" w:rsidRPr="005908C9" w:rsidRDefault="005908C9" w:rsidP="00E83E86">
      <w:pPr>
        <w:spacing w:line="360" w:lineRule="auto"/>
        <w:ind w:firstLine="709"/>
        <w:jc w:val="both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 xml:space="preserve">Подсистема </w:t>
      </w:r>
      <w:r w:rsidR="001D766C">
        <w:rPr>
          <w:b/>
          <w:bCs/>
          <w:color w:val="000000"/>
          <w:shd w:val="clear" w:color="auto" w:fill="FFFFFF"/>
        </w:rPr>
        <w:t>серверной логики</w:t>
      </w:r>
    </w:p>
    <w:p w14:paraId="45D45EB9" w14:textId="7C9F5C9B" w:rsidR="005908C9" w:rsidRDefault="001D766C" w:rsidP="00E83E86">
      <w:pPr>
        <w:pStyle w:val="af"/>
        <w:tabs>
          <w:tab w:val="left" w:pos="1069"/>
        </w:tabs>
        <w:spacing w:line="360" w:lineRule="auto"/>
        <w:ind w:left="0" w:firstLine="709"/>
        <w:jc w:val="both"/>
        <w:rPr>
          <w:color w:val="000000"/>
          <w:shd w:val="clear" w:color="auto" w:fill="FFFFFF"/>
        </w:rPr>
      </w:pPr>
      <w:r w:rsidRPr="001D766C">
        <w:rPr>
          <w:color w:val="000000"/>
          <w:shd w:val="clear" w:color="auto" w:fill="FFFFFF"/>
        </w:rPr>
        <w:t>Системному администратору необходимо регулярно проверять корректность обработки запросов, работу маршрутов, API, форм регистрации, авторизации, оформления заказов и отправки отзывов</w:t>
      </w:r>
      <w:r w:rsidR="005908C9" w:rsidRPr="002C35E4">
        <w:rPr>
          <w:color w:val="000000"/>
          <w:shd w:val="clear" w:color="auto" w:fill="FFFFFF"/>
        </w:rPr>
        <w:t>.</w:t>
      </w:r>
    </w:p>
    <w:p w14:paraId="60189370" w14:textId="1222209C" w:rsidR="005908C9" w:rsidRPr="005908C9" w:rsidRDefault="005908C9" w:rsidP="00E83E86">
      <w:pPr>
        <w:spacing w:line="360" w:lineRule="auto"/>
        <w:ind w:firstLine="709"/>
        <w:jc w:val="both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 xml:space="preserve">Подсистема </w:t>
      </w:r>
      <w:r w:rsidR="001D766C">
        <w:rPr>
          <w:b/>
          <w:bCs/>
          <w:color w:val="000000"/>
          <w:shd w:val="clear" w:color="auto" w:fill="FFFFFF"/>
        </w:rPr>
        <w:t>хранения данных</w:t>
      </w:r>
    </w:p>
    <w:p w14:paraId="7F42B30C" w14:textId="7E04F62C" w:rsidR="005908C9" w:rsidRDefault="001D766C" w:rsidP="00E83E86">
      <w:pPr>
        <w:pStyle w:val="af"/>
        <w:tabs>
          <w:tab w:val="left" w:pos="1069"/>
        </w:tabs>
        <w:spacing w:line="360" w:lineRule="auto"/>
        <w:ind w:left="0" w:firstLine="709"/>
        <w:jc w:val="both"/>
        <w:rPr>
          <w:color w:val="000000"/>
          <w:shd w:val="clear" w:color="auto" w:fill="FFFFFF"/>
        </w:rPr>
      </w:pPr>
      <w:r w:rsidRPr="001D766C">
        <w:rPr>
          <w:color w:val="000000"/>
          <w:shd w:val="clear" w:color="auto" w:fill="FFFFFF"/>
        </w:rPr>
        <w:t>Системному администратору необходимо регулярно проверять целостность и актуальность данных о товарах, категориях, заказах, новостях и отзывах, а также контролировать состояние базы данных db.sqlite3</w:t>
      </w:r>
      <w:r w:rsidR="005908C9" w:rsidRPr="002C35E4">
        <w:rPr>
          <w:color w:val="000000"/>
          <w:shd w:val="clear" w:color="auto" w:fill="FFFFFF"/>
        </w:rPr>
        <w:t>.</w:t>
      </w:r>
    </w:p>
    <w:p w14:paraId="1723FDCF" w14:textId="09CAD12B" w:rsidR="00A114C0" w:rsidRDefault="00A114C0" w:rsidP="00EA2DFE">
      <w:pPr>
        <w:pStyle w:val="af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40" w:name="_Toc225939416"/>
      <w:r>
        <w:rPr>
          <w:b/>
          <w:bCs/>
          <w:szCs w:val="28"/>
        </w:rPr>
        <w:t>Решения по персоналу и режимам его работы</w:t>
      </w:r>
      <w:bookmarkEnd w:id="40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ED3346" w14:paraId="1C2837D6" w14:textId="77777777" w:rsidTr="00ED3346">
        <w:tc>
          <w:tcPr>
            <w:tcW w:w="4672" w:type="dxa"/>
          </w:tcPr>
          <w:p w14:paraId="2A23A801" w14:textId="6B8A322B" w:rsidR="00A114C0" w:rsidRPr="00A114C0" w:rsidRDefault="00A114C0" w:rsidP="00A114C0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Роль</w:t>
            </w:r>
          </w:p>
        </w:tc>
        <w:tc>
          <w:tcPr>
            <w:tcW w:w="4672" w:type="dxa"/>
          </w:tcPr>
          <w:p w14:paraId="34F0FD0A" w14:textId="75A2F8DF" w:rsidR="00A114C0" w:rsidRPr="00A114C0" w:rsidRDefault="00A114C0" w:rsidP="00A114C0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Подразделение</w:t>
            </w:r>
          </w:p>
        </w:tc>
      </w:tr>
      <w:tr w:rsidR="00ED3346" w14:paraId="16074BCF" w14:textId="77777777" w:rsidTr="00ED3346">
        <w:tc>
          <w:tcPr>
            <w:tcW w:w="4672" w:type="dxa"/>
          </w:tcPr>
          <w:p w14:paraId="4CC6C2DE" w14:textId="72DA9CD4" w:rsidR="00ED3346" w:rsidRDefault="00ED3346" w:rsidP="00A114C0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Конечный пользователь</w:t>
            </w:r>
          </w:p>
        </w:tc>
        <w:tc>
          <w:tcPr>
            <w:tcW w:w="4672" w:type="dxa"/>
          </w:tcPr>
          <w:p w14:paraId="002E9498" w14:textId="3BBFE37C" w:rsidR="00ED3346" w:rsidRDefault="00ED3346" w:rsidP="00A114C0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Аналитическое управление</w:t>
            </w:r>
          </w:p>
        </w:tc>
      </w:tr>
      <w:tr w:rsidR="00ED3346" w14:paraId="2B895A53" w14:textId="77777777" w:rsidTr="00ED3346">
        <w:tc>
          <w:tcPr>
            <w:tcW w:w="4672" w:type="dxa"/>
          </w:tcPr>
          <w:p w14:paraId="72B4FA5E" w14:textId="79A12A10" w:rsidR="00ED3346" w:rsidRDefault="00ED3346" w:rsidP="00A114C0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</w:t>
            </w:r>
          </w:p>
        </w:tc>
        <w:tc>
          <w:tcPr>
            <w:tcW w:w="4672" w:type="dxa"/>
          </w:tcPr>
          <w:p w14:paraId="23F5E61B" w14:textId="495091AE" w:rsidR="00ED3346" w:rsidRPr="00ED3346" w:rsidRDefault="00ED3346" w:rsidP="00A114C0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IT - </w:t>
            </w:r>
            <w:r>
              <w:rPr>
                <w:szCs w:val="28"/>
              </w:rPr>
              <w:t>отдел</w:t>
            </w:r>
          </w:p>
        </w:tc>
      </w:tr>
    </w:tbl>
    <w:p w14:paraId="26429924" w14:textId="577F541B" w:rsidR="005908C9" w:rsidRDefault="00ED3346" w:rsidP="00EA2DFE">
      <w:pPr>
        <w:pStyle w:val="af"/>
        <w:numPr>
          <w:ilvl w:val="1"/>
          <w:numId w:val="3"/>
        </w:numPr>
        <w:spacing w:before="120"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41" w:name="_Toc225939417"/>
      <w:r>
        <w:rPr>
          <w:b/>
          <w:bCs/>
          <w:szCs w:val="28"/>
        </w:rPr>
        <w:t>Сведения об обеспечении заданных в технич</w:t>
      </w:r>
      <w:r w:rsidR="00835D00">
        <w:rPr>
          <w:b/>
          <w:bCs/>
          <w:szCs w:val="28"/>
        </w:rPr>
        <w:t>еском задании потребительских характеристик системы, определяющих ее качество</w:t>
      </w:r>
      <w:bookmarkEnd w:id="41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C71F0" w14:paraId="2FDE9713" w14:textId="77777777" w:rsidTr="009C71F0">
        <w:tc>
          <w:tcPr>
            <w:tcW w:w="4672" w:type="dxa"/>
          </w:tcPr>
          <w:p w14:paraId="1D45705B" w14:textId="31A1541F" w:rsidR="009C71F0" w:rsidRPr="009C71F0" w:rsidRDefault="009C71F0" w:rsidP="00ED3346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Требование</w:t>
            </w:r>
          </w:p>
        </w:tc>
        <w:tc>
          <w:tcPr>
            <w:tcW w:w="4672" w:type="dxa"/>
          </w:tcPr>
          <w:p w14:paraId="0BF42290" w14:textId="799BFB67" w:rsidR="009C71F0" w:rsidRPr="009C71F0" w:rsidRDefault="009C71F0" w:rsidP="00ED3346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Метод реализации</w:t>
            </w:r>
          </w:p>
        </w:tc>
      </w:tr>
      <w:tr w:rsidR="009C71F0" w14:paraId="34009172" w14:textId="77777777" w:rsidTr="009C71F0">
        <w:tc>
          <w:tcPr>
            <w:tcW w:w="4672" w:type="dxa"/>
          </w:tcPr>
          <w:p w14:paraId="70BD8D78" w14:textId="39C92987" w:rsidR="009C71F0" w:rsidRDefault="009C71F0" w:rsidP="00ED3346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Взаимодействия со смежными системами</w:t>
            </w:r>
          </w:p>
        </w:tc>
        <w:tc>
          <w:tcPr>
            <w:tcW w:w="4672" w:type="dxa"/>
          </w:tcPr>
          <w:p w14:paraId="32E91CBF" w14:textId="0C3A7E51" w:rsidR="009C71F0" w:rsidRPr="009C71F0" w:rsidRDefault="009C71F0" w:rsidP="00ED3346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 w:rsidRPr="009C71F0">
              <w:rPr>
                <w:color w:val="212121"/>
                <w:shd w:val="clear" w:color="auto" w:fill="FCFCFC"/>
              </w:rPr>
              <w:t xml:space="preserve">Реализуется за счет наличия интерфейсов с системами – источниками данных. Планируется использование промежуточных баз </w:t>
            </w:r>
            <w:r w:rsidRPr="009C71F0">
              <w:rPr>
                <w:color w:val="212121"/>
                <w:shd w:val="clear" w:color="auto" w:fill="FCFCFC"/>
              </w:rPr>
              <w:lastRenderedPageBreak/>
              <w:t>данных; интеграция «точка – точка» (</w:t>
            </w:r>
            <w:proofErr w:type="spellStart"/>
            <w:r w:rsidRPr="009C71F0">
              <w:rPr>
                <w:color w:val="212121"/>
                <w:shd w:val="clear" w:color="auto" w:fill="FCFCFC"/>
              </w:rPr>
              <w:t>point-to-point</w:t>
            </w:r>
            <w:proofErr w:type="spellEnd"/>
            <w:r w:rsidRPr="009C71F0">
              <w:rPr>
                <w:color w:val="212121"/>
                <w:shd w:val="clear" w:color="auto" w:fill="FCFCFC"/>
              </w:rPr>
              <w:t>); интерактивная загрузка информации из файлов определенного формата</w:t>
            </w:r>
          </w:p>
        </w:tc>
      </w:tr>
      <w:tr w:rsidR="009C71F0" w14:paraId="737CA5A8" w14:textId="77777777" w:rsidTr="009C71F0">
        <w:tc>
          <w:tcPr>
            <w:tcW w:w="4672" w:type="dxa"/>
          </w:tcPr>
          <w:p w14:paraId="691AABD6" w14:textId="7A86911A" w:rsidR="009C71F0" w:rsidRDefault="009C71F0" w:rsidP="00ED3346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Диагностирование системы</w:t>
            </w:r>
          </w:p>
        </w:tc>
        <w:tc>
          <w:tcPr>
            <w:tcW w:w="4672" w:type="dxa"/>
          </w:tcPr>
          <w:p w14:paraId="3F3F1E5D" w14:textId="31E632D2" w:rsidR="009C71F0" w:rsidRPr="009C71F0" w:rsidRDefault="009C71F0" w:rsidP="00ED3346">
            <w:pPr>
              <w:pStyle w:val="af"/>
              <w:spacing w:line="360" w:lineRule="auto"/>
              <w:ind w:left="0"/>
              <w:jc w:val="both"/>
              <w:rPr>
                <w:color w:val="212121"/>
                <w:shd w:val="clear" w:color="auto" w:fill="FCFCFC"/>
              </w:rPr>
            </w:pPr>
            <w:r w:rsidRPr="009C71F0">
              <w:rPr>
                <w:color w:val="212121"/>
                <w:shd w:val="clear" w:color="auto" w:fill="FCFCFC"/>
              </w:rPr>
              <w:t>Реализуется путем определения перечня работ по диагностированию подсисте</w:t>
            </w:r>
            <w:r w:rsidR="00D83A38">
              <w:rPr>
                <w:color w:val="212121"/>
                <w:shd w:val="clear" w:color="auto" w:fill="FCFCFC"/>
              </w:rPr>
              <w:t>м</w:t>
            </w:r>
          </w:p>
        </w:tc>
      </w:tr>
      <w:tr w:rsidR="009C71F0" w14:paraId="4EC2D4A6" w14:textId="77777777" w:rsidTr="009C71F0">
        <w:tc>
          <w:tcPr>
            <w:tcW w:w="4672" w:type="dxa"/>
          </w:tcPr>
          <w:p w14:paraId="03574862" w14:textId="5B14C861" w:rsidR="009C71F0" w:rsidRPr="009C71F0" w:rsidRDefault="009C71F0" w:rsidP="00ED3346">
            <w:pPr>
              <w:pStyle w:val="af"/>
              <w:spacing w:line="360" w:lineRule="auto"/>
              <w:ind w:left="0"/>
              <w:jc w:val="both"/>
              <w:rPr>
                <w:szCs w:val="28"/>
              </w:rPr>
            </w:pPr>
            <w:r w:rsidRPr="009C71F0">
              <w:rPr>
                <w:szCs w:val="28"/>
              </w:rPr>
              <w:t>Сохранение работоспособности системы в различных вероятных условиях</w:t>
            </w:r>
          </w:p>
        </w:tc>
        <w:tc>
          <w:tcPr>
            <w:tcW w:w="4672" w:type="dxa"/>
          </w:tcPr>
          <w:p w14:paraId="46809AE3" w14:textId="1D489F4A" w:rsidR="009C71F0" w:rsidRPr="009C71F0" w:rsidRDefault="009C71F0" w:rsidP="00ED3346">
            <w:pPr>
              <w:pStyle w:val="af"/>
              <w:spacing w:line="360" w:lineRule="auto"/>
              <w:ind w:left="0"/>
              <w:jc w:val="both"/>
              <w:rPr>
                <w:color w:val="212121"/>
                <w:shd w:val="clear" w:color="auto" w:fill="FCFCFC"/>
              </w:rPr>
            </w:pPr>
            <w:r w:rsidRPr="009C71F0">
              <w:rPr>
                <w:color w:val="212121"/>
                <w:shd w:val="clear" w:color="auto" w:fill="FCFCFC"/>
              </w:rPr>
              <w:t>Реализуется путем разработки процедур резервного копирования, подготовки персонала, использования современных методов разработки и проверенных на практике стандартных программных средств.</w:t>
            </w:r>
            <w:r w:rsidRPr="009C71F0">
              <w:rPr>
                <w:color w:val="212121"/>
              </w:rPr>
              <w:br/>
            </w:r>
            <w:r w:rsidRPr="009C71F0">
              <w:rPr>
                <w:color w:val="212121"/>
                <w:shd w:val="clear" w:color="auto" w:fill="FCFCFC"/>
              </w:rPr>
              <w:t>На объекте автоматизации обязательно ведение журналов инцидентов в электронной форме, а также графиков и журналов проведения ППР в соответствии с утвержденными для каждого объекта ХД мероприятиями по поддержанию его работоспособности</w:t>
            </w:r>
          </w:p>
        </w:tc>
      </w:tr>
    </w:tbl>
    <w:p w14:paraId="049B33B0" w14:textId="7BA550F5" w:rsidR="00ED3346" w:rsidRDefault="00ED3346" w:rsidP="00ED3346">
      <w:pPr>
        <w:pStyle w:val="af"/>
        <w:spacing w:line="360" w:lineRule="auto"/>
        <w:ind w:left="709"/>
        <w:jc w:val="both"/>
        <w:rPr>
          <w:b/>
          <w:bCs/>
          <w:szCs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570"/>
        <w:gridCol w:w="2725"/>
        <w:gridCol w:w="4049"/>
      </w:tblGrid>
      <w:tr w:rsidR="007D70C8" w14:paraId="33A332DE" w14:textId="77777777" w:rsidTr="003708DA">
        <w:tc>
          <w:tcPr>
            <w:tcW w:w="2280" w:type="dxa"/>
          </w:tcPr>
          <w:p w14:paraId="4156EC62" w14:textId="231008CB" w:rsidR="007D70C8" w:rsidRPr="007D70C8" w:rsidRDefault="007D70C8" w:rsidP="007D70C8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Подсистема</w:t>
            </w:r>
          </w:p>
        </w:tc>
        <w:tc>
          <w:tcPr>
            <w:tcW w:w="2783" w:type="dxa"/>
          </w:tcPr>
          <w:p w14:paraId="3EB73003" w14:textId="4183D763" w:rsidR="007D70C8" w:rsidRPr="007D70C8" w:rsidRDefault="007D70C8" w:rsidP="007D70C8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Функция</w:t>
            </w:r>
          </w:p>
        </w:tc>
        <w:tc>
          <w:tcPr>
            <w:tcW w:w="4281" w:type="dxa"/>
          </w:tcPr>
          <w:p w14:paraId="14B9B6B6" w14:textId="6BB0BADB" w:rsidR="007D70C8" w:rsidRPr="007D70C8" w:rsidRDefault="007D70C8" w:rsidP="007D70C8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>Метод реализации</w:t>
            </w:r>
          </w:p>
        </w:tc>
      </w:tr>
      <w:tr w:rsidR="007D70C8" w14:paraId="3EA3A45D" w14:textId="77777777" w:rsidTr="003708DA">
        <w:tc>
          <w:tcPr>
            <w:tcW w:w="2280" w:type="dxa"/>
          </w:tcPr>
          <w:p w14:paraId="666DAC37" w14:textId="6E350189" w:rsidR="007D70C8" w:rsidRPr="007D70C8" w:rsidRDefault="00B96F7A" w:rsidP="007D70C8">
            <w:pPr>
              <w:spacing w:line="36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Подсистема пользовательского интерфейса (</w:t>
            </w:r>
            <w:r>
              <w:rPr>
                <w:color w:val="000000"/>
                <w:shd w:val="clear" w:color="auto" w:fill="FFFFFF"/>
                <w:lang w:val="en-US"/>
              </w:rPr>
              <w:t>UI)</w:t>
            </w:r>
          </w:p>
        </w:tc>
        <w:tc>
          <w:tcPr>
            <w:tcW w:w="2783" w:type="dxa"/>
          </w:tcPr>
          <w:p w14:paraId="1874A8A7" w14:textId="2FEAA51E" w:rsidR="007D70C8" w:rsidRDefault="001D766C" w:rsidP="008A347D">
            <w:pPr>
              <w:tabs>
                <w:tab w:val="left" w:pos="924"/>
              </w:tabs>
              <w:spacing w:line="360" w:lineRule="auto"/>
              <w:jc w:val="both"/>
              <w:rPr>
                <w:szCs w:val="28"/>
              </w:rPr>
            </w:pPr>
            <w:r w:rsidRPr="001D766C">
              <w:rPr>
                <w:szCs w:val="28"/>
              </w:rPr>
              <w:t>Обеспечение удобного и понятного взаимодействия пользователя с сайтом</w:t>
            </w:r>
          </w:p>
        </w:tc>
        <w:tc>
          <w:tcPr>
            <w:tcW w:w="4281" w:type="dxa"/>
          </w:tcPr>
          <w:p w14:paraId="4E76CD02" w14:textId="2EDA3BFA" w:rsidR="007D70C8" w:rsidRPr="008A347D" w:rsidRDefault="001D766C" w:rsidP="007D70C8">
            <w:pPr>
              <w:spacing w:line="360" w:lineRule="auto"/>
              <w:jc w:val="both"/>
              <w:rPr>
                <w:szCs w:val="28"/>
              </w:rPr>
            </w:pPr>
            <w:r w:rsidRPr="001D766C">
              <w:rPr>
                <w:szCs w:val="28"/>
              </w:rPr>
              <w:t xml:space="preserve">Реализуется с использованием HTML, CSS, шаблонов </w:t>
            </w:r>
            <w:proofErr w:type="spellStart"/>
            <w:r w:rsidRPr="001D766C">
              <w:rPr>
                <w:szCs w:val="28"/>
              </w:rPr>
              <w:t>Django</w:t>
            </w:r>
            <w:proofErr w:type="spellEnd"/>
            <w:r w:rsidRPr="001D766C">
              <w:rPr>
                <w:szCs w:val="28"/>
              </w:rPr>
              <w:t xml:space="preserve"> и </w:t>
            </w:r>
            <w:proofErr w:type="spellStart"/>
            <w:r w:rsidRPr="001D766C">
              <w:rPr>
                <w:szCs w:val="28"/>
              </w:rPr>
              <w:t>JavaScript</w:t>
            </w:r>
            <w:proofErr w:type="spellEnd"/>
            <w:r w:rsidRPr="001D766C">
              <w:rPr>
                <w:szCs w:val="28"/>
              </w:rPr>
              <w:t xml:space="preserve">, обеспечивающих отображение страниц, навигацию по сайту, просмотр </w:t>
            </w:r>
            <w:r w:rsidRPr="001D766C">
              <w:rPr>
                <w:szCs w:val="28"/>
              </w:rPr>
              <w:lastRenderedPageBreak/>
              <w:t>каталога, работу с корзиной и формами</w:t>
            </w:r>
          </w:p>
        </w:tc>
      </w:tr>
      <w:tr w:rsidR="008A347D" w14:paraId="73651264" w14:textId="77777777" w:rsidTr="003708DA">
        <w:tc>
          <w:tcPr>
            <w:tcW w:w="2280" w:type="dxa"/>
          </w:tcPr>
          <w:p w14:paraId="16A21F88" w14:textId="3BF2676C" w:rsidR="008A347D" w:rsidRPr="007D70C8" w:rsidRDefault="00B96F7A" w:rsidP="007D70C8">
            <w:pPr>
              <w:spacing w:line="36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lastRenderedPageBreak/>
              <w:t>Подсистема хранения</w:t>
            </w:r>
            <w:r w:rsidRPr="006277EE">
              <w:rPr>
                <w:color w:val="000000"/>
                <w:shd w:val="clear" w:color="auto" w:fill="FFFFFF"/>
              </w:rPr>
              <w:t xml:space="preserve"> данных</w:t>
            </w:r>
            <w:r w:rsidRPr="007D70C8">
              <w:rPr>
                <w:color w:val="000000"/>
                <w:shd w:val="clear" w:color="auto" w:fill="FFFFFF"/>
              </w:rPr>
              <w:t xml:space="preserve"> </w:t>
            </w:r>
          </w:p>
        </w:tc>
        <w:tc>
          <w:tcPr>
            <w:tcW w:w="2783" w:type="dxa"/>
          </w:tcPr>
          <w:p w14:paraId="64A051A9" w14:textId="29B08373" w:rsidR="008A347D" w:rsidRPr="00AF2CA8" w:rsidRDefault="001D766C" w:rsidP="008A347D">
            <w:pPr>
              <w:tabs>
                <w:tab w:val="left" w:pos="924"/>
              </w:tabs>
              <w:spacing w:line="360" w:lineRule="auto"/>
              <w:jc w:val="both"/>
              <w:rPr>
                <w:szCs w:val="28"/>
              </w:rPr>
            </w:pPr>
            <w:r w:rsidRPr="001D766C">
              <w:rPr>
                <w:szCs w:val="28"/>
              </w:rPr>
              <w:t>Обеспечение надежного хранения и управления данными сайта</w:t>
            </w:r>
          </w:p>
        </w:tc>
        <w:tc>
          <w:tcPr>
            <w:tcW w:w="4281" w:type="dxa"/>
          </w:tcPr>
          <w:p w14:paraId="7569B581" w14:textId="40F87B42" w:rsidR="008A347D" w:rsidRDefault="001D766C" w:rsidP="007D70C8">
            <w:pPr>
              <w:spacing w:line="360" w:lineRule="auto"/>
              <w:jc w:val="both"/>
              <w:rPr>
                <w:szCs w:val="28"/>
              </w:rPr>
            </w:pPr>
            <w:r w:rsidRPr="001D766C">
              <w:rPr>
                <w:szCs w:val="28"/>
              </w:rPr>
              <w:t xml:space="preserve">Реализуется с использованием базы данных </w:t>
            </w:r>
            <w:proofErr w:type="spellStart"/>
            <w:r w:rsidRPr="001D766C">
              <w:rPr>
                <w:szCs w:val="28"/>
              </w:rPr>
              <w:t>SQLite</w:t>
            </w:r>
            <w:proofErr w:type="spellEnd"/>
            <w:r w:rsidRPr="001D766C">
              <w:rPr>
                <w:szCs w:val="28"/>
              </w:rPr>
              <w:t xml:space="preserve"> и моделей </w:t>
            </w:r>
            <w:proofErr w:type="spellStart"/>
            <w:r w:rsidRPr="001D766C">
              <w:rPr>
                <w:szCs w:val="28"/>
              </w:rPr>
              <w:t>Django</w:t>
            </w:r>
            <w:proofErr w:type="spellEnd"/>
            <w:r w:rsidRPr="001D766C">
              <w:rPr>
                <w:szCs w:val="28"/>
              </w:rPr>
              <w:t xml:space="preserve"> для хранения информации о товарах, категориях, заказах, отзывах и новостях</w:t>
            </w:r>
          </w:p>
        </w:tc>
      </w:tr>
      <w:tr w:rsidR="005F0F6C" w14:paraId="0B3E91A0" w14:textId="77777777" w:rsidTr="003708DA">
        <w:tc>
          <w:tcPr>
            <w:tcW w:w="2280" w:type="dxa"/>
          </w:tcPr>
          <w:p w14:paraId="5FBB398A" w14:textId="799A27DC" w:rsidR="005F0F6C" w:rsidRPr="008A347D" w:rsidRDefault="00B96F7A" w:rsidP="008A347D">
            <w:pPr>
              <w:spacing w:line="360" w:lineRule="auto"/>
              <w:rPr>
                <w:color w:val="000000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 xml:space="preserve">Подсистема </w:t>
            </w:r>
            <w:r w:rsidR="003355D5">
              <w:rPr>
                <w:color w:val="000000"/>
                <w:shd w:val="clear" w:color="auto" w:fill="FFFFFF"/>
              </w:rPr>
              <w:t>серверной логики</w:t>
            </w:r>
          </w:p>
        </w:tc>
        <w:tc>
          <w:tcPr>
            <w:tcW w:w="2783" w:type="dxa"/>
          </w:tcPr>
          <w:p w14:paraId="2C9B4BE2" w14:textId="0C0D3119" w:rsidR="005F0F6C" w:rsidRDefault="003355D5" w:rsidP="008A347D">
            <w:pPr>
              <w:tabs>
                <w:tab w:val="left" w:pos="924"/>
              </w:tabs>
              <w:spacing w:line="360" w:lineRule="auto"/>
              <w:jc w:val="both"/>
              <w:rPr>
                <w:szCs w:val="28"/>
              </w:rPr>
            </w:pPr>
            <w:r w:rsidRPr="003355D5">
              <w:rPr>
                <w:szCs w:val="28"/>
              </w:rPr>
              <w:t>Обработка пользовательских запросов и выполнение основной бизнес-логики сайта</w:t>
            </w:r>
          </w:p>
        </w:tc>
        <w:tc>
          <w:tcPr>
            <w:tcW w:w="4281" w:type="dxa"/>
          </w:tcPr>
          <w:p w14:paraId="5CBAF464" w14:textId="0A406276" w:rsidR="005F0F6C" w:rsidRPr="00D83A38" w:rsidRDefault="003355D5" w:rsidP="007D70C8">
            <w:pPr>
              <w:spacing w:line="360" w:lineRule="auto"/>
              <w:jc w:val="both"/>
              <w:rPr>
                <w:szCs w:val="28"/>
              </w:rPr>
            </w:pPr>
            <w:r w:rsidRPr="003355D5">
              <w:rPr>
                <w:szCs w:val="28"/>
              </w:rPr>
              <w:t xml:space="preserve">Реализуется средствами фреймворка </w:t>
            </w:r>
            <w:proofErr w:type="spellStart"/>
            <w:r w:rsidRPr="003355D5">
              <w:rPr>
                <w:szCs w:val="28"/>
              </w:rPr>
              <w:t>Django</w:t>
            </w:r>
            <w:proofErr w:type="spellEnd"/>
            <w:r w:rsidRPr="003355D5">
              <w:rPr>
                <w:szCs w:val="28"/>
              </w:rPr>
              <w:t xml:space="preserve"> через маршруты, представления, формы, API и встроенные механизмы авторизации, обработки заказов, отзывов и новостей</w:t>
            </w:r>
          </w:p>
        </w:tc>
      </w:tr>
      <w:tr w:rsidR="003355D5" w14:paraId="33289295" w14:textId="77777777" w:rsidTr="003708DA">
        <w:tc>
          <w:tcPr>
            <w:tcW w:w="2280" w:type="dxa"/>
          </w:tcPr>
          <w:p w14:paraId="1E72A6DA" w14:textId="6357DE23" w:rsidR="003355D5" w:rsidRDefault="003355D5" w:rsidP="008A347D">
            <w:pPr>
              <w:spacing w:line="360" w:lineRule="auto"/>
              <w:rPr>
                <w:color w:val="000000"/>
                <w:shd w:val="clear" w:color="auto" w:fill="FFFFFF"/>
              </w:rPr>
            </w:pPr>
            <w:r w:rsidRPr="003355D5">
              <w:rPr>
                <w:color w:val="000000"/>
                <w:shd w:val="clear" w:color="auto" w:fill="FFFFFF"/>
              </w:rPr>
              <w:t>Подсистема административного управления</w:t>
            </w:r>
          </w:p>
        </w:tc>
        <w:tc>
          <w:tcPr>
            <w:tcW w:w="2783" w:type="dxa"/>
          </w:tcPr>
          <w:p w14:paraId="2F77B5D0" w14:textId="5CE4D31C" w:rsidR="003355D5" w:rsidRPr="003355D5" w:rsidRDefault="003355D5" w:rsidP="008A347D">
            <w:pPr>
              <w:tabs>
                <w:tab w:val="left" w:pos="924"/>
              </w:tabs>
              <w:spacing w:line="360" w:lineRule="auto"/>
              <w:jc w:val="both"/>
              <w:rPr>
                <w:szCs w:val="28"/>
              </w:rPr>
            </w:pPr>
            <w:r w:rsidRPr="003355D5">
              <w:rPr>
                <w:szCs w:val="28"/>
              </w:rPr>
              <w:t>Управление содержимым сайта и его основными сущностями</w:t>
            </w:r>
          </w:p>
        </w:tc>
        <w:tc>
          <w:tcPr>
            <w:tcW w:w="4281" w:type="dxa"/>
          </w:tcPr>
          <w:p w14:paraId="1E86C461" w14:textId="4EE92E1D" w:rsidR="003355D5" w:rsidRPr="003355D5" w:rsidRDefault="003355D5" w:rsidP="007D70C8">
            <w:pPr>
              <w:spacing w:line="360" w:lineRule="auto"/>
              <w:jc w:val="both"/>
              <w:rPr>
                <w:szCs w:val="28"/>
              </w:rPr>
            </w:pPr>
            <w:r w:rsidRPr="003355D5">
              <w:rPr>
                <w:szCs w:val="28"/>
              </w:rPr>
              <w:t xml:space="preserve">Реализуется через административную панель </w:t>
            </w:r>
            <w:proofErr w:type="spellStart"/>
            <w:r w:rsidRPr="003355D5">
              <w:rPr>
                <w:szCs w:val="28"/>
              </w:rPr>
              <w:t>Django</w:t>
            </w:r>
            <w:proofErr w:type="spellEnd"/>
            <w:r w:rsidRPr="003355D5">
              <w:rPr>
                <w:szCs w:val="28"/>
              </w:rPr>
              <w:t>, предназначенную для добавления, редактирования и удаления товаров, категорий, заказов, отзывов и новостей</w:t>
            </w:r>
          </w:p>
        </w:tc>
      </w:tr>
    </w:tbl>
    <w:p w14:paraId="1A03096F" w14:textId="1424EC6E" w:rsidR="00823A3D" w:rsidRDefault="00823A3D" w:rsidP="00EA2DFE">
      <w:pPr>
        <w:pStyle w:val="af"/>
        <w:numPr>
          <w:ilvl w:val="1"/>
          <w:numId w:val="3"/>
        </w:numPr>
        <w:spacing w:before="120"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42" w:name="_Toc225939418"/>
      <w:r>
        <w:rPr>
          <w:b/>
          <w:bCs/>
          <w:szCs w:val="28"/>
        </w:rPr>
        <w:t>Состав функций</w:t>
      </w:r>
      <w:r w:rsidRPr="00823A3D">
        <w:rPr>
          <w:b/>
          <w:bCs/>
          <w:szCs w:val="28"/>
        </w:rPr>
        <w:t xml:space="preserve">, </w:t>
      </w:r>
      <w:r>
        <w:rPr>
          <w:b/>
          <w:bCs/>
          <w:szCs w:val="28"/>
        </w:rPr>
        <w:t xml:space="preserve">комплексов </w:t>
      </w:r>
      <w:r w:rsidR="006C7C4A">
        <w:rPr>
          <w:b/>
          <w:bCs/>
          <w:szCs w:val="28"/>
        </w:rPr>
        <w:t>задач,</w:t>
      </w:r>
      <w:r>
        <w:rPr>
          <w:b/>
          <w:bCs/>
          <w:szCs w:val="28"/>
        </w:rPr>
        <w:t xml:space="preserve"> реализуемых системой</w:t>
      </w:r>
      <w:bookmarkEnd w:id="42"/>
    </w:p>
    <w:p w14:paraId="27ED3E4F" w14:textId="0E9BFDF4" w:rsidR="006C7C4A" w:rsidRDefault="006C7C4A" w:rsidP="00EA2DFE">
      <w:pPr>
        <w:pStyle w:val="af"/>
        <w:numPr>
          <w:ilvl w:val="2"/>
          <w:numId w:val="3"/>
        </w:numPr>
        <w:spacing w:before="120" w:line="360" w:lineRule="auto"/>
        <w:ind w:left="0" w:firstLine="709"/>
        <w:jc w:val="both"/>
        <w:outlineLvl w:val="2"/>
        <w:rPr>
          <w:b/>
          <w:bCs/>
          <w:szCs w:val="28"/>
        </w:rPr>
      </w:pPr>
      <w:bookmarkStart w:id="43" w:name="_Toc225939419"/>
      <w:r>
        <w:rPr>
          <w:b/>
          <w:bCs/>
          <w:szCs w:val="28"/>
        </w:rPr>
        <w:t xml:space="preserve">Функция </w:t>
      </w:r>
      <w:r w:rsidRPr="00E65A83">
        <w:rPr>
          <w:b/>
          <w:bCs/>
          <w:szCs w:val="28"/>
        </w:rPr>
        <w:t>«</w:t>
      </w:r>
      <w:r w:rsidR="00E65A83" w:rsidRPr="00E65A83">
        <w:rPr>
          <w:b/>
          <w:bCs/>
          <w:szCs w:val="28"/>
        </w:rPr>
        <w:t>Обеспечени</w:t>
      </w:r>
      <w:r w:rsidR="00E65A83">
        <w:rPr>
          <w:b/>
          <w:bCs/>
          <w:szCs w:val="28"/>
        </w:rPr>
        <w:t>е</w:t>
      </w:r>
      <w:r w:rsidR="00E65A83" w:rsidRPr="00E65A83">
        <w:rPr>
          <w:b/>
          <w:bCs/>
          <w:szCs w:val="28"/>
        </w:rPr>
        <w:t xml:space="preserve"> удобного и интуитивно понятного взаимодействия пользователя с приложением</w:t>
      </w:r>
      <w:r w:rsidRPr="00E65A83">
        <w:rPr>
          <w:b/>
          <w:bCs/>
          <w:szCs w:val="28"/>
        </w:rPr>
        <w:t>»</w:t>
      </w:r>
      <w:bookmarkEnd w:id="4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C7C4A" w14:paraId="4B533380" w14:textId="77777777" w:rsidTr="006C7C4A">
        <w:tc>
          <w:tcPr>
            <w:tcW w:w="4672" w:type="dxa"/>
          </w:tcPr>
          <w:p w14:paraId="4F37A43B" w14:textId="07396D17" w:rsidR="006C7C4A" w:rsidRPr="006C7C4A" w:rsidRDefault="006C7C4A" w:rsidP="006C7C4A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Подзадача</w:t>
            </w:r>
          </w:p>
        </w:tc>
        <w:tc>
          <w:tcPr>
            <w:tcW w:w="4672" w:type="dxa"/>
          </w:tcPr>
          <w:p w14:paraId="24A43A09" w14:textId="197155F2" w:rsidR="006C7C4A" w:rsidRPr="006C7C4A" w:rsidRDefault="006C7C4A" w:rsidP="006C7C4A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Действие</w:t>
            </w:r>
          </w:p>
        </w:tc>
      </w:tr>
      <w:tr w:rsidR="006C7C4A" w14:paraId="731FBFE9" w14:textId="77777777" w:rsidTr="006C7C4A">
        <w:tc>
          <w:tcPr>
            <w:tcW w:w="4672" w:type="dxa"/>
          </w:tcPr>
          <w:p w14:paraId="65B803CF" w14:textId="1791A986" w:rsidR="006C7C4A" w:rsidRDefault="00503670" w:rsidP="006C7C4A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 w:rsidRPr="00503670">
              <w:rPr>
                <w:szCs w:val="28"/>
              </w:rPr>
              <w:t>Оценка удобства использования</w:t>
            </w:r>
          </w:p>
        </w:tc>
        <w:tc>
          <w:tcPr>
            <w:tcW w:w="4672" w:type="dxa"/>
          </w:tcPr>
          <w:p w14:paraId="5CE2D9E4" w14:textId="0239D7F2" w:rsidR="006C7C4A" w:rsidRDefault="00503670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Конечный пользователь использует аналитические инструменты</w:t>
            </w:r>
            <w:r w:rsidR="00A34043" w:rsidRPr="00503670">
              <w:rPr>
                <w:szCs w:val="28"/>
              </w:rPr>
              <w:t>;</w:t>
            </w:r>
          </w:p>
          <w:p w14:paraId="5F76FEF4" w14:textId="0196ECE7" w:rsidR="00A34043" w:rsidRDefault="00503670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Конечный пользователь </w:t>
            </w:r>
            <w:r w:rsidR="00A34043">
              <w:rPr>
                <w:szCs w:val="28"/>
              </w:rPr>
              <w:t>проводит тестирование</w:t>
            </w:r>
            <w:r w:rsidR="00965219">
              <w:rPr>
                <w:szCs w:val="28"/>
              </w:rPr>
              <w:t>.</w:t>
            </w:r>
          </w:p>
        </w:tc>
      </w:tr>
      <w:tr w:rsidR="0071314F" w14:paraId="6792575E" w14:textId="77777777" w:rsidTr="006C7C4A">
        <w:tc>
          <w:tcPr>
            <w:tcW w:w="4672" w:type="dxa"/>
          </w:tcPr>
          <w:p w14:paraId="79113C86" w14:textId="361D811F" w:rsidR="0071314F" w:rsidRDefault="00503670" w:rsidP="006C7C4A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 w:rsidRPr="00503670">
              <w:rPr>
                <w:szCs w:val="28"/>
              </w:rPr>
              <w:lastRenderedPageBreak/>
              <w:t>Обратная связь</w:t>
            </w:r>
          </w:p>
        </w:tc>
        <w:tc>
          <w:tcPr>
            <w:tcW w:w="4672" w:type="dxa"/>
          </w:tcPr>
          <w:p w14:paraId="054DC9EB" w14:textId="77777777" w:rsidR="00503670" w:rsidRPr="00A34043" w:rsidRDefault="00503670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Конечный пользователь заполняет анкету и опрос</w:t>
            </w:r>
            <w:r w:rsidRPr="00503670">
              <w:rPr>
                <w:szCs w:val="28"/>
              </w:rPr>
              <w:t>;</w:t>
            </w:r>
          </w:p>
          <w:p w14:paraId="6F5B688B" w14:textId="58F3484C" w:rsidR="00503670" w:rsidRPr="00A34043" w:rsidRDefault="00503670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Конечный пользователь оставляет комментарии и отзыв</w:t>
            </w:r>
            <w:r w:rsidRPr="00503670">
              <w:rPr>
                <w:szCs w:val="28"/>
              </w:rPr>
              <w:t>;</w:t>
            </w:r>
          </w:p>
          <w:p w14:paraId="7E9188E1" w14:textId="498ED2E6" w:rsidR="0071314F" w:rsidRDefault="00D515FA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Конечный пользователь</w:t>
            </w:r>
            <w:r w:rsidR="0071314F">
              <w:rPr>
                <w:szCs w:val="28"/>
              </w:rPr>
              <w:t xml:space="preserve"> </w:t>
            </w:r>
            <w:r>
              <w:rPr>
                <w:szCs w:val="28"/>
              </w:rPr>
              <w:t>общается с разработчиком</w:t>
            </w:r>
            <w:r w:rsidR="0071314F">
              <w:rPr>
                <w:szCs w:val="28"/>
              </w:rPr>
              <w:t>;</w:t>
            </w:r>
          </w:p>
          <w:p w14:paraId="254BCA08" w14:textId="160AFD83" w:rsidR="0071314F" w:rsidRPr="00D515FA" w:rsidRDefault="00D515FA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Конечный пользователь</w:t>
            </w:r>
            <w:r w:rsidR="0071314F">
              <w:rPr>
                <w:szCs w:val="28"/>
              </w:rPr>
              <w:t xml:space="preserve"> </w:t>
            </w:r>
            <w:r>
              <w:rPr>
                <w:szCs w:val="28"/>
              </w:rPr>
              <w:t>принимает участие в бета-тестировании</w:t>
            </w:r>
            <w:r w:rsidR="00965219" w:rsidRPr="00965219">
              <w:rPr>
                <w:szCs w:val="28"/>
              </w:rPr>
              <w:t>.</w:t>
            </w:r>
          </w:p>
        </w:tc>
      </w:tr>
    </w:tbl>
    <w:p w14:paraId="318828D2" w14:textId="59363AEF" w:rsidR="00A34043" w:rsidRPr="0071314F" w:rsidRDefault="00A34043" w:rsidP="00EA2DFE">
      <w:pPr>
        <w:pStyle w:val="af"/>
        <w:numPr>
          <w:ilvl w:val="2"/>
          <w:numId w:val="3"/>
        </w:numPr>
        <w:spacing w:before="120" w:line="360" w:lineRule="auto"/>
        <w:ind w:left="0" w:firstLine="709"/>
        <w:jc w:val="both"/>
        <w:outlineLvl w:val="2"/>
        <w:rPr>
          <w:b/>
          <w:bCs/>
          <w:szCs w:val="28"/>
        </w:rPr>
      </w:pPr>
      <w:bookmarkStart w:id="44" w:name="_Toc225939420"/>
      <w:r>
        <w:rPr>
          <w:b/>
          <w:bCs/>
          <w:szCs w:val="28"/>
        </w:rPr>
        <w:t xml:space="preserve">Функция </w:t>
      </w:r>
      <w:r w:rsidRPr="00D515FA">
        <w:rPr>
          <w:b/>
          <w:bCs/>
          <w:szCs w:val="28"/>
        </w:rPr>
        <w:t>«</w:t>
      </w:r>
      <w:r w:rsidR="00D515FA" w:rsidRPr="00D515FA">
        <w:rPr>
          <w:b/>
          <w:bCs/>
          <w:szCs w:val="28"/>
        </w:rPr>
        <w:t>Обеспечение надежного и эффективного способа хранения и управления данными приложения</w:t>
      </w:r>
      <w:r w:rsidRPr="00D515FA">
        <w:rPr>
          <w:b/>
          <w:bCs/>
          <w:szCs w:val="28"/>
        </w:rPr>
        <w:t>»</w:t>
      </w:r>
      <w:bookmarkEnd w:id="44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71314F" w14:paraId="7F7B83F6" w14:textId="77777777" w:rsidTr="0075798D">
        <w:tc>
          <w:tcPr>
            <w:tcW w:w="4672" w:type="dxa"/>
          </w:tcPr>
          <w:p w14:paraId="29B3C46E" w14:textId="77777777" w:rsidR="0071314F" w:rsidRPr="006C7C4A" w:rsidRDefault="0071314F" w:rsidP="0075798D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Подзадача</w:t>
            </w:r>
          </w:p>
        </w:tc>
        <w:tc>
          <w:tcPr>
            <w:tcW w:w="4672" w:type="dxa"/>
          </w:tcPr>
          <w:p w14:paraId="70837DBC" w14:textId="77777777" w:rsidR="0071314F" w:rsidRPr="006C7C4A" w:rsidRDefault="0071314F" w:rsidP="0075798D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Действие</w:t>
            </w:r>
          </w:p>
        </w:tc>
      </w:tr>
      <w:tr w:rsidR="0071314F" w14:paraId="595CE3F6" w14:textId="77777777" w:rsidTr="0075798D">
        <w:tc>
          <w:tcPr>
            <w:tcW w:w="4672" w:type="dxa"/>
          </w:tcPr>
          <w:p w14:paraId="40827F82" w14:textId="6D06957A" w:rsidR="0071314F" w:rsidRDefault="00942F87" w:rsidP="0075798D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 w:rsidRPr="00942F87">
              <w:rPr>
                <w:szCs w:val="28"/>
              </w:rPr>
              <w:t>Разработка архитектуры</w:t>
            </w:r>
          </w:p>
        </w:tc>
        <w:tc>
          <w:tcPr>
            <w:tcW w:w="4672" w:type="dxa"/>
          </w:tcPr>
          <w:p w14:paraId="696283E7" w14:textId="35AEBEFB" w:rsidR="0071314F" w:rsidRDefault="00495B7C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</w:t>
            </w:r>
            <w:r w:rsidR="0071314F">
              <w:rPr>
                <w:szCs w:val="28"/>
              </w:rPr>
              <w:t xml:space="preserve"> </w:t>
            </w:r>
            <w:r w:rsidR="00942F87">
              <w:rPr>
                <w:szCs w:val="28"/>
              </w:rPr>
              <w:t>разрабатывает физическую архитектуру</w:t>
            </w:r>
            <w:r w:rsidR="0071314F" w:rsidRPr="00495B7C">
              <w:rPr>
                <w:szCs w:val="28"/>
              </w:rPr>
              <w:t>;</w:t>
            </w:r>
          </w:p>
          <w:p w14:paraId="036B216B" w14:textId="73900BD4" w:rsidR="0071314F" w:rsidRPr="00A34043" w:rsidRDefault="00495B7C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</w:t>
            </w:r>
            <w:r w:rsidR="0071314F">
              <w:rPr>
                <w:szCs w:val="28"/>
              </w:rPr>
              <w:t xml:space="preserve"> </w:t>
            </w:r>
            <w:r w:rsidR="00942F87">
              <w:rPr>
                <w:szCs w:val="28"/>
              </w:rPr>
              <w:t>настраивает об</w:t>
            </w:r>
            <w:r w:rsidR="00D83A38">
              <w:rPr>
                <w:szCs w:val="28"/>
              </w:rPr>
              <w:t>о</w:t>
            </w:r>
            <w:r w:rsidR="00942F87">
              <w:rPr>
                <w:szCs w:val="28"/>
              </w:rPr>
              <w:t>р</w:t>
            </w:r>
            <w:r w:rsidR="00D83A38">
              <w:rPr>
                <w:szCs w:val="28"/>
              </w:rPr>
              <w:t>у</w:t>
            </w:r>
            <w:r w:rsidR="00942F87">
              <w:rPr>
                <w:szCs w:val="28"/>
              </w:rPr>
              <w:t>дование и программное обеспечение</w:t>
            </w:r>
            <w:r w:rsidR="0071314F" w:rsidRPr="00495B7C">
              <w:rPr>
                <w:szCs w:val="28"/>
              </w:rPr>
              <w:t>;</w:t>
            </w:r>
          </w:p>
          <w:p w14:paraId="01EC17E2" w14:textId="7822A7AB" w:rsidR="0071314F" w:rsidRPr="00495B7C" w:rsidRDefault="00495B7C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</w:t>
            </w:r>
            <w:r w:rsidR="00D83A38">
              <w:rPr>
                <w:szCs w:val="28"/>
              </w:rPr>
              <w:t>с</w:t>
            </w:r>
            <w:r>
              <w:rPr>
                <w:szCs w:val="28"/>
              </w:rPr>
              <w:t xml:space="preserve">тратор тестирует </w:t>
            </w:r>
            <w:r w:rsidR="00942F87">
              <w:rPr>
                <w:szCs w:val="28"/>
              </w:rPr>
              <w:t>архитектуру</w:t>
            </w:r>
            <w:r w:rsidR="00965219">
              <w:rPr>
                <w:szCs w:val="28"/>
                <w:lang w:val="en-US"/>
              </w:rPr>
              <w:t>.</w:t>
            </w:r>
          </w:p>
        </w:tc>
      </w:tr>
      <w:tr w:rsidR="00E629BB" w14:paraId="24D99D6A" w14:textId="77777777" w:rsidTr="0075798D">
        <w:tc>
          <w:tcPr>
            <w:tcW w:w="4672" w:type="dxa"/>
          </w:tcPr>
          <w:p w14:paraId="4E446064" w14:textId="349CF822" w:rsidR="00E629BB" w:rsidRPr="00963D79" w:rsidRDefault="00942F87" w:rsidP="0075798D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 w:rsidRPr="00942F87">
              <w:rPr>
                <w:szCs w:val="28"/>
              </w:rPr>
              <w:t>Мониторинг и анализ</w:t>
            </w:r>
          </w:p>
        </w:tc>
        <w:tc>
          <w:tcPr>
            <w:tcW w:w="4672" w:type="dxa"/>
          </w:tcPr>
          <w:p w14:paraId="7506C5BA" w14:textId="5C2275BD" w:rsidR="00E629BB" w:rsidRPr="00E629BB" w:rsidRDefault="00495B7C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</w:t>
            </w:r>
            <w:r w:rsidR="00E629BB">
              <w:rPr>
                <w:szCs w:val="28"/>
              </w:rPr>
              <w:t xml:space="preserve"> </w:t>
            </w:r>
            <w:r w:rsidR="00942F87">
              <w:rPr>
                <w:szCs w:val="28"/>
              </w:rPr>
              <w:t>собирает данные</w:t>
            </w:r>
            <w:r w:rsidR="00E629BB" w:rsidRPr="00495B7C">
              <w:rPr>
                <w:szCs w:val="28"/>
              </w:rPr>
              <w:t>;</w:t>
            </w:r>
          </w:p>
          <w:p w14:paraId="313809DC" w14:textId="7270FCDA" w:rsidR="00E629BB" w:rsidRDefault="00495B7C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Системный администратор </w:t>
            </w:r>
            <w:r w:rsidR="00942F87">
              <w:rPr>
                <w:szCs w:val="28"/>
              </w:rPr>
              <w:t xml:space="preserve">проводит </w:t>
            </w:r>
            <w:r w:rsidR="00927244">
              <w:rPr>
                <w:szCs w:val="28"/>
              </w:rPr>
              <w:t>ручной анализ</w:t>
            </w:r>
            <w:r w:rsidR="00965219" w:rsidRPr="00965219">
              <w:rPr>
                <w:szCs w:val="28"/>
              </w:rPr>
              <w:t>;</w:t>
            </w:r>
          </w:p>
          <w:p w14:paraId="3032B86B" w14:textId="0AE57515" w:rsidR="00E629BB" w:rsidRDefault="00495B7C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</w:t>
            </w:r>
            <w:r w:rsidR="00942F87">
              <w:rPr>
                <w:szCs w:val="28"/>
              </w:rPr>
              <w:t xml:space="preserve">мный администратор </w:t>
            </w:r>
            <w:r w:rsidR="00927244">
              <w:rPr>
                <w:szCs w:val="28"/>
              </w:rPr>
              <w:t>составляет отчёт</w:t>
            </w:r>
            <w:r w:rsidR="00965219">
              <w:rPr>
                <w:szCs w:val="28"/>
                <w:lang w:val="en-US"/>
              </w:rPr>
              <w:t>.</w:t>
            </w:r>
          </w:p>
        </w:tc>
      </w:tr>
      <w:tr w:rsidR="00927244" w14:paraId="08C8FF04" w14:textId="77777777" w:rsidTr="0075798D">
        <w:tc>
          <w:tcPr>
            <w:tcW w:w="4672" w:type="dxa"/>
          </w:tcPr>
          <w:p w14:paraId="6991979A" w14:textId="317A15DF" w:rsidR="00927244" w:rsidRPr="00963D79" w:rsidRDefault="00927244" w:rsidP="0075798D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 w:rsidRPr="00927244">
              <w:rPr>
                <w:szCs w:val="28"/>
              </w:rPr>
              <w:lastRenderedPageBreak/>
              <w:t>Резервное копирование и восстановление</w:t>
            </w:r>
          </w:p>
        </w:tc>
        <w:tc>
          <w:tcPr>
            <w:tcW w:w="4672" w:type="dxa"/>
          </w:tcPr>
          <w:p w14:paraId="1171E629" w14:textId="14BEAFD3" w:rsidR="00927244" w:rsidRPr="00E629BB" w:rsidRDefault="00927244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 анализирует риски</w:t>
            </w:r>
            <w:r w:rsidRPr="00495B7C">
              <w:rPr>
                <w:szCs w:val="28"/>
              </w:rPr>
              <w:t>;</w:t>
            </w:r>
          </w:p>
          <w:p w14:paraId="599765FF" w14:textId="05EF66E8" w:rsidR="00927244" w:rsidRDefault="00927244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 выбирает методы резервного копирования</w:t>
            </w:r>
            <w:r w:rsidRPr="00927244">
              <w:rPr>
                <w:szCs w:val="28"/>
              </w:rPr>
              <w:t>;</w:t>
            </w:r>
          </w:p>
          <w:p w14:paraId="3E103AF3" w14:textId="77777777" w:rsidR="00927244" w:rsidRDefault="00927244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 планирует частоту резервного копирования</w:t>
            </w:r>
            <w:r w:rsidRPr="00942F87">
              <w:rPr>
                <w:szCs w:val="28"/>
              </w:rPr>
              <w:t>;</w:t>
            </w:r>
          </w:p>
          <w:p w14:paraId="2030BCD5" w14:textId="7EFD5C85" w:rsidR="00927244" w:rsidRDefault="00927244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 выбирает место хранения резервных копий</w:t>
            </w:r>
            <w:r w:rsidR="00F63E87" w:rsidRPr="00F63E87">
              <w:rPr>
                <w:szCs w:val="28"/>
              </w:rPr>
              <w:t>.</w:t>
            </w:r>
          </w:p>
        </w:tc>
      </w:tr>
    </w:tbl>
    <w:p w14:paraId="783D46E4" w14:textId="7E8B5523" w:rsidR="00E629BB" w:rsidRPr="00942F87" w:rsidRDefault="00E629BB" w:rsidP="00EA2DFE">
      <w:pPr>
        <w:pStyle w:val="af"/>
        <w:numPr>
          <w:ilvl w:val="2"/>
          <w:numId w:val="3"/>
        </w:numPr>
        <w:spacing w:before="120" w:line="360" w:lineRule="auto"/>
        <w:ind w:left="0" w:firstLine="709"/>
        <w:jc w:val="both"/>
        <w:outlineLvl w:val="2"/>
        <w:rPr>
          <w:b/>
          <w:bCs/>
          <w:szCs w:val="28"/>
        </w:rPr>
      </w:pPr>
      <w:bookmarkStart w:id="45" w:name="_Toc225939421"/>
      <w:r>
        <w:rPr>
          <w:b/>
          <w:bCs/>
          <w:szCs w:val="28"/>
        </w:rPr>
        <w:t xml:space="preserve">Функция </w:t>
      </w:r>
      <w:r w:rsidRPr="00942F87">
        <w:rPr>
          <w:b/>
          <w:bCs/>
          <w:szCs w:val="28"/>
        </w:rPr>
        <w:t>«</w:t>
      </w:r>
      <w:r w:rsidR="00942F87" w:rsidRPr="00942F87">
        <w:rPr>
          <w:b/>
          <w:bCs/>
          <w:szCs w:val="28"/>
        </w:rPr>
        <w:t>Предоставление пользователям информации о важных событиях, происходящих в приложении или связанных с ним</w:t>
      </w:r>
      <w:r w:rsidRPr="00942F87">
        <w:rPr>
          <w:b/>
          <w:bCs/>
          <w:szCs w:val="28"/>
        </w:rPr>
        <w:t>»</w:t>
      </w:r>
      <w:bookmarkEnd w:id="45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106174" w14:paraId="264F3CFD" w14:textId="77777777" w:rsidTr="0075798D">
        <w:tc>
          <w:tcPr>
            <w:tcW w:w="4672" w:type="dxa"/>
          </w:tcPr>
          <w:p w14:paraId="6058A3E3" w14:textId="77777777" w:rsidR="00106174" w:rsidRPr="006C7C4A" w:rsidRDefault="00106174" w:rsidP="0075798D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Подзадача</w:t>
            </w:r>
          </w:p>
        </w:tc>
        <w:tc>
          <w:tcPr>
            <w:tcW w:w="4672" w:type="dxa"/>
          </w:tcPr>
          <w:p w14:paraId="43942B55" w14:textId="77777777" w:rsidR="00106174" w:rsidRPr="006C7C4A" w:rsidRDefault="00106174" w:rsidP="0075798D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>
              <w:rPr>
                <w:szCs w:val="28"/>
              </w:rPr>
              <w:t>Действие</w:t>
            </w:r>
          </w:p>
        </w:tc>
      </w:tr>
      <w:tr w:rsidR="00106174" w14:paraId="34F3E30B" w14:textId="77777777" w:rsidTr="0075798D">
        <w:tc>
          <w:tcPr>
            <w:tcW w:w="4672" w:type="dxa"/>
          </w:tcPr>
          <w:p w14:paraId="48E378F9" w14:textId="1A48D060" w:rsidR="00106174" w:rsidRDefault="00DC5BD3" w:rsidP="0075798D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 w:rsidRPr="00DC5BD3">
              <w:rPr>
                <w:szCs w:val="28"/>
              </w:rPr>
              <w:t>Сбор данных</w:t>
            </w:r>
          </w:p>
        </w:tc>
        <w:tc>
          <w:tcPr>
            <w:tcW w:w="4672" w:type="dxa"/>
          </w:tcPr>
          <w:p w14:paraId="59A4B1BC" w14:textId="5DF853A1" w:rsidR="00106174" w:rsidRDefault="00DC5BD3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 мониторит сервер</w:t>
            </w:r>
            <w:r w:rsidR="00106174">
              <w:rPr>
                <w:szCs w:val="28"/>
                <w:lang w:val="en-US"/>
              </w:rPr>
              <w:t>;</w:t>
            </w:r>
          </w:p>
          <w:p w14:paraId="1E436BDD" w14:textId="64FD2472" w:rsidR="00106174" w:rsidRPr="00A34043" w:rsidRDefault="00DC5BD3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 мониторит сети</w:t>
            </w:r>
            <w:r w:rsidR="00106174">
              <w:rPr>
                <w:szCs w:val="28"/>
                <w:lang w:val="en-US"/>
              </w:rPr>
              <w:t>;</w:t>
            </w:r>
          </w:p>
          <w:p w14:paraId="70A99632" w14:textId="58D34C48" w:rsidR="00106174" w:rsidRPr="00106174" w:rsidRDefault="00DC5BD3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 мониторит безопасность</w:t>
            </w:r>
            <w:r w:rsidR="00F63E87">
              <w:rPr>
                <w:szCs w:val="28"/>
                <w:lang w:val="en-US"/>
              </w:rPr>
              <w:t>.</w:t>
            </w:r>
          </w:p>
        </w:tc>
      </w:tr>
      <w:tr w:rsidR="00106174" w14:paraId="76C4270A" w14:textId="77777777" w:rsidTr="0075798D">
        <w:tc>
          <w:tcPr>
            <w:tcW w:w="4672" w:type="dxa"/>
          </w:tcPr>
          <w:p w14:paraId="0B59DF9C" w14:textId="46BBFE16" w:rsidR="00106174" w:rsidRDefault="00DC5BD3" w:rsidP="0075798D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 w:rsidRPr="00DC5BD3">
              <w:rPr>
                <w:szCs w:val="28"/>
              </w:rPr>
              <w:t>Определение важных событий</w:t>
            </w:r>
          </w:p>
        </w:tc>
        <w:tc>
          <w:tcPr>
            <w:tcW w:w="4672" w:type="dxa"/>
          </w:tcPr>
          <w:p w14:paraId="11E42982" w14:textId="45A4B543" w:rsidR="00106174" w:rsidRDefault="00287876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 идентифицирует угрозу;</w:t>
            </w:r>
          </w:p>
          <w:p w14:paraId="79191ECA" w14:textId="0AC8CB6F" w:rsidR="00106174" w:rsidRPr="0071314F" w:rsidRDefault="00287876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>Системный администратор</w:t>
            </w:r>
            <w:r w:rsidR="00106174">
              <w:rPr>
                <w:szCs w:val="28"/>
              </w:rPr>
              <w:t xml:space="preserve"> </w:t>
            </w:r>
            <w:r>
              <w:rPr>
                <w:szCs w:val="28"/>
              </w:rPr>
              <w:t>оценивает критичность данных</w:t>
            </w:r>
            <w:r w:rsidR="00106174" w:rsidRPr="00287876">
              <w:rPr>
                <w:szCs w:val="28"/>
              </w:rPr>
              <w:t>;</w:t>
            </w:r>
          </w:p>
          <w:p w14:paraId="608F5BDD" w14:textId="3D224AA3" w:rsidR="00106174" w:rsidRPr="003D44F6" w:rsidRDefault="00287876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Системный администратор </w:t>
            </w:r>
            <w:r w:rsidR="00206061">
              <w:rPr>
                <w:szCs w:val="28"/>
              </w:rPr>
              <w:t>разрабатывает политику</w:t>
            </w:r>
            <w:r w:rsidR="00F63E87">
              <w:rPr>
                <w:szCs w:val="28"/>
                <w:lang w:val="en-US"/>
              </w:rPr>
              <w:t>.</w:t>
            </w:r>
          </w:p>
        </w:tc>
      </w:tr>
      <w:tr w:rsidR="00DC5BD3" w14:paraId="64A27908" w14:textId="77777777" w:rsidTr="0075798D">
        <w:tc>
          <w:tcPr>
            <w:tcW w:w="4672" w:type="dxa"/>
          </w:tcPr>
          <w:p w14:paraId="10584E9D" w14:textId="0D0CBD24" w:rsidR="00DC5BD3" w:rsidRPr="00963D79" w:rsidRDefault="00206061" w:rsidP="0075798D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 w:rsidRPr="00206061">
              <w:rPr>
                <w:szCs w:val="28"/>
              </w:rPr>
              <w:t>Настройка уведомлений</w:t>
            </w:r>
          </w:p>
        </w:tc>
        <w:tc>
          <w:tcPr>
            <w:tcW w:w="4672" w:type="dxa"/>
          </w:tcPr>
          <w:p w14:paraId="26CC99BB" w14:textId="654A9802" w:rsidR="00DC5BD3" w:rsidRPr="00E629BB" w:rsidRDefault="00DC5BD3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Системный администратор </w:t>
            </w:r>
            <w:r w:rsidR="002F1AEB">
              <w:rPr>
                <w:szCs w:val="28"/>
              </w:rPr>
              <w:t>подключается к FCM</w:t>
            </w:r>
            <w:r w:rsidRPr="00495B7C">
              <w:rPr>
                <w:szCs w:val="28"/>
              </w:rPr>
              <w:t>;</w:t>
            </w:r>
          </w:p>
          <w:p w14:paraId="1232535C" w14:textId="638E40F2" w:rsidR="00DC5BD3" w:rsidRDefault="00DC5BD3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lastRenderedPageBreak/>
              <w:t xml:space="preserve">Системный администратор </w:t>
            </w:r>
            <w:r w:rsidR="002F1AEB">
              <w:rPr>
                <w:szCs w:val="28"/>
              </w:rPr>
              <w:t>регистрирует устройства</w:t>
            </w:r>
            <w:r w:rsidRPr="00927244">
              <w:rPr>
                <w:szCs w:val="28"/>
              </w:rPr>
              <w:t>;</w:t>
            </w:r>
          </w:p>
          <w:p w14:paraId="2FB49B48" w14:textId="71AB9077" w:rsidR="00DC5BD3" w:rsidRDefault="00DC5BD3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Системный администратор </w:t>
            </w:r>
            <w:r w:rsidR="002F1AEB">
              <w:rPr>
                <w:szCs w:val="28"/>
              </w:rPr>
              <w:t>отправляет уведомления</w:t>
            </w:r>
            <w:r w:rsidRPr="00942F87">
              <w:rPr>
                <w:szCs w:val="28"/>
              </w:rPr>
              <w:t>;</w:t>
            </w:r>
          </w:p>
          <w:p w14:paraId="3EB5EF19" w14:textId="679618F1" w:rsidR="00DC5BD3" w:rsidRDefault="00DC5BD3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Системный администратор </w:t>
            </w:r>
            <w:r w:rsidR="002F1AEB">
              <w:rPr>
                <w:szCs w:val="28"/>
              </w:rPr>
              <w:t>занимается тестированием</w:t>
            </w:r>
            <w:r w:rsidR="00F63E87">
              <w:rPr>
                <w:szCs w:val="28"/>
                <w:lang w:val="en-US"/>
              </w:rPr>
              <w:t>.</w:t>
            </w:r>
          </w:p>
        </w:tc>
      </w:tr>
      <w:tr w:rsidR="00DC5BD3" w14:paraId="3C306D10" w14:textId="77777777" w:rsidTr="0075798D">
        <w:tc>
          <w:tcPr>
            <w:tcW w:w="4672" w:type="dxa"/>
          </w:tcPr>
          <w:p w14:paraId="480A17C6" w14:textId="0D12DFB6" w:rsidR="00DC5BD3" w:rsidRPr="00963D79" w:rsidRDefault="00206061" w:rsidP="0075798D">
            <w:pPr>
              <w:pStyle w:val="af"/>
              <w:spacing w:before="120" w:line="360" w:lineRule="auto"/>
              <w:ind w:left="0"/>
              <w:jc w:val="both"/>
              <w:rPr>
                <w:szCs w:val="28"/>
              </w:rPr>
            </w:pPr>
            <w:r w:rsidRPr="00206061">
              <w:rPr>
                <w:szCs w:val="28"/>
              </w:rPr>
              <w:t>Контроль доставки уведомлений</w:t>
            </w:r>
          </w:p>
        </w:tc>
        <w:tc>
          <w:tcPr>
            <w:tcW w:w="4672" w:type="dxa"/>
          </w:tcPr>
          <w:p w14:paraId="463EE809" w14:textId="79F94F44" w:rsidR="00DC5BD3" w:rsidRPr="00E629BB" w:rsidRDefault="00DC5BD3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Системный администратор </w:t>
            </w:r>
            <w:r w:rsidR="002F1AEB">
              <w:rPr>
                <w:szCs w:val="28"/>
              </w:rPr>
              <w:t>отслеживает статус доставки</w:t>
            </w:r>
            <w:r w:rsidRPr="00495B7C">
              <w:rPr>
                <w:szCs w:val="28"/>
              </w:rPr>
              <w:t>;</w:t>
            </w:r>
          </w:p>
          <w:p w14:paraId="76588AB1" w14:textId="378322F3" w:rsidR="00DC5BD3" w:rsidRDefault="00DC5BD3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Системный администратор </w:t>
            </w:r>
            <w:r w:rsidR="002F1AEB">
              <w:rPr>
                <w:szCs w:val="28"/>
              </w:rPr>
              <w:t>занимается логированием</w:t>
            </w:r>
            <w:r w:rsidRPr="00927244">
              <w:rPr>
                <w:szCs w:val="28"/>
              </w:rPr>
              <w:t>;</w:t>
            </w:r>
          </w:p>
          <w:p w14:paraId="134AEB45" w14:textId="5159305F" w:rsidR="002F1AEB" w:rsidRPr="002F1AEB" w:rsidRDefault="00DC5BD3" w:rsidP="00965219">
            <w:pPr>
              <w:pStyle w:val="af"/>
              <w:numPr>
                <w:ilvl w:val="0"/>
                <w:numId w:val="26"/>
              </w:numPr>
              <w:spacing w:before="120" w:line="360" w:lineRule="auto"/>
              <w:ind w:left="0" w:firstLine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Системный администратор </w:t>
            </w:r>
            <w:r w:rsidR="002F1AEB">
              <w:rPr>
                <w:szCs w:val="28"/>
              </w:rPr>
              <w:t>тестирует</w:t>
            </w:r>
            <w:r w:rsidR="00F63E87">
              <w:rPr>
                <w:szCs w:val="28"/>
                <w:lang w:val="en-US"/>
              </w:rPr>
              <w:t>.</w:t>
            </w:r>
          </w:p>
        </w:tc>
      </w:tr>
    </w:tbl>
    <w:p w14:paraId="39FC9E56" w14:textId="7CF1C476" w:rsidR="00DB3EA6" w:rsidRPr="00DB3EA6" w:rsidRDefault="00C5289C" w:rsidP="00EA2DFE">
      <w:pPr>
        <w:pStyle w:val="af"/>
        <w:numPr>
          <w:ilvl w:val="1"/>
          <w:numId w:val="3"/>
        </w:numPr>
        <w:spacing w:before="120"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46" w:name="_Toc225939422"/>
      <w:r>
        <w:rPr>
          <w:b/>
          <w:bCs/>
          <w:szCs w:val="28"/>
        </w:rPr>
        <w:t>Состав размещение комплексов технических средств</w:t>
      </w:r>
      <w:bookmarkEnd w:id="46"/>
    </w:p>
    <w:p w14:paraId="226850E7" w14:textId="3B2AB8D6" w:rsidR="00C5289C" w:rsidRPr="00C5289C" w:rsidRDefault="00DB3EA6" w:rsidP="00C5289C">
      <w:pPr>
        <w:spacing w:before="120" w:line="360" w:lineRule="auto"/>
        <w:jc w:val="both"/>
        <w:rPr>
          <w:b/>
          <w:bCs/>
          <w:szCs w:val="28"/>
        </w:rPr>
      </w:pPr>
      <w:r>
        <w:rPr>
          <w:b/>
          <w:bCs/>
          <w:noProof/>
          <w:szCs w:val="28"/>
        </w:rPr>
        <w:lastRenderedPageBreak/>
        <w:drawing>
          <wp:inline distT="0" distB="0" distL="0" distR="0" wp14:anchorId="0148738C" wp14:editId="000AD8C5">
            <wp:extent cx="5943600" cy="5074920"/>
            <wp:effectExtent l="0" t="0" r="0" b="0"/>
            <wp:docPr id="1046358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AE2F" w14:textId="77777777" w:rsidR="009C71F0" w:rsidRPr="007D70C8" w:rsidRDefault="009C71F0" w:rsidP="007D70C8">
      <w:pPr>
        <w:spacing w:line="360" w:lineRule="auto"/>
        <w:jc w:val="both"/>
        <w:rPr>
          <w:b/>
          <w:bCs/>
          <w:szCs w:val="28"/>
        </w:rPr>
      </w:pPr>
    </w:p>
    <w:p w14:paraId="6F5F980C" w14:textId="2C413B8B" w:rsidR="002A7A12" w:rsidRDefault="002A7A12" w:rsidP="00EA2DFE">
      <w:pPr>
        <w:pStyle w:val="af"/>
        <w:numPr>
          <w:ilvl w:val="1"/>
          <w:numId w:val="3"/>
        </w:numPr>
        <w:spacing w:before="120"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47" w:name="_Toc225939423"/>
      <w:r w:rsidRPr="002A7A12">
        <w:rPr>
          <w:b/>
          <w:bCs/>
          <w:szCs w:val="28"/>
        </w:rPr>
        <w:t>Решения по составу информации, объему, способам ее организации, видам машинных носителей, входным и выходным документам и сообщениям, последовательности обработки информации и другим компонентам</w:t>
      </w:r>
      <w:bookmarkEnd w:id="47"/>
    </w:p>
    <w:p w14:paraId="18FE7A06" w14:textId="153AF7D9" w:rsidR="002A7A12" w:rsidRPr="002A7A12" w:rsidRDefault="002A7A12" w:rsidP="00E83E86">
      <w:pPr>
        <w:pStyle w:val="af"/>
        <w:spacing w:before="120" w:line="360" w:lineRule="auto"/>
        <w:ind w:left="0" w:firstLine="709"/>
        <w:jc w:val="both"/>
        <w:rPr>
          <w:szCs w:val="28"/>
        </w:rPr>
      </w:pPr>
      <w:r w:rsidRPr="002A7A12">
        <w:rPr>
          <w:szCs w:val="28"/>
        </w:rPr>
        <w:t>В системе реализована информационная база, в состав которой входят:</w:t>
      </w:r>
    </w:p>
    <w:p w14:paraId="759BF492" w14:textId="29AB8B69" w:rsidR="002A7A12" w:rsidRPr="002A7A12" w:rsidRDefault="00D83A38" w:rsidP="00E83E86">
      <w:pPr>
        <w:pStyle w:val="af"/>
        <w:numPr>
          <w:ilvl w:val="0"/>
          <w:numId w:val="31"/>
        </w:numPr>
        <w:tabs>
          <w:tab w:val="num" w:pos="360"/>
        </w:tabs>
        <w:spacing w:before="120" w:line="360" w:lineRule="auto"/>
        <w:ind w:left="0" w:firstLine="709"/>
        <w:jc w:val="both"/>
        <w:rPr>
          <w:szCs w:val="28"/>
        </w:rPr>
      </w:pPr>
      <w:r>
        <w:rPr>
          <w:szCs w:val="28"/>
        </w:rPr>
        <w:t>Товары</w:t>
      </w:r>
      <w:r w:rsidR="002A7A12" w:rsidRPr="002A7A12">
        <w:rPr>
          <w:szCs w:val="28"/>
        </w:rPr>
        <w:t>;</w:t>
      </w:r>
      <w:r w:rsidR="00F63E87">
        <w:rPr>
          <w:szCs w:val="28"/>
          <w:lang w:val="en-US"/>
        </w:rPr>
        <w:t xml:space="preserve"> </w:t>
      </w:r>
    </w:p>
    <w:p w14:paraId="7B026E4F" w14:textId="1533FD4D" w:rsidR="002A7A12" w:rsidRPr="002A7A12" w:rsidRDefault="00821440" w:rsidP="00E83E86">
      <w:pPr>
        <w:pStyle w:val="af"/>
        <w:numPr>
          <w:ilvl w:val="0"/>
          <w:numId w:val="31"/>
        </w:numPr>
        <w:tabs>
          <w:tab w:val="num" w:pos="360"/>
        </w:tabs>
        <w:spacing w:before="120" w:line="360" w:lineRule="auto"/>
        <w:ind w:left="0" w:firstLine="709"/>
        <w:jc w:val="both"/>
        <w:rPr>
          <w:szCs w:val="28"/>
        </w:rPr>
      </w:pPr>
      <w:r>
        <w:rPr>
          <w:szCs w:val="28"/>
        </w:rPr>
        <w:t>Пользователи</w:t>
      </w:r>
      <w:r w:rsidR="002A7A12" w:rsidRPr="002A7A12">
        <w:rPr>
          <w:szCs w:val="28"/>
        </w:rPr>
        <w:t>;</w:t>
      </w:r>
    </w:p>
    <w:p w14:paraId="16483DF6" w14:textId="48589276" w:rsidR="002A7A12" w:rsidRPr="003355D5" w:rsidRDefault="00D83A38" w:rsidP="00E83E86">
      <w:pPr>
        <w:pStyle w:val="af"/>
        <w:numPr>
          <w:ilvl w:val="0"/>
          <w:numId w:val="31"/>
        </w:numPr>
        <w:tabs>
          <w:tab w:val="num" w:pos="360"/>
        </w:tabs>
        <w:spacing w:before="120" w:line="360" w:lineRule="auto"/>
        <w:ind w:left="0" w:firstLine="709"/>
        <w:jc w:val="both"/>
        <w:rPr>
          <w:szCs w:val="28"/>
        </w:rPr>
      </w:pPr>
      <w:r w:rsidRPr="00D83A38">
        <w:rPr>
          <w:rStyle w:val="af3"/>
          <w:b w:val="0"/>
          <w:color w:val="0F1115"/>
          <w:shd w:val="clear" w:color="auto" w:fill="FFFFFF"/>
        </w:rPr>
        <w:t>Категории товаров</w:t>
      </w:r>
      <w:r w:rsidR="00821440" w:rsidRPr="00D83A38">
        <w:rPr>
          <w:szCs w:val="28"/>
          <w:lang w:val="en-US"/>
        </w:rPr>
        <w:t>;</w:t>
      </w:r>
    </w:p>
    <w:p w14:paraId="08F791A9" w14:textId="3AA40024" w:rsidR="003355D5" w:rsidRPr="00D83A38" w:rsidRDefault="003355D5" w:rsidP="00E83E86">
      <w:pPr>
        <w:pStyle w:val="af"/>
        <w:numPr>
          <w:ilvl w:val="0"/>
          <w:numId w:val="31"/>
        </w:numPr>
        <w:tabs>
          <w:tab w:val="num" w:pos="360"/>
        </w:tabs>
        <w:spacing w:before="120" w:line="360" w:lineRule="auto"/>
        <w:ind w:left="0" w:firstLine="709"/>
        <w:jc w:val="both"/>
        <w:rPr>
          <w:szCs w:val="28"/>
        </w:rPr>
      </w:pPr>
      <w:r>
        <w:rPr>
          <w:rStyle w:val="af3"/>
          <w:b w:val="0"/>
          <w:color w:val="0F1115"/>
          <w:shd w:val="clear" w:color="auto" w:fill="FFFFFF"/>
        </w:rPr>
        <w:t>Заказы</w:t>
      </w:r>
      <w:r w:rsidRPr="003355D5">
        <w:rPr>
          <w:szCs w:val="28"/>
        </w:rPr>
        <w:t>;</w:t>
      </w:r>
    </w:p>
    <w:p w14:paraId="07C9E4C5" w14:textId="459712FA" w:rsidR="00821440" w:rsidRDefault="00D83A38" w:rsidP="00E83E86">
      <w:pPr>
        <w:pStyle w:val="af"/>
        <w:numPr>
          <w:ilvl w:val="0"/>
          <w:numId w:val="31"/>
        </w:numPr>
        <w:tabs>
          <w:tab w:val="num" w:pos="360"/>
        </w:tabs>
        <w:spacing w:before="120" w:line="360" w:lineRule="auto"/>
        <w:ind w:left="0" w:firstLine="709"/>
        <w:jc w:val="both"/>
        <w:rPr>
          <w:szCs w:val="28"/>
        </w:rPr>
      </w:pPr>
      <w:r w:rsidRPr="00D83A38">
        <w:rPr>
          <w:rStyle w:val="af3"/>
          <w:b w:val="0"/>
          <w:color w:val="0F1115"/>
          <w:shd w:val="clear" w:color="auto" w:fill="FFFFFF"/>
        </w:rPr>
        <w:t>Отзывы</w:t>
      </w:r>
      <w:r w:rsidR="003355D5">
        <w:rPr>
          <w:szCs w:val="28"/>
        </w:rPr>
        <w:t>;</w:t>
      </w:r>
    </w:p>
    <w:p w14:paraId="4FBFE5AC" w14:textId="6F4AD4FD" w:rsidR="003355D5" w:rsidRPr="002A7A12" w:rsidRDefault="003355D5" w:rsidP="00E83E86">
      <w:pPr>
        <w:pStyle w:val="af"/>
        <w:numPr>
          <w:ilvl w:val="0"/>
          <w:numId w:val="31"/>
        </w:numPr>
        <w:tabs>
          <w:tab w:val="num" w:pos="360"/>
        </w:tabs>
        <w:spacing w:before="120" w:line="360" w:lineRule="auto"/>
        <w:ind w:left="0" w:firstLine="709"/>
        <w:jc w:val="both"/>
        <w:rPr>
          <w:szCs w:val="28"/>
        </w:rPr>
      </w:pPr>
      <w:r>
        <w:rPr>
          <w:rStyle w:val="af3"/>
          <w:b w:val="0"/>
          <w:color w:val="0F1115"/>
          <w:shd w:val="clear" w:color="auto" w:fill="FFFFFF"/>
        </w:rPr>
        <w:t>Новости</w:t>
      </w:r>
      <w:r w:rsidRPr="003355D5">
        <w:rPr>
          <w:szCs w:val="28"/>
        </w:rPr>
        <w:t>.</w:t>
      </w:r>
    </w:p>
    <w:p w14:paraId="6C7DB186" w14:textId="77777777" w:rsidR="002A7A12" w:rsidRPr="002A7A12" w:rsidRDefault="002A7A12" w:rsidP="00E83E86">
      <w:pPr>
        <w:pStyle w:val="af"/>
        <w:tabs>
          <w:tab w:val="num" w:pos="360"/>
        </w:tabs>
        <w:spacing w:before="120" w:line="360" w:lineRule="auto"/>
        <w:ind w:left="0" w:firstLine="709"/>
        <w:jc w:val="both"/>
        <w:rPr>
          <w:szCs w:val="28"/>
        </w:rPr>
      </w:pPr>
      <w:r w:rsidRPr="002A7A12">
        <w:rPr>
          <w:szCs w:val="28"/>
        </w:rPr>
        <w:t>Сбор информации осуществляется путём её занесения в базу данных.</w:t>
      </w:r>
    </w:p>
    <w:p w14:paraId="2D10537F" w14:textId="2D28C035" w:rsidR="002A7A12" w:rsidRPr="002A7A12" w:rsidRDefault="002A7A12" w:rsidP="00E83E86">
      <w:pPr>
        <w:pStyle w:val="af"/>
        <w:tabs>
          <w:tab w:val="num" w:pos="360"/>
        </w:tabs>
        <w:spacing w:before="120" w:line="360" w:lineRule="auto"/>
        <w:ind w:left="0" w:firstLine="709"/>
        <w:jc w:val="both"/>
        <w:rPr>
          <w:szCs w:val="28"/>
        </w:rPr>
      </w:pPr>
      <w:r w:rsidRPr="002A7A12">
        <w:rPr>
          <w:szCs w:val="28"/>
        </w:rPr>
        <w:lastRenderedPageBreak/>
        <w:t>Передача данных в системе осуществляется с помощью коммуникационного оборудования.</w:t>
      </w:r>
    </w:p>
    <w:p w14:paraId="666005AD" w14:textId="468B514A" w:rsidR="002A7A12" w:rsidRPr="002A7A12" w:rsidRDefault="002A7A12" w:rsidP="00E83E86">
      <w:pPr>
        <w:pStyle w:val="af"/>
        <w:tabs>
          <w:tab w:val="num" w:pos="360"/>
        </w:tabs>
        <w:spacing w:before="120" w:line="360" w:lineRule="auto"/>
        <w:ind w:left="0" w:firstLine="709"/>
        <w:jc w:val="both"/>
        <w:rPr>
          <w:szCs w:val="28"/>
        </w:rPr>
      </w:pPr>
      <w:r w:rsidRPr="002A7A12">
        <w:rPr>
          <w:szCs w:val="28"/>
        </w:rPr>
        <w:t>Данные в системе представлены на машинных носителях</w:t>
      </w:r>
      <w:r w:rsidR="00D06F71">
        <w:rPr>
          <w:szCs w:val="28"/>
        </w:rPr>
        <w:t>.</w:t>
      </w:r>
    </w:p>
    <w:p w14:paraId="306C9FA3" w14:textId="2296A0F4" w:rsidR="002A7A12" w:rsidRPr="00D06F71" w:rsidRDefault="002A7A12" w:rsidP="00E83E86">
      <w:pPr>
        <w:pStyle w:val="af"/>
        <w:tabs>
          <w:tab w:val="num" w:pos="360"/>
        </w:tabs>
        <w:spacing w:before="120" w:line="360" w:lineRule="auto"/>
        <w:ind w:left="0" w:firstLine="709"/>
        <w:jc w:val="both"/>
        <w:rPr>
          <w:szCs w:val="28"/>
        </w:rPr>
      </w:pPr>
      <w:r w:rsidRPr="002A7A12">
        <w:rPr>
          <w:szCs w:val="28"/>
        </w:rPr>
        <w:t>Для сохранности информации используют копии на машинных носителях, которые постоянно обновляют и хранят данные в соответствии с требованиями хранения машинных носителей. Для восстановления данных в случаях частичной или полной потери информации предусмотрены процедуры резервирования и архивирования. Переносные носители информации и запасные комплектующие хранятся в специально отведенных для этого местах.</w:t>
      </w:r>
    </w:p>
    <w:p w14:paraId="5B0D2A38" w14:textId="5CC2E01A" w:rsidR="00227082" w:rsidRPr="00D06F71" w:rsidRDefault="00D06F71" w:rsidP="00EA2DFE">
      <w:pPr>
        <w:pStyle w:val="af"/>
        <w:numPr>
          <w:ilvl w:val="1"/>
          <w:numId w:val="3"/>
        </w:numPr>
        <w:spacing w:before="120" w:line="360" w:lineRule="auto"/>
        <w:ind w:left="0" w:firstLine="709"/>
        <w:jc w:val="both"/>
        <w:outlineLvl w:val="1"/>
        <w:rPr>
          <w:b/>
          <w:bCs/>
          <w:sz w:val="2"/>
        </w:rPr>
      </w:pPr>
      <w:bookmarkStart w:id="48" w:name="_Toc225939424"/>
      <w:r w:rsidRPr="00D06F71">
        <w:rPr>
          <w:b/>
          <w:bCs/>
          <w:szCs w:val="28"/>
        </w:rPr>
        <w:t>Решения по составу программных средств, языкам деятельности, алгоритмам процедур и операций и методам их реализации</w:t>
      </w:r>
      <w:bookmarkEnd w:id="48"/>
    </w:p>
    <w:p w14:paraId="39AA0AEB" w14:textId="7CEE3A8D" w:rsidR="00D06F71" w:rsidRDefault="00F95CF7" w:rsidP="00E83E86">
      <w:pPr>
        <w:spacing w:line="360" w:lineRule="auto"/>
        <w:ind w:firstLine="709"/>
        <w:jc w:val="both"/>
        <w:rPr>
          <w:szCs w:val="160"/>
          <w:lang w:val="en-US"/>
        </w:rPr>
      </w:pPr>
      <w:r>
        <w:rPr>
          <w:szCs w:val="160"/>
        </w:rPr>
        <w:t>Предварительный состав программного обеспечения:</w:t>
      </w:r>
    </w:p>
    <w:p w14:paraId="60329D50" w14:textId="2C750A4C" w:rsidR="003355D5" w:rsidRPr="003355D5" w:rsidRDefault="003355D5" w:rsidP="003355D5">
      <w:pPr>
        <w:pStyle w:val="af"/>
        <w:numPr>
          <w:ilvl w:val="0"/>
          <w:numId w:val="32"/>
        </w:numPr>
        <w:spacing w:line="360" w:lineRule="auto"/>
        <w:ind w:left="0" w:firstLine="709"/>
        <w:jc w:val="both"/>
        <w:rPr>
          <w:szCs w:val="160"/>
        </w:rPr>
      </w:pPr>
      <w:r>
        <w:rPr>
          <w:szCs w:val="160"/>
        </w:rPr>
        <w:t>К</w:t>
      </w:r>
      <w:r w:rsidRPr="003355D5">
        <w:rPr>
          <w:szCs w:val="160"/>
        </w:rPr>
        <w:t>онечный пользователь: веб-сайт «Производство мясопродуктов»;</w:t>
      </w:r>
    </w:p>
    <w:p w14:paraId="10CA0286" w14:textId="4E615D11" w:rsidR="003355D5" w:rsidRPr="003355D5" w:rsidRDefault="003355D5" w:rsidP="003355D5">
      <w:pPr>
        <w:pStyle w:val="af"/>
        <w:numPr>
          <w:ilvl w:val="0"/>
          <w:numId w:val="32"/>
        </w:numPr>
        <w:spacing w:line="360" w:lineRule="auto"/>
        <w:ind w:left="0" w:firstLine="709"/>
        <w:jc w:val="both"/>
        <w:rPr>
          <w:szCs w:val="160"/>
        </w:rPr>
      </w:pPr>
      <w:r>
        <w:rPr>
          <w:szCs w:val="160"/>
        </w:rPr>
        <w:t>С</w:t>
      </w:r>
      <w:r w:rsidRPr="003355D5">
        <w:rPr>
          <w:szCs w:val="160"/>
        </w:rPr>
        <w:t xml:space="preserve">истемный администратор: административная панель </w:t>
      </w:r>
      <w:proofErr w:type="spellStart"/>
      <w:r w:rsidRPr="003355D5">
        <w:rPr>
          <w:szCs w:val="160"/>
        </w:rPr>
        <w:t>Django</w:t>
      </w:r>
      <w:proofErr w:type="spellEnd"/>
      <w:r w:rsidRPr="003355D5">
        <w:rPr>
          <w:szCs w:val="160"/>
        </w:rPr>
        <w:t>;</w:t>
      </w:r>
    </w:p>
    <w:p w14:paraId="30CF76D8" w14:textId="082C5AE5" w:rsidR="003355D5" w:rsidRPr="003355D5" w:rsidRDefault="003355D5" w:rsidP="003355D5">
      <w:pPr>
        <w:pStyle w:val="af"/>
        <w:numPr>
          <w:ilvl w:val="0"/>
          <w:numId w:val="32"/>
        </w:numPr>
        <w:spacing w:line="360" w:lineRule="auto"/>
        <w:ind w:left="0" w:firstLine="709"/>
        <w:jc w:val="both"/>
        <w:rPr>
          <w:szCs w:val="160"/>
        </w:rPr>
      </w:pPr>
      <w:r>
        <w:rPr>
          <w:szCs w:val="160"/>
        </w:rPr>
        <w:t>С</w:t>
      </w:r>
      <w:r w:rsidRPr="003355D5">
        <w:rPr>
          <w:szCs w:val="160"/>
        </w:rPr>
        <w:t xml:space="preserve">ерверная часть: фреймворк </w:t>
      </w:r>
      <w:proofErr w:type="spellStart"/>
      <w:r w:rsidRPr="003355D5">
        <w:rPr>
          <w:szCs w:val="160"/>
        </w:rPr>
        <w:t>Django</w:t>
      </w:r>
      <w:proofErr w:type="spellEnd"/>
      <w:r w:rsidRPr="003355D5">
        <w:rPr>
          <w:szCs w:val="160"/>
        </w:rPr>
        <w:t>;</w:t>
      </w:r>
    </w:p>
    <w:p w14:paraId="7ECC625C" w14:textId="46D51BBF" w:rsidR="00F95CF7" w:rsidRPr="00646167" w:rsidRDefault="003355D5" w:rsidP="003355D5">
      <w:pPr>
        <w:pStyle w:val="af"/>
        <w:numPr>
          <w:ilvl w:val="0"/>
          <w:numId w:val="32"/>
        </w:numPr>
        <w:spacing w:line="360" w:lineRule="auto"/>
        <w:ind w:left="0" w:firstLine="709"/>
        <w:jc w:val="both"/>
        <w:rPr>
          <w:szCs w:val="160"/>
        </w:rPr>
      </w:pPr>
      <w:r>
        <w:rPr>
          <w:szCs w:val="160"/>
        </w:rPr>
        <w:t>С</w:t>
      </w:r>
      <w:r w:rsidRPr="003355D5">
        <w:rPr>
          <w:szCs w:val="160"/>
        </w:rPr>
        <w:t xml:space="preserve">истема хранения данных: </w:t>
      </w:r>
      <w:proofErr w:type="spellStart"/>
      <w:r w:rsidRPr="003355D5">
        <w:rPr>
          <w:szCs w:val="160"/>
        </w:rPr>
        <w:t>SQLite</w:t>
      </w:r>
      <w:proofErr w:type="spellEnd"/>
      <w:r w:rsidR="00965219" w:rsidRPr="00965219">
        <w:rPr>
          <w:szCs w:val="160"/>
        </w:rPr>
        <w:t>.</w:t>
      </w:r>
    </w:p>
    <w:p w14:paraId="0EE4269A" w14:textId="73DB4172" w:rsidR="007F4346" w:rsidRDefault="003355D5" w:rsidP="00E83E86">
      <w:pPr>
        <w:pStyle w:val="af"/>
        <w:spacing w:line="360" w:lineRule="auto"/>
        <w:ind w:left="0" w:firstLine="709"/>
        <w:jc w:val="both"/>
        <w:rPr>
          <w:szCs w:val="160"/>
        </w:rPr>
      </w:pPr>
      <w:r w:rsidRPr="003355D5">
        <w:rPr>
          <w:szCs w:val="160"/>
        </w:rPr>
        <w:t xml:space="preserve">Системный администратор использует административную панель </w:t>
      </w:r>
      <w:proofErr w:type="spellStart"/>
      <w:r w:rsidRPr="003355D5">
        <w:rPr>
          <w:szCs w:val="160"/>
        </w:rPr>
        <w:t>Django</w:t>
      </w:r>
      <w:proofErr w:type="spellEnd"/>
      <w:r w:rsidRPr="003355D5">
        <w:rPr>
          <w:szCs w:val="160"/>
        </w:rPr>
        <w:t xml:space="preserve"> для выполнения операций добавления, редактирования и удаления данных. В процессе работы администратор управляет товарами, категориями, заказами, отзывами и новостями, а также контролирует корректность отображения и хранения информации</w:t>
      </w:r>
      <w:r w:rsidR="007F4346">
        <w:rPr>
          <w:szCs w:val="160"/>
        </w:rPr>
        <w:t>.</w:t>
      </w:r>
    </w:p>
    <w:p w14:paraId="76ECE96A" w14:textId="6A465128" w:rsidR="00646167" w:rsidRPr="007F4346" w:rsidRDefault="007F4346" w:rsidP="007F4346">
      <w:pPr>
        <w:rPr>
          <w:szCs w:val="160"/>
        </w:rPr>
      </w:pPr>
      <w:r>
        <w:rPr>
          <w:szCs w:val="160"/>
        </w:rPr>
        <w:br w:type="page"/>
      </w:r>
    </w:p>
    <w:p w14:paraId="3E38CCB8" w14:textId="599155AB" w:rsidR="007F4346" w:rsidRPr="007F4346" w:rsidRDefault="007F4346" w:rsidP="00EA2DFE">
      <w:pPr>
        <w:pStyle w:val="af"/>
        <w:numPr>
          <w:ilvl w:val="0"/>
          <w:numId w:val="3"/>
        </w:numPr>
        <w:spacing w:line="360" w:lineRule="auto"/>
        <w:ind w:left="0" w:firstLine="0"/>
        <w:jc w:val="center"/>
        <w:outlineLvl w:val="0"/>
        <w:rPr>
          <w:b/>
          <w:bCs/>
          <w:szCs w:val="28"/>
        </w:rPr>
      </w:pPr>
      <w:bookmarkStart w:id="49" w:name="_Toc225939425"/>
      <w:r>
        <w:rPr>
          <w:b/>
          <w:bCs/>
          <w:szCs w:val="28"/>
        </w:rPr>
        <w:lastRenderedPageBreak/>
        <w:t>МЕРОПРИЯТИЯ ПО ПОДГОТОВКЕ ОБЪЕКТА АВТОМАТИЗАЦИИ К ВВОДУ СИСТЕМЫ В ДЕЙСТВИЕ</w:t>
      </w:r>
      <w:bookmarkEnd w:id="49"/>
    </w:p>
    <w:p w14:paraId="26A79140" w14:textId="7EDB1DE4" w:rsidR="00F63E87" w:rsidRPr="00F63E87" w:rsidRDefault="00F63E87" w:rsidP="00EA2DFE">
      <w:pPr>
        <w:pStyle w:val="af"/>
        <w:numPr>
          <w:ilvl w:val="1"/>
          <w:numId w:val="3"/>
        </w:numPr>
        <w:spacing w:before="120" w:line="360" w:lineRule="auto"/>
        <w:ind w:left="0" w:firstLine="709"/>
        <w:jc w:val="both"/>
        <w:outlineLvl w:val="1"/>
        <w:rPr>
          <w:b/>
          <w:bCs/>
          <w:sz w:val="2"/>
        </w:rPr>
      </w:pPr>
      <w:bookmarkStart w:id="50" w:name="_Toc225939426"/>
      <w:r w:rsidRPr="00F63E87">
        <w:rPr>
          <w:b/>
          <w:bCs/>
          <w:szCs w:val="28"/>
        </w:rPr>
        <w:t>Мероприятия по приведению информации к виду, пригодному для обработки на ЭВМ</w:t>
      </w:r>
      <w:bookmarkEnd w:id="50"/>
    </w:p>
    <w:p w14:paraId="16582309" w14:textId="77777777" w:rsidR="00F63E87" w:rsidRPr="00F63E87" w:rsidRDefault="00F63E87" w:rsidP="00F63E87">
      <w:pPr>
        <w:pStyle w:val="af"/>
        <w:spacing w:before="120" w:line="360" w:lineRule="auto"/>
        <w:ind w:left="709"/>
        <w:jc w:val="both"/>
        <w:rPr>
          <w:b/>
          <w:bCs/>
          <w:sz w:val="2"/>
        </w:rPr>
      </w:pPr>
    </w:p>
    <w:p w14:paraId="405F041B" w14:textId="668958C0" w:rsidR="00F63E87" w:rsidRPr="00F63E87" w:rsidRDefault="00F63E87" w:rsidP="00F63E87">
      <w:pPr>
        <w:numPr>
          <w:ilvl w:val="0"/>
          <w:numId w:val="33"/>
        </w:numPr>
        <w:tabs>
          <w:tab w:val="clear" w:pos="720"/>
        </w:tabs>
        <w:spacing w:before="120" w:line="360" w:lineRule="auto"/>
        <w:ind w:left="0" w:firstLine="709"/>
        <w:jc w:val="both"/>
        <w:rPr>
          <w:szCs w:val="160"/>
        </w:rPr>
      </w:pPr>
      <w:r w:rsidRPr="00F63E87">
        <w:rPr>
          <w:szCs w:val="160"/>
        </w:rPr>
        <w:t>Упорядочение потоков информации</w:t>
      </w:r>
      <w:r>
        <w:rPr>
          <w:szCs w:val="160"/>
          <w:lang w:val="en-US"/>
        </w:rPr>
        <w:t>;</w:t>
      </w:r>
    </w:p>
    <w:p w14:paraId="182D4DD0" w14:textId="389E7706" w:rsidR="00F63E87" w:rsidRPr="00F63E87" w:rsidRDefault="00F63E87" w:rsidP="00F63E87">
      <w:pPr>
        <w:numPr>
          <w:ilvl w:val="0"/>
          <w:numId w:val="33"/>
        </w:numPr>
        <w:tabs>
          <w:tab w:val="clear" w:pos="720"/>
        </w:tabs>
        <w:spacing w:before="120" w:line="360" w:lineRule="auto"/>
        <w:ind w:left="0" w:firstLine="709"/>
        <w:jc w:val="both"/>
        <w:rPr>
          <w:szCs w:val="160"/>
        </w:rPr>
      </w:pPr>
      <w:r w:rsidRPr="00F63E87">
        <w:rPr>
          <w:szCs w:val="160"/>
        </w:rPr>
        <w:t>Определение состава входной и выходной информации;</w:t>
      </w:r>
    </w:p>
    <w:p w14:paraId="1D0EDB6A" w14:textId="3687ACD5" w:rsidR="00F63E87" w:rsidRPr="00F63E87" w:rsidRDefault="00F63E87" w:rsidP="00F63E87">
      <w:pPr>
        <w:numPr>
          <w:ilvl w:val="0"/>
          <w:numId w:val="33"/>
        </w:numPr>
        <w:tabs>
          <w:tab w:val="clear" w:pos="720"/>
        </w:tabs>
        <w:spacing w:before="120" w:line="360" w:lineRule="auto"/>
        <w:ind w:left="0" w:firstLine="709"/>
        <w:jc w:val="both"/>
        <w:rPr>
          <w:szCs w:val="160"/>
        </w:rPr>
      </w:pPr>
      <w:r w:rsidRPr="00F63E87">
        <w:rPr>
          <w:szCs w:val="160"/>
        </w:rPr>
        <w:t>Сбор исходной информации для переноса на машинные носители;</w:t>
      </w:r>
    </w:p>
    <w:p w14:paraId="5E04237C" w14:textId="6C24A984" w:rsidR="00F63E87" w:rsidRPr="00F63E87" w:rsidRDefault="00F63E87" w:rsidP="00F63E87">
      <w:pPr>
        <w:numPr>
          <w:ilvl w:val="0"/>
          <w:numId w:val="33"/>
        </w:numPr>
        <w:tabs>
          <w:tab w:val="clear" w:pos="720"/>
        </w:tabs>
        <w:spacing w:before="120" w:line="360" w:lineRule="auto"/>
        <w:ind w:left="0" w:firstLine="709"/>
        <w:jc w:val="both"/>
        <w:rPr>
          <w:szCs w:val="160"/>
        </w:rPr>
      </w:pPr>
      <w:r w:rsidRPr="00F63E87">
        <w:rPr>
          <w:szCs w:val="160"/>
        </w:rPr>
        <w:t>Определение источников переводимой информации</w:t>
      </w:r>
      <w:r>
        <w:rPr>
          <w:szCs w:val="160"/>
          <w:lang w:val="en-US"/>
        </w:rPr>
        <w:t>;</w:t>
      </w:r>
    </w:p>
    <w:p w14:paraId="5AD59315" w14:textId="4F99C473" w:rsidR="00F63E87" w:rsidRPr="00F63E87" w:rsidRDefault="00F63E87" w:rsidP="00F63E87">
      <w:pPr>
        <w:numPr>
          <w:ilvl w:val="0"/>
          <w:numId w:val="33"/>
        </w:numPr>
        <w:tabs>
          <w:tab w:val="clear" w:pos="720"/>
        </w:tabs>
        <w:spacing w:before="120" w:line="360" w:lineRule="auto"/>
        <w:ind w:left="0" w:firstLine="709"/>
        <w:jc w:val="both"/>
        <w:rPr>
          <w:szCs w:val="160"/>
        </w:rPr>
      </w:pPr>
      <w:r w:rsidRPr="00F63E87">
        <w:rPr>
          <w:szCs w:val="160"/>
        </w:rPr>
        <w:t>Формирование машинной базы данных.</w:t>
      </w:r>
    </w:p>
    <w:p w14:paraId="2ECCD67E" w14:textId="3FD18ED3" w:rsidR="00F63E87" w:rsidRPr="00F63E87" w:rsidRDefault="00F63E87" w:rsidP="00EA2DFE">
      <w:pPr>
        <w:pStyle w:val="af"/>
        <w:numPr>
          <w:ilvl w:val="1"/>
          <w:numId w:val="3"/>
        </w:numPr>
        <w:spacing w:before="120" w:line="360" w:lineRule="auto"/>
        <w:ind w:left="0" w:firstLine="709"/>
        <w:jc w:val="both"/>
        <w:outlineLvl w:val="1"/>
        <w:rPr>
          <w:b/>
          <w:bCs/>
          <w:szCs w:val="160"/>
        </w:rPr>
      </w:pPr>
      <w:bookmarkStart w:id="51" w:name="_Toc225939427"/>
      <w:r w:rsidRPr="00F63E87">
        <w:rPr>
          <w:b/>
          <w:bCs/>
          <w:szCs w:val="160"/>
        </w:rPr>
        <w:t>Мероприятия по обучению и проверке квалификации персонала</w:t>
      </w:r>
      <w:bookmarkEnd w:id="51"/>
    </w:p>
    <w:p w14:paraId="3BB3DD29" w14:textId="0BD38CAA" w:rsidR="00F63E87" w:rsidRPr="00F63E87" w:rsidRDefault="00F63E87" w:rsidP="00F63E87">
      <w:pPr>
        <w:pStyle w:val="af"/>
        <w:numPr>
          <w:ilvl w:val="0"/>
          <w:numId w:val="34"/>
        </w:numPr>
        <w:tabs>
          <w:tab w:val="clear" w:pos="720"/>
          <w:tab w:val="num" w:pos="426"/>
        </w:tabs>
        <w:spacing w:before="120" w:line="360" w:lineRule="auto"/>
        <w:ind w:left="0" w:firstLine="709"/>
        <w:jc w:val="both"/>
        <w:rPr>
          <w:szCs w:val="160"/>
        </w:rPr>
      </w:pPr>
      <w:r w:rsidRPr="00F63E87">
        <w:rPr>
          <w:szCs w:val="160"/>
        </w:rPr>
        <w:t xml:space="preserve">Обучение </w:t>
      </w:r>
      <w:r w:rsidR="00F003E8">
        <w:rPr>
          <w:szCs w:val="160"/>
        </w:rPr>
        <w:t>системного администратора нужным</w:t>
      </w:r>
      <w:r w:rsidRPr="00F63E87">
        <w:rPr>
          <w:szCs w:val="160"/>
        </w:rPr>
        <w:t xml:space="preserve"> принципам </w:t>
      </w:r>
      <w:r w:rsidR="00F003E8">
        <w:rPr>
          <w:szCs w:val="160"/>
        </w:rPr>
        <w:t xml:space="preserve">для </w:t>
      </w:r>
      <w:r w:rsidRPr="00F63E87">
        <w:rPr>
          <w:szCs w:val="160"/>
        </w:rPr>
        <w:t>работы </w:t>
      </w:r>
      <w:r w:rsidRPr="00F63E87">
        <w:rPr>
          <w:szCs w:val="160"/>
          <w:lang w:val="en-US"/>
        </w:rPr>
        <w:t>c</w:t>
      </w:r>
      <w:r w:rsidRPr="00F63E87">
        <w:rPr>
          <w:szCs w:val="160"/>
        </w:rPr>
        <w:t> реляционными базами данных</w:t>
      </w:r>
      <w:r w:rsidR="00F003E8" w:rsidRPr="00F003E8">
        <w:rPr>
          <w:szCs w:val="160"/>
        </w:rPr>
        <w:t>;</w:t>
      </w:r>
    </w:p>
    <w:p w14:paraId="7E38487B" w14:textId="50BC1A8C" w:rsidR="00F63E87" w:rsidRPr="00F63E87" w:rsidRDefault="00F63E87" w:rsidP="00F63E87">
      <w:pPr>
        <w:pStyle w:val="af"/>
        <w:numPr>
          <w:ilvl w:val="0"/>
          <w:numId w:val="34"/>
        </w:numPr>
        <w:tabs>
          <w:tab w:val="clear" w:pos="720"/>
          <w:tab w:val="num" w:pos="426"/>
        </w:tabs>
        <w:spacing w:before="120" w:line="360" w:lineRule="auto"/>
        <w:ind w:left="0" w:firstLine="709"/>
        <w:jc w:val="both"/>
        <w:rPr>
          <w:szCs w:val="160"/>
        </w:rPr>
      </w:pPr>
      <w:r w:rsidRPr="00F63E87">
        <w:rPr>
          <w:szCs w:val="160"/>
        </w:rPr>
        <w:t xml:space="preserve">Мероприятия по проверке квалификации </w:t>
      </w:r>
      <w:r w:rsidR="00F003E8">
        <w:rPr>
          <w:szCs w:val="160"/>
        </w:rPr>
        <w:t>системного администратора</w:t>
      </w:r>
      <w:r w:rsidR="00F003E8" w:rsidRPr="00F003E8">
        <w:rPr>
          <w:szCs w:val="160"/>
        </w:rPr>
        <w:t>;</w:t>
      </w:r>
    </w:p>
    <w:p w14:paraId="504187AD" w14:textId="28417655" w:rsidR="00F63E87" w:rsidRPr="00F63E87" w:rsidRDefault="00F63E87" w:rsidP="00F63E87">
      <w:pPr>
        <w:pStyle w:val="af"/>
        <w:numPr>
          <w:ilvl w:val="0"/>
          <w:numId w:val="35"/>
        </w:numPr>
        <w:tabs>
          <w:tab w:val="clear" w:pos="720"/>
          <w:tab w:val="num" w:pos="426"/>
        </w:tabs>
        <w:spacing w:before="120" w:line="360" w:lineRule="auto"/>
        <w:ind w:left="0" w:firstLine="709"/>
        <w:jc w:val="both"/>
        <w:rPr>
          <w:szCs w:val="160"/>
        </w:rPr>
      </w:pPr>
      <w:r w:rsidRPr="00F63E87">
        <w:rPr>
          <w:szCs w:val="160"/>
        </w:rPr>
        <w:t>Собеседование и тестирование при приёме на работу</w:t>
      </w:r>
      <w:r w:rsidR="00F003E8" w:rsidRPr="00F003E8">
        <w:rPr>
          <w:szCs w:val="160"/>
        </w:rPr>
        <w:t>;</w:t>
      </w:r>
    </w:p>
    <w:p w14:paraId="7CFECE63" w14:textId="7B94F573" w:rsidR="00F63E87" w:rsidRDefault="00F63E87" w:rsidP="00F63E87">
      <w:pPr>
        <w:pStyle w:val="af"/>
        <w:numPr>
          <w:ilvl w:val="0"/>
          <w:numId w:val="35"/>
        </w:numPr>
        <w:tabs>
          <w:tab w:val="clear" w:pos="720"/>
          <w:tab w:val="num" w:pos="426"/>
        </w:tabs>
        <w:spacing w:before="120" w:line="360" w:lineRule="auto"/>
        <w:ind w:left="0" w:firstLine="709"/>
        <w:jc w:val="both"/>
        <w:rPr>
          <w:szCs w:val="160"/>
        </w:rPr>
      </w:pPr>
      <w:r w:rsidRPr="00F63E87">
        <w:rPr>
          <w:szCs w:val="160"/>
        </w:rPr>
        <w:t xml:space="preserve">Аттестация квалификации </w:t>
      </w:r>
      <w:r w:rsidR="00F003E8">
        <w:rPr>
          <w:szCs w:val="160"/>
        </w:rPr>
        <w:t>системного администратора</w:t>
      </w:r>
      <w:r w:rsidRPr="00F63E87">
        <w:rPr>
          <w:szCs w:val="160"/>
        </w:rPr>
        <w:t xml:space="preserve"> каждый год.</w:t>
      </w:r>
    </w:p>
    <w:p w14:paraId="4AB50F96" w14:textId="1FC36DD1" w:rsidR="00F003E8" w:rsidRPr="00F003E8" w:rsidRDefault="00F003E8" w:rsidP="00EA2DFE">
      <w:pPr>
        <w:pStyle w:val="af"/>
        <w:numPr>
          <w:ilvl w:val="1"/>
          <w:numId w:val="3"/>
        </w:numPr>
        <w:spacing w:before="120" w:line="360" w:lineRule="auto"/>
        <w:ind w:left="0" w:firstLine="709"/>
        <w:jc w:val="both"/>
        <w:outlineLvl w:val="1"/>
        <w:rPr>
          <w:b/>
          <w:bCs/>
          <w:iCs/>
          <w:szCs w:val="160"/>
        </w:rPr>
      </w:pPr>
      <w:bookmarkStart w:id="52" w:name="_Toc225939428"/>
      <w:r w:rsidRPr="00F003E8">
        <w:rPr>
          <w:b/>
          <w:bCs/>
          <w:iCs/>
          <w:szCs w:val="160"/>
        </w:rPr>
        <w:t>Мероприятия по созданию необходимых подразделений и рабочих мест</w:t>
      </w:r>
      <w:bookmarkEnd w:id="52"/>
    </w:p>
    <w:p w14:paraId="7BE11096" w14:textId="161C4BA5" w:rsidR="00F003E8" w:rsidRDefault="00F003E8" w:rsidP="00F003E8">
      <w:pPr>
        <w:pStyle w:val="af"/>
        <w:spacing w:line="360" w:lineRule="auto"/>
        <w:ind w:left="0" w:firstLine="709"/>
        <w:jc w:val="both"/>
      </w:pPr>
      <w:r>
        <w:t>После внедрения информационной базы структура предприятия изменится за счет введения должности инженера по обслуживанию ПЭВМ.</w:t>
      </w:r>
    </w:p>
    <w:p w14:paraId="3E61A98A" w14:textId="2B42A566" w:rsidR="00F003E8" w:rsidRPr="00F003E8" w:rsidRDefault="00F003E8" w:rsidP="00EA2DFE">
      <w:pPr>
        <w:pStyle w:val="af"/>
        <w:numPr>
          <w:ilvl w:val="1"/>
          <w:numId w:val="3"/>
        </w:numPr>
        <w:spacing w:before="120" w:line="360" w:lineRule="auto"/>
        <w:ind w:left="0" w:firstLine="709"/>
        <w:jc w:val="both"/>
        <w:outlineLvl w:val="1"/>
        <w:rPr>
          <w:b/>
          <w:bCs/>
          <w:sz w:val="24"/>
        </w:rPr>
      </w:pPr>
      <w:bookmarkStart w:id="53" w:name="_Toc225939429"/>
      <w:r w:rsidRPr="00F003E8">
        <w:rPr>
          <w:b/>
          <w:bCs/>
          <w:szCs w:val="160"/>
        </w:rPr>
        <w:t>Мероприятия по изменению объекта автоматизации</w:t>
      </w:r>
      <w:bookmarkEnd w:id="53"/>
    </w:p>
    <w:p w14:paraId="52BD615F" w14:textId="1C40D5EF" w:rsidR="00886656" w:rsidRPr="00886656" w:rsidRDefault="00886656" w:rsidP="00886656">
      <w:pPr>
        <w:pStyle w:val="af"/>
        <w:numPr>
          <w:ilvl w:val="0"/>
          <w:numId w:val="36"/>
        </w:numPr>
        <w:spacing w:before="120" w:line="360" w:lineRule="auto"/>
        <w:ind w:left="0" w:firstLine="709"/>
        <w:jc w:val="both"/>
        <w:rPr>
          <w:b/>
          <w:bCs/>
          <w:sz w:val="24"/>
        </w:rPr>
      </w:pPr>
      <w:r>
        <w:rPr>
          <w:sz w:val="24"/>
        </w:rPr>
        <w:t>Изменение технической базы (установка новых технических средств</w:t>
      </w:r>
      <w:r w:rsidRPr="00886656">
        <w:rPr>
          <w:sz w:val="24"/>
        </w:rPr>
        <w:t>);</w:t>
      </w:r>
    </w:p>
    <w:p w14:paraId="2689CBDF" w14:textId="71A523B1" w:rsidR="00886656" w:rsidRPr="00EA2DFE" w:rsidRDefault="00886656" w:rsidP="00886656">
      <w:pPr>
        <w:pStyle w:val="af"/>
        <w:numPr>
          <w:ilvl w:val="0"/>
          <w:numId w:val="36"/>
        </w:numPr>
        <w:spacing w:before="120" w:line="360" w:lineRule="auto"/>
        <w:ind w:left="0" w:firstLine="709"/>
        <w:jc w:val="both"/>
        <w:rPr>
          <w:b/>
          <w:bCs/>
          <w:sz w:val="24"/>
        </w:rPr>
      </w:pPr>
      <w:r>
        <w:rPr>
          <w:sz w:val="24"/>
        </w:rPr>
        <w:t>Изменение программной базы (обновление программного обеспечения.</w:t>
      </w:r>
    </w:p>
    <w:p w14:paraId="4BB1BE06" w14:textId="6B3F3E9E" w:rsidR="00EA2DFE" w:rsidRPr="00EA2DFE" w:rsidRDefault="00EA2DFE" w:rsidP="00EA2DFE">
      <w:pPr>
        <w:pStyle w:val="af"/>
        <w:numPr>
          <w:ilvl w:val="1"/>
          <w:numId w:val="3"/>
        </w:numPr>
        <w:spacing w:before="120" w:line="360" w:lineRule="auto"/>
        <w:ind w:left="0" w:firstLine="709"/>
        <w:jc w:val="both"/>
        <w:outlineLvl w:val="1"/>
        <w:rPr>
          <w:b/>
          <w:bCs/>
          <w:szCs w:val="28"/>
        </w:rPr>
      </w:pPr>
      <w:bookmarkStart w:id="54" w:name="_Toc225939430"/>
      <w:r w:rsidRPr="00EA2DFE">
        <w:rPr>
          <w:b/>
          <w:bCs/>
          <w:szCs w:val="28"/>
        </w:rPr>
        <w:t xml:space="preserve">Другие мероприятия, исходящие из специфических особенностей </w:t>
      </w:r>
      <w:proofErr w:type="gramStart"/>
      <w:r w:rsidRPr="00EA2DFE">
        <w:rPr>
          <w:b/>
          <w:bCs/>
          <w:szCs w:val="28"/>
        </w:rPr>
        <w:t>создаваемой</w:t>
      </w:r>
      <w:proofErr w:type="gramEnd"/>
      <w:r w:rsidRPr="00EA2DFE">
        <w:rPr>
          <w:b/>
          <w:bCs/>
          <w:szCs w:val="28"/>
        </w:rPr>
        <w:t xml:space="preserve"> АС</w:t>
      </w:r>
      <w:bookmarkEnd w:id="54"/>
    </w:p>
    <w:p w14:paraId="036786D3" w14:textId="1DD9CB62" w:rsidR="00F63E87" w:rsidRPr="00EA2DFE" w:rsidRDefault="00EA2DFE" w:rsidP="00F63E87">
      <w:pPr>
        <w:pStyle w:val="af"/>
        <w:spacing w:before="120" w:line="360" w:lineRule="auto"/>
        <w:ind w:left="709"/>
        <w:jc w:val="both"/>
        <w:rPr>
          <w:szCs w:val="160"/>
        </w:rPr>
      </w:pPr>
      <w:r>
        <w:rPr>
          <w:szCs w:val="160"/>
        </w:rPr>
        <w:t>Других мероприятий не предусматривается.</w:t>
      </w:r>
    </w:p>
    <w:sectPr w:rsidR="00F63E87" w:rsidRPr="00EA2DFE" w:rsidSect="00882A80">
      <w:headerReference w:type="default" r:id="rId13"/>
      <w:pgSz w:w="11906" w:h="16838" w:code="9"/>
      <w:pgMar w:top="1134" w:right="851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FC112E" w14:textId="77777777" w:rsidR="004C6A1C" w:rsidRDefault="004C6A1C">
      <w:r>
        <w:separator/>
      </w:r>
    </w:p>
  </w:endnote>
  <w:endnote w:type="continuationSeparator" w:id="0">
    <w:p w14:paraId="66777A3E" w14:textId="77777777" w:rsidR="004C6A1C" w:rsidRDefault="004C6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6FC7C0" w14:textId="58344932" w:rsidR="00DC2CFA" w:rsidRPr="00287876" w:rsidRDefault="00DC2CFA" w:rsidP="00287876">
    <w:pPr>
      <w:pStyle w:val="a5"/>
      <w:jc w:val="center"/>
      <w:rPr>
        <w:b/>
        <w:bCs/>
        <w:sz w:val="36"/>
        <w:szCs w:val="36"/>
      </w:rPr>
    </w:pPr>
    <w:r>
      <w:rPr>
        <w:caps/>
        <w:sz w:val="36"/>
        <w:szCs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  <w:szCs w:val="36"/>
      </w:rPr>
      <w:t xml:space="preserve"> </w:t>
    </w:r>
    <w:r>
      <w:rPr>
        <w:sz w:val="36"/>
      </w:rPr>
      <w:fldChar w:fldCharType="begin"/>
    </w:r>
    <w:r>
      <w:rPr>
        <w:sz w:val="36"/>
      </w:rPr>
      <w:instrText xml:space="preserve"> = </w:instrText>
    </w:r>
    <w:r>
      <w:rPr>
        <w:sz w:val="36"/>
      </w:rPr>
      <w:fldChar w:fldCharType="begin"/>
    </w:r>
    <w:r>
      <w:rPr>
        <w:sz w:val="36"/>
      </w:rPr>
      <w:instrText xml:space="preserve"> NUMPAGES  \* MERGEFORMAT </w:instrText>
    </w:r>
    <w:r>
      <w:rPr>
        <w:sz w:val="36"/>
      </w:rPr>
      <w:fldChar w:fldCharType="separate"/>
    </w:r>
    <w:r w:rsidR="007A2C22">
      <w:rPr>
        <w:noProof/>
        <w:sz w:val="36"/>
      </w:rPr>
      <w:instrText>26</w:instrText>
    </w:r>
    <w:r>
      <w:rPr>
        <w:sz w:val="36"/>
      </w:rPr>
      <w:fldChar w:fldCharType="end"/>
    </w:r>
    <w:r>
      <w:rPr>
        <w:sz w:val="36"/>
      </w:rPr>
      <w:instrText xml:space="preserve">-1 \* MERGEFORMAT </w:instrText>
    </w:r>
    <w:r>
      <w:rPr>
        <w:sz w:val="36"/>
      </w:rPr>
      <w:fldChar w:fldCharType="separate"/>
    </w:r>
    <w:r w:rsidR="007A2C22">
      <w:rPr>
        <w:noProof/>
        <w:sz w:val="36"/>
      </w:rPr>
      <w:t>25</w:t>
    </w:r>
    <w:r>
      <w:rPr>
        <w:sz w:val="36"/>
      </w:rPr>
      <w:fldChar w:fldCharType="end"/>
    </w:r>
  </w:p>
  <w:p w14:paraId="7908EA82" w14:textId="7B3E06D0" w:rsidR="00DC2CFA" w:rsidRDefault="00DC2CFA">
    <w:pPr>
      <w:pStyle w:val="a5"/>
      <w:jc w:val="center"/>
      <w:rPr>
        <w:b/>
        <w:bCs/>
        <w:szCs w:val="28"/>
      </w:rPr>
    </w:pPr>
    <w:r>
      <w:rPr>
        <w:b/>
        <w:bCs/>
        <w:szCs w:val="28"/>
      </w:rPr>
      <w:t xml:space="preserve">2025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AB5F4F" w14:textId="77777777" w:rsidR="004C6A1C" w:rsidRDefault="004C6A1C">
      <w:r>
        <w:separator/>
      </w:r>
    </w:p>
  </w:footnote>
  <w:footnote w:type="continuationSeparator" w:id="0">
    <w:p w14:paraId="452021E4" w14:textId="77777777" w:rsidR="004C6A1C" w:rsidRDefault="004C6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B48CF" w14:textId="77777777" w:rsidR="00DC2CFA" w:rsidRDefault="00DC2CFA">
    <w:pPr>
      <w:pStyle w:val="a3"/>
      <w:framePr w:wrap="auto" w:vAnchor="text" w:hAnchor="page" w:x="6151" w:y="-6"/>
      <w:rPr>
        <w:rStyle w:val="a4"/>
        <w:b/>
        <w:bCs/>
        <w:sz w:val="32"/>
        <w:szCs w:val="32"/>
      </w:rPr>
    </w:pPr>
    <w:r>
      <w:rPr>
        <w:rStyle w:val="a4"/>
        <w:b/>
        <w:bCs/>
        <w:sz w:val="32"/>
        <w:szCs w:val="32"/>
      </w:rPr>
      <w:fldChar w:fldCharType="begin"/>
    </w:r>
    <w:r>
      <w:rPr>
        <w:rStyle w:val="a4"/>
        <w:b/>
        <w:bCs/>
        <w:sz w:val="32"/>
        <w:szCs w:val="32"/>
      </w:rPr>
      <w:instrText xml:space="preserve">PAGE  </w:instrText>
    </w:r>
    <w:r>
      <w:rPr>
        <w:rStyle w:val="a4"/>
        <w:b/>
        <w:bCs/>
        <w:sz w:val="32"/>
        <w:szCs w:val="32"/>
      </w:rPr>
      <w:fldChar w:fldCharType="separate"/>
    </w:r>
    <w:r>
      <w:rPr>
        <w:rStyle w:val="a4"/>
        <w:b/>
        <w:bCs/>
        <w:noProof/>
        <w:sz w:val="32"/>
        <w:szCs w:val="32"/>
      </w:rPr>
      <w:t>7</w:t>
    </w:r>
    <w:r>
      <w:rPr>
        <w:rStyle w:val="a4"/>
        <w:b/>
        <w:bCs/>
        <w:sz w:val="32"/>
        <w:szCs w:val="32"/>
      </w:rPr>
      <w:fldChar w:fldCharType="end"/>
    </w:r>
  </w:p>
  <w:p w14:paraId="3E05356B" w14:textId="57975A0B" w:rsidR="00DC2CFA" w:rsidRDefault="00DC2CFA">
    <w:pPr>
      <w:pStyle w:val="a3"/>
      <w:jc w:val="center"/>
      <w:rPr>
        <w:b/>
        <w:bCs/>
        <w:sz w:val="32"/>
        <w:szCs w:val="32"/>
      </w:rPr>
    </w:pPr>
    <w:r>
      <w:rPr>
        <w:b/>
        <w:bCs/>
        <w:sz w:val="32"/>
      </w:rPr>
      <w:fldChar w:fldCharType="begin"/>
    </w:r>
    <w:r>
      <w:rPr>
        <w:b/>
        <w:bCs/>
        <w:sz w:val="32"/>
      </w:rPr>
      <w:instrText xml:space="preserve"> REF </w:instrText>
    </w:r>
    <w:r>
      <w:rPr>
        <w:b/>
        <w:bCs/>
        <w:i/>
        <w:iCs/>
        <w:sz w:val="32"/>
      </w:rPr>
      <w:instrText>ДецНомер</w:instrText>
    </w:r>
    <w:r>
      <w:rPr>
        <w:b/>
        <w:bCs/>
        <w:sz w:val="32"/>
      </w:rPr>
      <w:instrText xml:space="preserve">  \* MERGEFORMAT </w:instrText>
    </w:r>
    <w:r>
      <w:rPr>
        <w:b/>
        <w:bCs/>
        <w:sz w:val="32"/>
      </w:rPr>
      <w:fldChar w:fldCharType="separate"/>
    </w:r>
    <w:r w:rsidRPr="0070147B">
      <w:rPr>
        <w:b/>
        <w:bCs/>
        <w:sz w:val="32"/>
      </w:rPr>
      <w:t>А.В.00001-01</w:t>
    </w:r>
    <w:r>
      <w:rPr>
        <w:b/>
        <w:bCs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1270B"/>
    <w:multiLevelType w:val="multilevel"/>
    <w:tmpl w:val="10D65D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1670C1"/>
    <w:multiLevelType w:val="hybridMultilevel"/>
    <w:tmpl w:val="DF86A2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115939"/>
    <w:multiLevelType w:val="multilevel"/>
    <w:tmpl w:val="869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61BC6"/>
    <w:multiLevelType w:val="hybridMultilevel"/>
    <w:tmpl w:val="4778503A"/>
    <w:lvl w:ilvl="0" w:tplc="8C867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8B5C66"/>
    <w:multiLevelType w:val="hybridMultilevel"/>
    <w:tmpl w:val="22CC34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9CB578D"/>
    <w:multiLevelType w:val="multilevel"/>
    <w:tmpl w:val="10D65D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C7A588C"/>
    <w:multiLevelType w:val="multilevel"/>
    <w:tmpl w:val="F514B62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D1A47"/>
    <w:multiLevelType w:val="multilevel"/>
    <w:tmpl w:val="10D65D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0E2D0123"/>
    <w:multiLevelType w:val="hybridMultilevel"/>
    <w:tmpl w:val="AE3CA6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05A0A89"/>
    <w:multiLevelType w:val="multilevel"/>
    <w:tmpl w:val="AAF6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90ECF"/>
    <w:multiLevelType w:val="multilevel"/>
    <w:tmpl w:val="76B45E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2F62935"/>
    <w:multiLevelType w:val="multilevel"/>
    <w:tmpl w:val="10D65D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170D087C"/>
    <w:multiLevelType w:val="multilevel"/>
    <w:tmpl w:val="10D65D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1A387AC1"/>
    <w:multiLevelType w:val="hybridMultilevel"/>
    <w:tmpl w:val="0FEE7BA4"/>
    <w:lvl w:ilvl="0" w:tplc="8C867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4740C6"/>
    <w:multiLevelType w:val="hybridMultilevel"/>
    <w:tmpl w:val="7366AD7E"/>
    <w:lvl w:ilvl="0" w:tplc="8C867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3FB13AA"/>
    <w:multiLevelType w:val="hybridMultilevel"/>
    <w:tmpl w:val="0E68E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54C4D"/>
    <w:multiLevelType w:val="hybridMultilevel"/>
    <w:tmpl w:val="CCBAB8B8"/>
    <w:lvl w:ilvl="0" w:tplc="8C867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7940F15"/>
    <w:multiLevelType w:val="hybridMultilevel"/>
    <w:tmpl w:val="845EB450"/>
    <w:lvl w:ilvl="0" w:tplc="8C867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B2A2EB7"/>
    <w:multiLevelType w:val="hybridMultilevel"/>
    <w:tmpl w:val="D4EC17A4"/>
    <w:lvl w:ilvl="0" w:tplc="8C867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0D235BD"/>
    <w:multiLevelType w:val="multilevel"/>
    <w:tmpl w:val="10D65D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49C0CEA"/>
    <w:multiLevelType w:val="multilevel"/>
    <w:tmpl w:val="10D65D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6103EE3"/>
    <w:multiLevelType w:val="multilevel"/>
    <w:tmpl w:val="10D65D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81E0392"/>
    <w:multiLevelType w:val="hybridMultilevel"/>
    <w:tmpl w:val="588A1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A824FC2"/>
    <w:multiLevelType w:val="hybridMultilevel"/>
    <w:tmpl w:val="D2B890CE"/>
    <w:lvl w:ilvl="0" w:tplc="9B86EE3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11D2E03"/>
    <w:multiLevelType w:val="multilevel"/>
    <w:tmpl w:val="519069E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42446EF8"/>
    <w:multiLevelType w:val="hybridMultilevel"/>
    <w:tmpl w:val="1E4C9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9A5693"/>
    <w:multiLevelType w:val="hybridMultilevel"/>
    <w:tmpl w:val="0FA6C9BA"/>
    <w:lvl w:ilvl="0" w:tplc="8C867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500522"/>
    <w:multiLevelType w:val="hybridMultilevel"/>
    <w:tmpl w:val="40067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9F6DA8"/>
    <w:multiLevelType w:val="hybridMultilevel"/>
    <w:tmpl w:val="417EF6C2"/>
    <w:lvl w:ilvl="0" w:tplc="8C867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C712F1E"/>
    <w:multiLevelType w:val="multilevel"/>
    <w:tmpl w:val="BA1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E963CE"/>
    <w:multiLevelType w:val="hybridMultilevel"/>
    <w:tmpl w:val="45E606E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69047991"/>
    <w:multiLevelType w:val="multilevel"/>
    <w:tmpl w:val="343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657AB7"/>
    <w:multiLevelType w:val="hybridMultilevel"/>
    <w:tmpl w:val="3932B5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F3D4FC4"/>
    <w:multiLevelType w:val="hybridMultilevel"/>
    <w:tmpl w:val="B61028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0A82162"/>
    <w:multiLevelType w:val="hybridMultilevel"/>
    <w:tmpl w:val="D250CC54"/>
    <w:lvl w:ilvl="0" w:tplc="8C867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1EB0807"/>
    <w:multiLevelType w:val="hybridMultilevel"/>
    <w:tmpl w:val="5CD4977A"/>
    <w:lvl w:ilvl="0" w:tplc="8C867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CEF3982"/>
    <w:multiLevelType w:val="hybridMultilevel"/>
    <w:tmpl w:val="1434704A"/>
    <w:lvl w:ilvl="0" w:tplc="40DA80C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456DC9"/>
    <w:multiLevelType w:val="hybridMultilevel"/>
    <w:tmpl w:val="76AAC344"/>
    <w:lvl w:ilvl="0" w:tplc="8C8678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D44DD9"/>
    <w:multiLevelType w:val="hybridMultilevel"/>
    <w:tmpl w:val="7CEAAA46"/>
    <w:lvl w:ilvl="0" w:tplc="8C8678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7"/>
  </w:num>
  <w:num w:numId="3">
    <w:abstractNumId w:val="0"/>
  </w:num>
  <w:num w:numId="4">
    <w:abstractNumId w:val="36"/>
  </w:num>
  <w:num w:numId="5">
    <w:abstractNumId w:val="8"/>
  </w:num>
  <w:num w:numId="6">
    <w:abstractNumId w:val="33"/>
  </w:num>
  <w:num w:numId="7">
    <w:abstractNumId w:val="37"/>
  </w:num>
  <w:num w:numId="8">
    <w:abstractNumId w:val="13"/>
  </w:num>
  <w:num w:numId="9">
    <w:abstractNumId w:val="16"/>
  </w:num>
  <w:num w:numId="10">
    <w:abstractNumId w:val="17"/>
  </w:num>
  <w:num w:numId="11">
    <w:abstractNumId w:val="18"/>
  </w:num>
  <w:num w:numId="12">
    <w:abstractNumId w:val="14"/>
  </w:num>
  <w:num w:numId="13">
    <w:abstractNumId w:val="38"/>
  </w:num>
  <w:num w:numId="14">
    <w:abstractNumId w:val="26"/>
  </w:num>
  <w:num w:numId="15">
    <w:abstractNumId w:val="35"/>
  </w:num>
  <w:num w:numId="16">
    <w:abstractNumId w:val="3"/>
  </w:num>
  <w:num w:numId="17">
    <w:abstractNumId w:val="28"/>
  </w:num>
  <w:num w:numId="18">
    <w:abstractNumId w:val="34"/>
  </w:num>
  <w:num w:numId="19">
    <w:abstractNumId w:val="30"/>
  </w:num>
  <w:num w:numId="20">
    <w:abstractNumId w:val="25"/>
  </w:num>
  <w:num w:numId="21">
    <w:abstractNumId w:val="22"/>
  </w:num>
  <w:num w:numId="22">
    <w:abstractNumId w:val="19"/>
  </w:num>
  <w:num w:numId="23">
    <w:abstractNumId w:val="1"/>
  </w:num>
  <w:num w:numId="24">
    <w:abstractNumId w:val="12"/>
  </w:num>
  <w:num w:numId="25">
    <w:abstractNumId w:val="11"/>
  </w:num>
  <w:num w:numId="26">
    <w:abstractNumId w:val="15"/>
  </w:num>
  <w:num w:numId="27">
    <w:abstractNumId w:val="7"/>
  </w:num>
  <w:num w:numId="28">
    <w:abstractNumId w:val="20"/>
  </w:num>
  <w:num w:numId="29">
    <w:abstractNumId w:val="5"/>
  </w:num>
  <w:num w:numId="30">
    <w:abstractNumId w:val="21"/>
  </w:num>
  <w:num w:numId="31">
    <w:abstractNumId w:val="6"/>
  </w:num>
  <w:num w:numId="32">
    <w:abstractNumId w:val="4"/>
  </w:num>
  <w:num w:numId="33">
    <w:abstractNumId w:val="9"/>
  </w:num>
  <w:num w:numId="34">
    <w:abstractNumId w:val="2"/>
  </w:num>
  <w:num w:numId="35">
    <w:abstractNumId w:val="31"/>
  </w:num>
  <w:num w:numId="36">
    <w:abstractNumId w:val="23"/>
  </w:num>
  <w:num w:numId="37">
    <w:abstractNumId w:val="29"/>
  </w:num>
  <w:num w:numId="38">
    <w:abstractNumId w:val="32"/>
  </w:num>
  <w:num w:numId="39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B6F"/>
    <w:rsid w:val="00010157"/>
    <w:rsid w:val="00011DAE"/>
    <w:rsid w:val="000130D6"/>
    <w:rsid w:val="00027BB2"/>
    <w:rsid w:val="00053125"/>
    <w:rsid w:val="00055CB3"/>
    <w:rsid w:val="000A36EC"/>
    <w:rsid w:val="000C0F8B"/>
    <w:rsid w:val="00106174"/>
    <w:rsid w:val="00157071"/>
    <w:rsid w:val="00162C1E"/>
    <w:rsid w:val="0017612F"/>
    <w:rsid w:val="001D30A5"/>
    <w:rsid w:val="001D766C"/>
    <w:rsid w:val="001F5899"/>
    <w:rsid w:val="00206061"/>
    <w:rsid w:val="00223FB8"/>
    <w:rsid w:val="00227082"/>
    <w:rsid w:val="00262812"/>
    <w:rsid w:val="00264E17"/>
    <w:rsid w:val="002803CC"/>
    <w:rsid w:val="00287876"/>
    <w:rsid w:val="002944E3"/>
    <w:rsid w:val="00295A97"/>
    <w:rsid w:val="002A7A12"/>
    <w:rsid w:val="002B0B76"/>
    <w:rsid w:val="002C35E4"/>
    <w:rsid w:val="002E4D08"/>
    <w:rsid w:val="002F1AEB"/>
    <w:rsid w:val="003158C2"/>
    <w:rsid w:val="003355D5"/>
    <w:rsid w:val="0035792E"/>
    <w:rsid w:val="003708DA"/>
    <w:rsid w:val="00384A40"/>
    <w:rsid w:val="00386ABD"/>
    <w:rsid w:val="00393644"/>
    <w:rsid w:val="003A5700"/>
    <w:rsid w:val="003B0E84"/>
    <w:rsid w:val="003C31C4"/>
    <w:rsid w:val="003D39AE"/>
    <w:rsid w:val="003D44F6"/>
    <w:rsid w:val="00405847"/>
    <w:rsid w:val="004077A1"/>
    <w:rsid w:val="00414488"/>
    <w:rsid w:val="00437A7E"/>
    <w:rsid w:val="00471435"/>
    <w:rsid w:val="0047210C"/>
    <w:rsid w:val="00494910"/>
    <w:rsid w:val="00495B7C"/>
    <w:rsid w:val="004C6A1C"/>
    <w:rsid w:val="00503670"/>
    <w:rsid w:val="005123C0"/>
    <w:rsid w:val="0053461A"/>
    <w:rsid w:val="005505B5"/>
    <w:rsid w:val="00587309"/>
    <w:rsid w:val="005908C9"/>
    <w:rsid w:val="005C1D34"/>
    <w:rsid w:val="005D731C"/>
    <w:rsid w:val="005E1629"/>
    <w:rsid w:val="005F0F6C"/>
    <w:rsid w:val="006172AD"/>
    <w:rsid w:val="006277EE"/>
    <w:rsid w:val="00646167"/>
    <w:rsid w:val="00660615"/>
    <w:rsid w:val="006643F9"/>
    <w:rsid w:val="0067122C"/>
    <w:rsid w:val="00672FDA"/>
    <w:rsid w:val="006819F5"/>
    <w:rsid w:val="006C1327"/>
    <w:rsid w:val="006C7C4A"/>
    <w:rsid w:val="006D747D"/>
    <w:rsid w:val="0070147B"/>
    <w:rsid w:val="00702BC8"/>
    <w:rsid w:val="0071314F"/>
    <w:rsid w:val="00724114"/>
    <w:rsid w:val="00732B01"/>
    <w:rsid w:val="00744CCD"/>
    <w:rsid w:val="0075798D"/>
    <w:rsid w:val="00785ACB"/>
    <w:rsid w:val="007A2C22"/>
    <w:rsid w:val="007B008C"/>
    <w:rsid w:val="007D70C8"/>
    <w:rsid w:val="007F0144"/>
    <w:rsid w:val="007F4346"/>
    <w:rsid w:val="00821440"/>
    <w:rsid w:val="00823A3D"/>
    <w:rsid w:val="00835D00"/>
    <w:rsid w:val="00843724"/>
    <w:rsid w:val="00882A80"/>
    <w:rsid w:val="00886656"/>
    <w:rsid w:val="008A347D"/>
    <w:rsid w:val="008A447A"/>
    <w:rsid w:val="008C3A3C"/>
    <w:rsid w:val="008F18E1"/>
    <w:rsid w:val="00921900"/>
    <w:rsid w:val="00927244"/>
    <w:rsid w:val="00941E9E"/>
    <w:rsid w:val="00942F87"/>
    <w:rsid w:val="009507F6"/>
    <w:rsid w:val="00951341"/>
    <w:rsid w:val="00963D79"/>
    <w:rsid w:val="00965219"/>
    <w:rsid w:val="00966B85"/>
    <w:rsid w:val="009737A4"/>
    <w:rsid w:val="0098160C"/>
    <w:rsid w:val="00994F94"/>
    <w:rsid w:val="009C71F0"/>
    <w:rsid w:val="00A01183"/>
    <w:rsid w:val="00A114C0"/>
    <w:rsid w:val="00A3273D"/>
    <w:rsid w:val="00A34043"/>
    <w:rsid w:val="00A46960"/>
    <w:rsid w:val="00A6635F"/>
    <w:rsid w:val="00A8795A"/>
    <w:rsid w:val="00A932B9"/>
    <w:rsid w:val="00AB0895"/>
    <w:rsid w:val="00AB1A21"/>
    <w:rsid w:val="00AD21FF"/>
    <w:rsid w:val="00AE0651"/>
    <w:rsid w:val="00AF2CA8"/>
    <w:rsid w:val="00B51D67"/>
    <w:rsid w:val="00B80253"/>
    <w:rsid w:val="00B84A34"/>
    <w:rsid w:val="00B96F7A"/>
    <w:rsid w:val="00BA72CE"/>
    <w:rsid w:val="00C04901"/>
    <w:rsid w:val="00C13440"/>
    <w:rsid w:val="00C5289C"/>
    <w:rsid w:val="00CB1FF4"/>
    <w:rsid w:val="00CD1AB3"/>
    <w:rsid w:val="00CE4424"/>
    <w:rsid w:val="00D03B6F"/>
    <w:rsid w:val="00D06F71"/>
    <w:rsid w:val="00D515FA"/>
    <w:rsid w:val="00D7198F"/>
    <w:rsid w:val="00D83A38"/>
    <w:rsid w:val="00DA3B59"/>
    <w:rsid w:val="00DB3EA6"/>
    <w:rsid w:val="00DC0073"/>
    <w:rsid w:val="00DC2CFA"/>
    <w:rsid w:val="00DC5BD3"/>
    <w:rsid w:val="00E57BED"/>
    <w:rsid w:val="00E629BB"/>
    <w:rsid w:val="00E65A83"/>
    <w:rsid w:val="00E83E86"/>
    <w:rsid w:val="00E95F1A"/>
    <w:rsid w:val="00EA2DFE"/>
    <w:rsid w:val="00ED3346"/>
    <w:rsid w:val="00EE5CC7"/>
    <w:rsid w:val="00EE6E9A"/>
    <w:rsid w:val="00F003E8"/>
    <w:rsid w:val="00F02D21"/>
    <w:rsid w:val="00F37655"/>
    <w:rsid w:val="00F42FE5"/>
    <w:rsid w:val="00F501FF"/>
    <w:rsid w:val="00F52543"/>
    <w:rsid w:val="00F63E87"/>
    <w:rsid w:val="00F95CF7"/>
    <w:rsid w:val="00FB04A9"/>
    <w:rsid w:val="00FB23DA"/>
    <w:rsid w:val="00FC421D"/>
    <w:rsid w:val="00FD2CFC"/>
    <w:rsid w:val="00FE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17F789"/>
  <w15:chartTrackingRefBased/>
  <w15:docId w15:val="{3BB7BAD8-EEA2-4FB8-8E3F-08188C2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5CC7"/>
    <w:rPr>
      <w:sz w:val="28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qFormat/>
    <w:rsid w:val="00EE5CC7"/>
    <w:pPr>
      <w:keepNext/>
      <w:numPr>
        <w:ilvl w:val="1"/>
        <w:numId w:val="1"/>
      </w:numPr>
      <w:tabs>
        <w:tab w:val="left" w:pos="5727"/>
      </w:tabs>
      <w:jc w:val="center"/>
      <w:outlineLvl w:val="1"/>
    </w:pPr>
    <w:rPr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4677"/>
        <w:tab w:val="right" w:pos="9355"/>
      </w:tabs>
    </w:pPr>
  </w:style>
  <w:style w:type="paragraph" w:styleId="a6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7">
    <w:name w:val="footnote text"/>
    <w:basedOn w:val="a"/>
    <w:link w:val="a8"/>
    <w:semiHidden/>
    <w:rPr>
      <w:sz w:val="20"/>
      <w:szCs w:val="20"/>
    </w:rPr>
  </w:style>
  <w:style w:type="paragraph" w:styleId="a9">
    <w:name w:val="Body Text"/>
    <w:basedOn w:val="a"/>
    <w:semiHidden/>
    <w:pPr>
      <w:jc w:val="both"/>
    </w:pPr>
  </w:style>
  <w:style w:type="paragraph" w:styleId="aa">
    <w:name w:val="Body Text Indent"/>
    <w:basedOn w:val="a"/>
    <w:semiHidden/>
    <w:pPr>
      <w:ind w:left="798" w:hanging="798"/>
    </w:pPr>
    <w:rPr>
      <w:b/>
      <w:bCs/>
    </w:rPr>
  </w:style>
  <w:style w:type="paragraph" w:styleId="50">
    <w:name w:val="toc 5"/>
    <w:basedOn w:val="a"/>
    <w:next w:val="a"/>
    <w:autoRedefine/>
    <w:semiHidden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10">
    <w:name w:val="toc 1"/>
    <w:basedOn w:val="a"/>
    <w:next w:val="a"/>
    <w:autoRedefine/>
    <w:uiPriority w:val="3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pPr>
      <w:ind w:left="280"/>
    </w:pPr>
    <w:rPr>
      <w:rFonts w:asciiTheme="minorHAnsi" w:hAnsiTheme="minorHAnsi" w:cs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semiHidden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60">
    <w:name w:val="toc 6"/>
    <w:basedOn w:val="a"/>
    <w:next w:val="a"/>
    <w:autoRedefine/>
    <w:semiHidden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0">
    <w:name w:val="toc 7"/>
    <w:basedOn w:val="a"/>
    <w:next w:val="a"/>
    <w:autoRedefine/>
    <w:semiHidden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0">
    <w:name w:val="toc 8"/>
    <w:basedOn w:val="a"/>
    <w:next w:val="a"/>
    <w:autoRedefine/>
    <w:semiHidden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0">
    <w:name w:val="toc 9"/>
    <w:basedOn w:val="a"/>
    <w:next w:val="a"/>
    <w:autoRedefine/>
    <w:semiHidden/>
    <w:pPr>
      <w:ind w:left="2240"/>
    </w:pPr>
    <w:rPr>
      <w:rFonts w:asciiTheme="minorHAnsi" w:hAnsiTheme="minorHAnsi" w:cstheme="minorHAnsi"/>
      <w:sz w:val="18"/>
      <w:szCs w:val="18"/>
    </w:rPr>
  </w:style>
  <w:style w:type="paragraph" w:styleId="ab">
    <w:name w:val="Normal (Web)"/>
    <w:basedOn w:val="a"/>
    <w:semiHidden/>
    <w:pPr>
      <w:spacing w:before="100" w:beforeAutospacing="1" w:after="100" w:afterAutospacing="1"/>
    </w:pPr>
  </w:style>
  <w:style w:type="character" w:styleId="ac">
    <w:name w:val="footnote reference"/>
    <w:basedOn w:val="a0"/>
    <w:semiHidden/>
    <w:rPr>
      <w:vertAlign w:val="superscript"/>
    </w:rPr>
  </w:style>
  <w:style w:type="character" w:styleId="ad">
    <w:name w:val="Hyperlink"/>
    <w:basedOn w:val="a0"/>
    <w:uiPriority w:val="99"/>
    <w:rPr>
      <w:color w:val="0000FF"/>
      <w:u w:val="single"/>
    </w:rPr>
  </w:style>
  <w:style w:type="paragraph" w:styleId="ae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customStyle="1" w:styleId="translatable-message">
    <w:name w:val="translatable-message"/>
    <w:basedOn w:val="a0"/>
    <w:rsid w:val="005123C0"/>
  </w:style>
  <w:style w:type="character" w:customStyle="1" w:styleId="time">
    <w:name w:val="time"/>
    <w:basedOn w:val="a0"/>
    <w:rsid w:val="005123C0"/>
  </w:style>
  <w:style w:type="character" w:customStyle="1" w:styleId="i18n">
    <w:name w:val="i18n"/>
    <w:basedOn w:val="a0"/>
    <w:rsid w:val="005123C0"/>
  </w:style>
  <w:style w:type="character" w:customStyle="1" w:styleId="tgico">
    <w:name w:val="tgico"/>
    <w:basedOn w:val="a0"/>
    <w:rsid w:val="005123C0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123C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5123C0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123C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5123C0"/>
    <w:rPr>
      <w:rFonts w:ascii="Arial" w:hAnsi="Arial" w:cs="Arial"/>
      <w:vanish/>
      <w:sz w:val="16"/>
      <w:szCs w:val="16"/>
    </w:rPr>
  </w:style>
  <w:style w:type="paragraph" w:styleId="af">
    <w:name w:val="List Paragraph"/>
    <w:basedOn w:val="a"/>
    <w:uiPriority w:val="34"/>
    <w:qFormat/>
    <w:rsid w:val="003B0E84"/>
    <w:pPr>
      <w:ind w:left="720"/>
      <w:contextualSpacing/>
    </w:pPr>
  </w:style>
  <w:style w:type="paragraph" w:styleId="af0">
    <w:name w:val="TOC Heading"/>
    <w:basedOn w:val="1"/>
    <w:next w:val="a"/>
    <w:uiPriority w:val="39"/>
    <w:unhideWhenUsed/>
    <w:qFormat/>
    <w:rsid w:val="00882A80"/>
    <w:pPr>
      <w:keepLines/>
      <w:numPr>
        <w:numId w:val="0"/>
      </w:numPr>
      <w:tabs>
        <w:tab w:val="clear" w:pos="572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  <w:style w:type="paragraph" w:styleId="31">
    <w:name w:val="Body Text 3"/>
    <w:basedOn w:val="a"/>
    <w:link w:val="32"/>
    <w:uiPriority w:val="99"/>
    <w:semiHidden/>
    <w:unhideWhenUsed/>
    <w:rsid w:val="00951341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951341"/>
    <w:rPr>
      <w:sz w:val="16"/>
      <w:szCs w:val="16"/>
    </w:rPr>
  </w:style>
  <w:style w:type="character" w:customStyle="1" w:styleId="a8">
    <w:name w:val="Текст сноски Знак"/>
    <w:basedOn w:val="a0"/>
    <w:link w:val="a7"/>
    <w:semiHidden/>
    <w:rsid w:val="00951341"/>
  </w:style>
  <w:style w:type="table" w:styleId="af1">
    <w:name w:val="Table Grid"/>
    <w:basedOn w:val="a1"/>
    <w:uiPriority w:val="59"/>
    <w:rsid w:val="00B51D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0"/>
    <w:uiPriority w:val="99"/>
    <w:semiHidden/>
    <w:unhideWhenUsed/>
    <w:rsid w:val="00405847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75798D"/>
    <w:pPr>
      <w:spacing w:before="100" w:beforeAutospacing="1" w:after="100" w:afterAutospacing="1"/>
    </w:pPr>
    <w:rPr>
      <w:sz w:val="24"/>
    </w:rPr>
  </w:style>
  <w:style w:type="character" w:styleId="af3">
    <w:name w:val="Strong"/>
    <w:basedOn w:val="a0"/>
    <w:uiPriority w:val="22"/>
    <w:qFormat/>
    <w:rsid w:val="006C13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2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3385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5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8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3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6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05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15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8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1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7789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3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2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2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1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5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15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1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154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7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08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IpoGER\AppData\Local\Temp\Temp1_ESPD_TZ.zip\&#1058;&#1047;%20&#1058;&#1077;&#1093;&#1085;&#1080;&#1095;&#1077;&#1089;&#1082;&#1086;&#1077;%20&#1079;&#1072;&#1076;&#1072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81A0E-A6B1-4D73-85F1-068AABDAA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ТЗ Техническое задание.dot</Template>
  <TotalTime>122</TotalTime>
  <Pages>27</Pages>
  <Words>3548</Words>
  <Characters>26900</Characters>
  <Application>Microsoft Office Word</Application>
  <DocSecurity>0</DocSecurity>
  <Lines>927</Lines>
  <Paragraphs>524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29924</CharactersWithSpaces>
  <SharedDoc>false</SharedDoc>
  <HLinks>
    <vt:vector size="300" baseType="variant"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_Toc119204151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_Toc119204150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_Toc119204149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_Toc119204148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_Toc119204147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_Toc119204146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_Toc119204145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_Toc119204144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_Toc119204143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_Toc119204142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_Toc119204141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_Toc119204140</vt:lpwstr>
      </vt:variant>
      <vt:variant>
        <vt:i4>1245241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_Toc119204139</vt:lpwstr>
      </vt:variant>
      <vt:variant>
        <vt:i4>1245241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_Toc119204138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_Toc119204137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_Toc119204136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_Toc119204135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_Toc119204134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_Toc119204133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_Toc119204132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_Toc119204131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_Toc119204130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_Toc119204129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_Toc119204128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_Toc119204127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_Toc119204126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_Toc119204125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_Toc119204124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_Toc119204123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_Toc119204122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_Toc119204121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_Toc119204120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_Toc119204119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_Toc119204118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_Toc119204117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_Toc119204116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_Toc119204115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_Toc119204114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_Toc119204113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_Toc119204112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_Toc119204111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_Toc119204110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_Toc119204109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_Toc119204108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_Toc119204107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_Toc119204106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_Toc119204105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_Toc119204104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_Toc119204103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_Toc119204102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8</cp:revision>
  <cp:lastPrinted>2005-09-30T03:24:00Z</cp:lastPrinted>
  <dcterms:created xsi:type="dcterms:W3CDTF">2024-10-22T06:25:00Z</dcterms:created>
  <dcterms:modified xsi:type="dcterms:W3CDTF">2026-04-01T09:41:00Z</dcterms:modified>
</cp:coreProperties>
</file>