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BF95FE" w14:textId="77777777" w:rsidR="00A46960" w:rsidRDefault="00A46960" w:rsidP="002B55BE">
      <w:pPr>
        <w:ind w:left="708" w:firstLine="708"/>
        <w:rPr>
          <w:b/>
          <w:bCs/>
          <w:sz w:val="32"/>
          <w:szCs w:val="32"/>
        </w:rPr>
      </w:pPr>
      <w:bookmarkStart w:id="0" w:name="_Hlk179550039"/>
      <w:r>
        <w:rPr>
          <w:b/>
          <w:bCs/>
          <w:sz w:val="32"/>
          <w:szCs w:val="32"/>
        </w:rPr>
        <w:t>УТВЕРЖДЕНО</w:t>
      </w:r>
    </w:p>
    <w:p w14:paraId="1DEA0798" w14:textId="77777777" w:rsidR="00A46960" w:rsidRDefault="00A46960" w:rsidP="00A46960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tbl>
      <w:tblPr>
        <w:tblStyle w:val="af0"/>
        <w:tblpPr w:leftFromText="180" w:rightFromText="180" w:vertAnchor="text" w:horzAnchor="margin" w:tblpY="1750"/>
        <w:tblW w:w="0" w:type="auto"/>
        <w:tblLayout w:type="fixed"/>
        <w:tblLook w:val="04A0" w:firstRow="1" w:lastRow="0" w:firstColumn="1" w:lastColumn="0" w:noHBand="0" w:noVBand="1"/>
      </w:tblPr>
      <w:tblGrid>
        <w:gridCol w:w="425"/>
        <w:gridCol w:w="458"/>
      </w:tblGrid>
      <w:tr w:rsidR="002B55BE" w14:paraId="74924F9B" w14:textId="77777777" w:rsidTr="002B55BE">
        <w:trPr>
          <w:cantSplit/>
          <w:trHeight w:val="2551"/>
        </w:trPr>
        <w:tc>
          <w:tcPr>
            <w:tcW w:w="425" w:type="dxa"/>
            <w:textDirection w:val="btLr"/>
          </w:tcPr>
          <w:p w14:paraId="6D329E74" w14:textId="77777777" w:rsidR="002B55BE" w:rsidRPr="00460F0C" w:rsidRDefault="002B55BE" w:rsidP="002B55BE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Подпись и дата</w:t>
            </w:r>
          </w:p>
        </w:tc>
        <w:tc>
          <w:tcPr>
            <w:tcW w:w="458" w:type="dxa"/>
          </w:tcPr>
          <w:p w14:paraId="49F5C4F9" w14:textId="77777777" w:rsidR="002B55BE" w:rsidRDefault="002B55BE" w:rsidP="002B55BE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</w:p>
        </w:tc>
      </w:tr>
      <w:tr w:rsidR="002B55BE" w14:paraId="38F0CB16" w14:textId="77777777" w:rsidTr="002B55BE">
        <w:trPr>
          <w:cantSplit/>
          <w:trHeight w:val="1984"/>
        </w:trPr>
        <w:tc>
          <w:tcPr>
            <w:tcW w:w="425" w:type="dxa"/>
            <w:textDirection w:val="btLr"/>
          </w:tcPr>
          <w:p w14:paraId="2C04F4A1" w14:textId="77777777" w:rsidR="002B55BE" w:rsidRPr="00460F0C" w:rsidRDefault="002B55BE" w:rsidP="002B55BE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</w:rPr>
            </w:pPr>
            <w:r w:rsidRPr="00460F0C">
              <w:rPr>
                <w:rFonts w:ascii="Times New Roman" w:hAnsi="Times New Roman" w:cs="Times New Roman"/>
                <w:sz w:val="24"/>
              </w:rPr>
              <w:t>Инв.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60F0C">
              <w:rPr>
                <w:rFonts w:ascii="Times New Roman" w:hAnsi="Times New Roman" w:cs="Times New Roman"/>
                <w:sz w:val="24"/>
              </w:rPr>
              <w:t>№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60F0C">
              <w:rPr>
                <w:rFonts w:ascii="Times New Roman" w:hAnsi="Times New Roman" w:cs="Times New Roman"/>
                <w:sz w:val="24"/>
              </w:rPr>
              <w:t>дубл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58" w:type="dxa"/>
          </w:tcPr>
          <w:p w14:paraId="5529A020" w14:textId="77777777" w:rsidR="002B55BE" w:rsidRDefault="002B55BE" w:rsidP="002B55BE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</w:p>
        </w:tc>
      </w:tr>
      <w:tr w:rsidR="002B55BE" w14:paraId="59968E21" w14:textId="77777777" w:rsidTr="002B55BE">
        <w:trPr>
          <w:cantSplit/>
          <w:trHeight w:val="1984"/>
        </w:trPr>
        <w:tc>
          <w:tcPr>
            <w:tcW w:w="425" w:type="dxa"/>
            <w:textDirection w:val="btLr"/>
          </w:tcPr>
          <w:p w14:paraId="08ABCE35" w14:textId="77777777" w:rsidR="002B55BE" w:rsidRPr="00460F0C" w:rsidRDefault="002B55BE" w:rsidP="002B55BE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60F0C">
              <w:rPr>
                <w:rFonts w:ascii="Times New Roman" w:hAnsi="Times New Roman" w:cs="Times New Roman"/>
                <w:sz w:val="24"/>
              </w:rPr>
              <w:t>Взам</w:t>
            </w:r>
            <w:proofErr w:type="spellEnd"/>
            <w:r w:rsidRPr="00460F0C">
              <w:rPr>
                <w:rFonts w:ascii="Times New Roman" w:hAnsi="Times New Roman" w:cs="Times New Roman"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Pr="00460F0C">
              <w:rPr>
                <w:rFonts w:ascii="Times New Roman" w:hAnsi="Times New Roman" w:cs="Times New Roman"/>
                <w:sz w:val="24"/>
              </w:rPr>
              <w:t>нв. №</w:t>
            </w:r>
          </w:p>
        </w:tc>
        <w:tc>
          <w:tcPr>
            <w:tcW w:w="458" w:type="dxa"/>
          </w:tcPr>
          <w:p w14:paraId="4212781B" w14:textId="77777777" w:rsidR="002B55BE" w:rsidRDefault="002B55BE" w:rsidP="002B55BE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</w:p>
        </w:tc>
      </w:tr>
      <w:tr w:rsidR="002B55BE" w14:paraId="55AE4C86" w14:textId="77777777" w:rsidTr="002B55BE">
        <w:trPr>
          <w:cantSplit/>
          <w:trHeight w:val="2551"/>
        </w:trPr>
        <w:tc>
          <w:tcPr>
            <w:tcW w:w="425" w:type="dxa"/>
            <w:textDirection w:val="btLr"/>
          </w:tcPr>
          <w:p w14:paraId="7FD77E85" w14:textId="77777777" w:rsidR="002B55BE" w:rsidRPr="00460F0C" w:rsidRDefault="002B55BE" w:rsidP="002B55BE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Подпись и дата</w:t>
            </w:r>
          </w:p>
        </w:tc>
        <w:tc>
          <w:tcPr>
            <w:tcW w:w="458" w:type="dxa"/>
          </w:tcPr>
          <w:p w14:paraId="091DC229" w14:textId="77777777" w:rsidR="002B55BE" w:rsidRDefault="002B55BE" w:rsidP="002B55BE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</w:p>
        </w:tc>
      </w:tr>
      <w:tr w:rsidR="002B55BE" w14:paraId="09FB9FA5" w14:textId="77777777" w:rsidTr="002B55BE">
        <w:trPr>
          <w:cantSplit/>
          <w:trHeight w:val="1984"/>
        </w:trPr>
        <w:tc>
          <w:tcPr>
            <w:tcW w:w="425" w:type="dxa"/>
            <w:textDirection w:val="btLr"/>
          </w:tcPr>
          <w:p w14:paraId="1ABAA246" w14:textId="77777777" w:rsidR="002B55BE" w:rsidRPr="00460F0C" w:rsidRDefault="002B55BE" w:rsidP="002B55BE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</w:rPr>
            </w:pPr>
            <w:r w:rsidRPr="00460F0C">
              <w:rPr>
                <w:rFonts w:ascii="Times New Roman" w:hAnsi="Times New Roman" w:cs="Times New Roman"/>
                <w:sz w:val="24"/>
              </w:rPr>
              <w:t>Инв.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60F0C">
              <w:rPr>
                <w:rFonts w:ascii="Times New Roman" w:hAnsi="Times New Roman" w:cs="Times New Roman"/>
                <w:sz w:val="24"/>
              </w:rPr>
              <w:t>№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60F0C">
              <w:rPr>
                <w:rFonts w:ascii="Times New Roman" w:hAnsi="Times New Roman" w:cs="Times New Roman"/>
                <w:sz w:val="24"/>
              </w:rPr>
              <w:t>подл.</w:t>
            </w:r>
          </w:p>
        </w:tc>
        <w:tc>
          <w:tcPr>
            <w:tcW w:w="458" w:type="dxa"/>
          </w:tcPr>
          <w:p w14:paraId="04F018FF" w14:textId="77777777" w:rsidR="002B55BE" w:rsidRDefault="002B55BE" w:rsidP="002B55BE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u w:val="single"/>
              </w:rPr>
              <w:t xml:space="preserve">                           </w:t>
            </w:r>
          </w:p>
        </w:tc>
      </w:tr>
    </w:tbl>
    <w:p w14:paraId="701DAF0B" w14:textId="7F95C5E4" w:rsidR="002B55BE" w:rsidRDefault="00A46960" w:rsidP="002B55BE">
      <w:pPr>
        <w:ind w:left="708" w:firstLine="708"/>
        <w:rPr>
          <w:caps/>
          <w:szCs w:val="28"/>
        </w:rPr>
      </w:pPr>
      <w:r>
        <w:rPr>
          <w:caps/>
        </w:rPr>
        <w:fldChar w:fldCharType="begin"/>
      </w:r>
      <w:r>
        <w:rPr>
          <w:caps/>
        </w:rPr>
        <w:instrText xml:space="preserve"> REF </w:instrText>
      </w:r>
      <w:r>
        <w:rPr>
          <w:i/>
          <w:iCs/>
        </w:rPr>
        <w:instrText>ДецНомер</w:instrText>
      </w:r>
      <w:r>
        <w:rPr>
          <w:caps/>
        </w:rPr>
        <w:instrText xml:space="preserve">  \* MERGEFORMAT </w:instrText>
      </w:r>
      <w:r>
        <w:rPr>
          <w:caps/>
        </w:rPr>
        <w:fldChar w:fldCharType="separate"/>
      </w:r>
      <w:r w:rsidRPr="00D03B6F">
        <w:t>А.В.00001-01 ТЗ 01</w:t>
      </w:r>
      <w:r>
        <w:rPr>
          <w:caps/>
        </w:rPr>
        <w:fldChar w:fldCharType="end"/>
      </w:r>
      <w:r>
        <w:rPr>
          <w:caps/>
        </w:rPr>
        <w:t>-</w:t>
      </w:r>
      <w:r>
        <w:rPr>
          <w:caps/>
          <w:szCs w:val="28"/>
        </w:rPr>
        <w:t>лу</w:t>
      </w:r>
    </w:p>
    <w:p w14:paraId="49061B5A" w14:textId="77777777" w:rsidR="002B55BE" w:rsidRPr="002B55BE" w:rsidRDefault="002B55BE" w:rsidP="002B55BE">
      <w:pPr>
        <w:ind w:left="708" w:firstLine="708"/>
        <w:rPr>
          <w:caps/>
          <w:szCs w:val="28"/>
        </w:rPr>
      </w:pPr>
    </w:p>
    <w:p w14:paraId="5F572142" w14:textId="77777777" w:rsidR="002B55BE" w:rsidRDefault="002B55BE" w:rsidP="00A46960">
      <w:pPr>
        <w:jc w:val="center"/>
        <w:rPr>
          <w:b/>
          <w:bCs/>
          <w:caps/>
          <w:sz w:val="32"/>
        </w:rPr>
      </w:pPr>
    </w:p>
    <w:p w14:paraId="2EF9226D" w14:textId="77777777" w:rsidR="002B55BE" w:rsidRDefault="002B55BE" w:rsidP="00A46960">
      <w:pPr>
        <w:jc w:val="center"/>
        <w:rPr>
          <w:b/>
          <w:bCs/>
          <w:caps/>
          <w:sz w:val="32"/>
        </w:rPr>
      </w:pPr>
    </w:p>
    <w:p w14:paraId="3D49FBD6" w14:textId="77777777" w:rsidR="002B55BE" w:rsidRDefault="002B55BE" w:rsidP="00A46960">
      <w:pPr>
        <w:jc w:val="center"/>
        <w:rPr>
          <w:b/>
          <w:bCs/>
          <w:caps/>
          <w:sz w:val="32"/>
        </w:rPr>
      </w:pPr>
    </w:p>
    <w:p w14:paraId="39813EC8" w14:textId="607A20D7" w:rsidR="00A46960" w:rsidRDefault="00A46960" w:rsidP="00A46960">
      <w:pPr>
        <w:jc w:val="center"/>
        <w:rPr>
          <w:b/>
          <w:bCs/>
          <w:caps/>
          <w:sz w:val="32"/>
        </w:rPr>
      </w:pPr>
      <w:r>
        <w:rPr>
          <w:b/>
          <w:bCs/>
          <w:caps/>
          <w:sz w:val="32"/>
        </w:rPr>
        <w:t>программа «</w:t>
      </w:r>
      <w:bookmarkStart w:id="1" w:name="_Hlk225939458"/>
      <w:r w:rsidR="00F57F39">
        <w:rPr>
          <w:b/>
          <w:bCs/>
          <w:caps/>
          <w:sz w:val="32"/>
        </w:rPr>
        <w:t>производство мясопродуктов</w:t>
      </w:r>
      <w:bookmarkEnd w:id="1"/>
      <w:r>
        <w:rPr>
          <w:b/>
          <w:bCs/>
          <w:caps/>
          <w:sz w:val="32"/>
        </w:rPr>
        <w:t>»</w:t>
      </w:r>
    </w:p>
    <w:p w14:paraId="2E5261A3" w14:textId="77777777" w:rsidR="00A46960" w:rsidRDefault="00A46960" w:rsidP="00A46960">
      <w:pPr>
        <w:jc w:val="center"/>
        <w:rPr>
          <w:b/>
          <w:bCs/>
          <w:caps/>
          <w:sz w:val="36"/>
        </w:rPr>
      </w:pPr>
      <w:r>
        <w:rPr>
          <w:b/>
          <w:bCs/>
          <w:sz w:val="36"/>
        </w:rPr>
        <w:t xml:space="preserve"> Техническое задание</w:t>
      </w:r>
    </w:p>
    <w:p w14:paraId="6EC7F636" w14:textId="51A810C5" w:rsidR="008F18E1" w:rsidRPr="0040125E" w:rsidRDefault="00A46960" w:rsidP="0040125E">
      <w:pPr>
        <w:jc w:val="center"/>
        <w:rPr>
          <w:b/>
          <w:bCs/>
          <w:sz w:val="36"/>
        </w:rPr>
        <w:sectPr w:rsidR="008F18E1" w:rsidRPr="0040125E" w:rsidSect="00882A80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1134" w:right="851" w:bottom="1134" w:left="1701" w:header="709" w:footer="709" w:gutter="0"/>
          <w:cols w:space="708"/>
          <w:titlePg/>
          <w:docGrid w:linePitch="381"/>
        </w:sectPr>
      </w:pPr>
      <w:r>
        <w:rPr>
          <w:b/>
          <w:bCs/>
          <w:caps/>
          <w:sz w:val="36"/>
        </w:rPr>
        <w:fldChar w:fldCharType="begin"/>
      </w:r>
      <w:r>
        <w:rPr>
          <w:b/>
          <w:bCs/>
          <w:caps/>
          <w:sz w:val="36"/>
        </w:rPr>
        <w:instrText xml:space="preserve"> REF </w:instrText>
      </w:r>
      <w:r>
        <w:rPr>
          <w:b/>
          <w:bCs/>
          <w:i/>
          <w:iCs/>
          <w:sz w:val="36"/>
        </w:rPr>
        <w:instrText>ДецНомер</w:instrText>
      </w:r>
      <w:r>
        <w:rPr>
          <w:b/>
          <w:bCs/>
          <w:caps/>
          <w:sz w:val="36"/>
        </w:rPr>
        <w:instrText xml:space="preserve">  \* MERGEFORMAT </w:instrText>
      </w:r>
      <w:r>
        <w:rPr>
          <w:b/>
          <w:bCs/>
          <w:caps/>
          <w:sz w:val="36"/>
        </w:rPr>
        <w:fldChar w:fldCharType="separate"/>
      </w:r>
      <w:r w:rsidRPr="00D03B6F">
        <w:rPr>
          <w:b/>
          <w:bCs/>
          <w:sz w:val="36"/>
        </w:rPr>
        <w:t>А.В.00001-01 ТЗ 01</w:t>
      </w:r>
      <w:r>
        <w:rPr>
          <w:b/>
          <w:bCs/>
          <w:caps/>
          <w:sz w:val="36"/>
        </w:rPr>
        <w:fldChar w:fldCharType="end"/>
      </w:r>
    </w:p>
    <w:bookmarkEnd w:id="0"/>
    <w:p w14:paraId="4D9C4A1D" w14:textId="61AB907A" w:rsidR="00A46960" w:rsidRDefault="00A46960" w:rsidP="00A46960">
      <w:pPr>
        <w:rPr>
          <w:b/>
          <w:bCs/>
          <w:szCs w:val="28"/>
        </w:rPr>
      </w:pPr>
    </w:p>
    <w:tbl>
      <w:tblPr>
        <w:tblW w:w="4925" w:type="pct"/>
        <w:tblLook w:val="0000" w:firstRow="0" w:lastRow="0" w:firstColumn="0" w:lastColumn="0" w:noHBand="0" w:noVBand="0"/>
      </w:tblPr>
      <w:tblGrid>
        <w:gridCol w:w="3829"/>
        <w:gridCol w:w="321"/>
        <w:gridCol w:w="271"/>
        <w:gridCol w:w="424"/>
        <w:gridCol w:w="4369"/>
      </w:tblGrid>
      <w:tr w:rsidR="00BE278D" w14:paraId="337EFFF7" w14:textId="3486E2E3" w:rsidTr="00BE278D">
        <w:tc>
          <w:tcPr>
            <w:tcW w:w="3829" w:type="dxa"/>
          </w:tcPr>
          <w:p w14:paraId="104F4E70" w14:textId="7BA04A20" w:rsidR="00BE278D" w:rsidRDefault="00BE278D" w:rsidP="00BE278D">
            <w:pPr>
              <w:tabs>
                <w:tab w:val="left" w:pos="5727"/>
              </w:tabs>
              <w:rPr>
                <w:b/>
                <w:bCs/>
              </w:rPr>
            </w:pPr>
            <w:r>
              <w:t>СОГЛАСОВАНО</w:t>
            </w:r>
          </w:p>
        </w:tc>
        <w:tc>
          <w:tcPr>
            <w:tcW w:w="321" w:type="dxa"/>
          </w:tcPr>
          <w:p w14:paraId="7FD40815" w14:textId="70588E12" w:rsidR="00BE278D" w:rsidRDefault="00BE278D" w:rsidP="00D818BF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271" w:type="dxa"/>
          </w:tcPr>
          <w:p w14:paraId="04470DC3" w14:textId="77777777" w:rsidR="00BE278D" w:rsidRDefault="00BE278D" w:rsidP="00D818BF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24" w:type="dxa"/>
          </w:tcPr>
          <w:p w14:paraId="6401A8C7" w14:textId="77777777" w:rsidR="00BE278D" w:rsidRDefault="00BE278D" w:rsidP="00D818BF">
            <w:pPr>
              <w:jc w:val="center"/>
            </w:pPr>
          </w:p>
        </w:tc>
        <w:tc>
          <w:tcPr>
            <w:tcW w:w="4369" w:type="dxa"/>
          </w:tcPr>
          <w:p w14:paraId="35BAEC2B" w14:textId="5908B61F" w:rsidR="00BE278D" w:rsidRDefault="00BE278D" w:rsidP="00D818BF">
            <w:pPr>
              <w:jc w:val="center"/>
            </w:pPr>
            <w:r>
              <w:t>УТВЕРЖДАЮ</w:t>
            </w:r>
          </w:p>
        </w:tc>
      </w:tr>
      <w:tr w:rsidR="00BE278D" w14:paraId="536137B4" w14:textId="5F02EEF5" w:rsidTr="00BE278D">
        <w:tc>
          <w:tcPr>
            <w:tcW w:w="3829" w:type="dxa"/>
            <w:vAlign w:val="center"/>
          </w:tcPr>
          <w:p w14:paraId="65753F9D" w14:textId="319CAF14" w:rsidR="00BE278D" w:rsidRDefault="00BE278D" w:rsidP="00BE278D">
            <w:pPr>
              <w:tabs>
                <w:tab w:val="left" w:pos="5727"/>
              </w:tabs>
              <w:rPr>
                <w:b/>
                <w:bCs/>
              </w:rPr>
            </w:pPr>
            <w:r>
              <w:t>Заместитель директора ГАПОУ СО «САСК»</w:t>
            </w:r>
          </w:p>
        </w:tc>
        <w:tc>
          <w:tcPr>
            <w:tcW w:w="321" w:type="dxa"/>
            <w:vAlign w:val="center"/>
          </w:tcPr>
          <w:p w14:paraId="2A2E6C57" w14:textId="4D80E8F1" w:rsidR="00BE278D" w:rsidRDefault="00BE278D" w:rsidP="00D818BF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271" w:type="dxa"/>
            <w:vAlign w:val="center"/>
          </w:tcPr>
          <w:p w14:paraId="51FF15A1" w14:textId="77777777" w:rsidR="00BE278D" w:rsidRDefault="00BE278D" w:rsidP="00D818BF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24" w:type="dxa"/>
          </w:tcPr>
          <w:p w14:paraId="4644A48A" w14:textId="77777777" w:rsidR="00BE278D" w:rsidRDefault="00BE278D" w:rsidP="00D818BF">
            <w:pPr>
              <w:jc w:val="center"/>
            </w:pPr>
          </w:p>
        </w:tc>
        <w:tc>
          <w:tcPr>
            <w:tcW w:w="4369" w:type="dxa"/>
            <w:vAlign w:val="center"/>
          </w:tcPr>
          <w:p w14:paraId="0E9615D5" w14:textId="78EB5FE3" w:rsidR="00BE278D" w:rsidRDefault="00BE278D" w:rsidP="00D818BF">
            <w:pPr>
              <w:jc w:val="center"/>
            </w:pPr>
            <w:r>
              <w:t>Директор ГАПОУ СО «САСК»</w:t>
            </w:r>
          </w:p>
        </w:tc>
      </w:tr>
      <w:tr w:rsidR="00BE278D" w14:paraId="29E56625" w14:textId="2ED04447" w:rsidTr="00BE278D">
        <w:trPr>
          <w:trHeight w:val="457"/>
        </w:trPr>
        <w:tc>
          <w:tcPr>
            <w:tcW w:w="3829" w:type="dxa"/>
            <w:vAlign w:val="center"/>
          </w:tcPr>
          <w:p w14:paraId="191F6410" w14:textId="69A96022" w:rsidR="00BE278D" w:rsidRDefault="00BE278D" w:rsidP="00BE278D">
            <w:pPr>
              <w:tabs>
                <w:tab w:val="left" w:pos="5727"/>
              </w:tabs>
              <w:rPr>
                <w:b/>
                <w:bCs/>
              </w:rPr>
            </w:pPr>
            <w:r>
              <w:t>_____________</w:t>
            </w:r>
            <w:r w:rsidR="00DD14A5">
              <w:t>А.А. Шейкина</w:t>
            </w:r>
          </w:p>
        </w:tc>
        <w:tc>
          <w:tcPr>
            <w:tcW w:w="321" w:type="dxa"/>
            <w:vAlign w:val="center"/>
          </w:tcPr>
          <w:p w14:paraId="53A2DE43" w14:textId="5E16509C" w:rsidR="00BE278D" w:rsidRDefault="00BE278D" w:rsidP="00D818BF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271" w:type="dxa"/>
            <w:vAlign w:val="center"/>
          </w:tcPr>
          <w:p w14:paraId="2A35A36E" w14:textId="77777777" w:rsidR="00BE278D" w:rsidRDefault="00BE278D" w:rsidP="00D818BF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24" w:type="dxa"/>
          </w:tcPr>
          <w:p w14:paraId="4778FE81" w14:textId="77777777" w:rsidR="00BE278D" w:rsidRDefault="00BE278D" w:rsidP="00D818BF">
            <w:pPr>
              <w:tabs>
                <w:tab w:val="left" w:pos="5727"/>
              </w:tabs>
              <w:jc w:val="center"/>
            </w:pPr>
          </w:p>
        </w:tc>
        <w:tc>
          <w:tcPr>
            <w:tcW w:w="4369" w:type="dxa"/>
            <w:vAlign w:val="center"/>
          </w:tcPr>
          <w:p w14:paraId="06D81E9B" w14:textId="2BBF65FF" w:rsidR="00BE278D" w:rsidRDefault="00BE278D" w:rsidP="00D818BF">
            <w:pPr>
              <w:tabs>
                <w:tab w:val="left" w:pos="5727"/>
              </w:tabs>
              <w:jc w:val="center"/>
            </w:pPr>
            <w:r>
              <w:t xml:space="preserve">_____________С.Л. </w:t>
            </w:r>
            <w:proofErr w:type="spellStart"/>
            <w:r>
              <w:t>Аборин</w:t>
            </w:r>
            <w:proofErr w:type="spellEnd"/>
          </w:p>
        </w:tc>
      </w:tr>
      <w:tr w:rsidR="00BE278D" w14:paraId="4389DACA" w14:textId="2C1AC660" w:rsidTr="00BE278D">
        <w:trPr>
          <w:trHeight w:val="519"/>
        </w:trPr>
        <w:tc>
          <w:tcPr>
            <w:tcW w:w="3829" w:type="dxa"/>
            <w:vAlign w:val="center"/>
          </w:tcPr>
          <w:p w14:paraId="33F0D172" w14:textId="784E5898" w:rsidR="00BE278D" w:rsidRDefault="00BE278D" w:rsidP="00BE278D">
            <w:pPr>
              <w:tabs>
                <w:tab w:val="left" w:pos="5727"/>
              </w:tabs>
              <w:rPr>
                <w:b/>
                <w:bCs/>
              </w:rPr>
            </w:pPr>
            <w:r>
              <w:t>“_____” _____________202__</w:t>
            </w:r>
          </w:p>
        </w:tc>
        <w:tc>
          <w:tcPr>
            <w:tcW w:w="321" w:type="dxa"/>
            <w:vAlign w:val="center"/>
          </w:tcPr>
          <w:p w14:paraId="608C72D4" w14:textId="644E8929" w:rsidR="00BE278D" w:rsidRDefault="00BE278D" w:rsidP="00D818BF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271" w:type="dxa"/>
            <w:vAlign w:val="center"/>
          </w:tcPr>
          <w:p w14:paraId="071E239C" w14:textId="77777777" w:rsidR="00BE278D" w:rsidRDefault="00BE278D" w:rsidP="00D818BF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24" w:type="dxa"/>
          </w:tcPr>
          <w:p w14:paraId="6FE605FD" w14:textId="77777777" w:rsidR="00BE278D" w:rsidRDefault="00BE278D" w:rsidP="00D818BF">
            <w:pPr>
              <w:tabs>
                <w:tab w:val="left" w:pos="5727"/>
              </w:tabs>
              <w:jc w:val="center"/>
            </w:pPr>
          </w:p>
        </w:tc>
        <w:tc>
          <w:tcPr>
            <w:tcW w:w="4369" w:type="dxa"/>
            <w:vAlign w:val="center"/>
          </w:tcPr>
          <w:p w14:paraId="1A390ED8" w14:textId="68B8A633" w:rsidR="00BE278D" w:rsidRDefault="00BE278D" w:rsidP="00D818BF">
            <w:pPr>
              <w:tabs>
                <w:tab w:val="left" w:pos="5727"/>
              </w:tabs>
              <w:jc w:val="center"/>
            </w:pPr>
            <w:r>
              <w:t>“_____” ____________202__</w:t>
            </w:r>
          </w:p>
        </w:tc>
      </w:tr>
    </w:tbl>
    <w:p w14:paraId="1A9B5845" w14:textId="77777777" w:rsidR="00A46960" w:rsidRDefault="00A46960" w:rsidP="00A46960">
      <w:pPr>
        <w:jc w:val="center"/>
        <w:rPr>
          <w:b/>
          <w:bCs/>
        </w:rPr>
      </w:pPr>
    </w:p>
    <w:p w14:paraId="5495FD39" w14:textId="77777777" w:rsidR="00A46960" w:rsidRDefault="00A46960" w:rsidP="00A46960">
      <w:pPr>
        <w:jc w:val="center"/>
        <w:rPr>
          <w:b/>
          <w:bCs/>
        </w:rPr>
      </w:pPr>
    </w:p>
    <w:p w14:paraId="1920495A" w14:textId="77777777" w:rsidR="00A46960" w:rsidRDefault="00A46960" w:rsidP="00A46960">
      <w:pPr>
        <w:jc w:val="center"/>
        <w:rPr>
          <w:b/>
          <w:bCs/>
        </w:rPr>
      </w:pPr>
    </w:p>
    <w:p w14:paraId="06AACCC7" w14:textId="77777777" w:rsidR="00A46960" w:rsidRDefault="00A46960" w:rsidP="00A46960">
      <w:pPr>
        <w:jc w:val="center"/>
        <w:rPr>
          <w:b/>
          <w:bCs/>
        </w:rPr>
      </w:pPr>
    </w:p>
    <w:p w14:paraId="617EA1EB" w14:textId="77777777" w:rsidR="00A46960" w:rsidRDefault="00A46960" w:rsidP="00A46960">
      <w:pPr>
        <w:jc w:val="center"/>
        <w:rPr>
          <w:b/>
          <w:bCs/>
        </w:rPr>
      </w:pPr>
    </w:p>
    <w:p w14:paraId="43FFECDA" w14:textId="77777777" w:rsidR="00A46960" w:rsidRDefault="00A46960" w:rsidP="0040125E">
      <w:pPr>
        <w:rPr>
          <w:b/>
          <w:bCs/>
        </w:rPr>
      </w:pPr>
    </w:p>
    <w:p w14:paraId="4C2E5244" w14:textId="77777777" w:rsidR="00A46960" w:rsidRDefault="00A46960" w:rsidP="00A46960">
      <w:pPr>
        <w:jc w:val="center"/>
        <w:rPr>
          <w:b/>
          <w:bCs/>
        </w:rPr>
      </w:pPr>
    </w:p>
    <w:p w14:paraId="2816EA33" w14:textId="77777777" w:rsidR="00A46960" w:rsidRDefault="00A46960" w:rsidP="00A46960">
      <w:pPr>
        <w:jc w:val="center"/>
        <w:rPr>
          <w:b/>
          <w:bCs/>
        </w:rPr>
      </w:pPr>
    </w:p>
    <w:p w14:paraId="122364CC" w14:textId="77777777" w:rsidR="00A46960" w:rsidRDefault="00A46960" w:rsidP="00A46960">
      <w:pPr>
        <w:jc w:val="center"/>
        <w:rPr>
          <w:b/>
          <w:bCs/>
        </w:rPr>
      </w:pPr>
    </w:p>
    <w:p w14:paraId="72DE9769" w14:textId="2554CD35" w:rsidR="00A46960" w:rsidRDefault="00A46960" w:rsidP="00A46960">
      <w:pPr>
        <w:jc w:val="center"/>
        <w:rPr>
          <w:b/>
          <w:bCs/>
          <w:caps/>
          <w:sz w:val="32"/>
        </w:rPr>
      </w:pPr>
      <w:r>
        <w:rPr>
          <w:b/>
          <w:bCs/>
          <w:caps/>
          <w:sz w:val="32"/>
        </w:rPr>
        <w:t>ПРОГРАММА «</w:t>
      </w:r>
      <w:r w:rsidR="00F57F39" w:rsidRPr="00F57F39">
        <w:rPr>
          <w:b/>
          <w:bCs/>
          <w:caps/>
          <w:sz w:val="32"/>
        </w:rPr>
        <w:t>ПРОИЗВОДСТВО МЯСОПРОДУКТОВ</w:t>
      </w:r>
      <w:r>
        <w:rPr>
          <w:b/>
          <w:bCs/>
          <w:caps/>
          <w:sz w:val="32"/>
        </w:rPr>
        <w:t>»</w:t>
      </w:r>
    </w:p>
    <w:p w14:paraId="606384EA" w14:textId="77777777" w:rsidR="00A46960" w:rsidRDefault="00A46960" w:rsidP="00A46960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>Техническое задание</w:t>
      </w:r>
    </w:p>
    <w:p w14:paraId="64EEE2E4" w14:textId="77777777" w:rsidR="00A46960" w:rsidRDefault="00A46960" w:rsidP="00A46960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>Лист утверждения</w:t>
      </w:r>
    </w:p>
    <w:p w14:paraId="3B833585" w14:textId="77777777" w:rsidR="00A46960" w:rsidRDefault="00A46960" w:rsidP="00A46960">
      <w:pPr>
        <w:jc w:val="center"/>
        <w:rPr>
          <w:b/>
          <w:bCs/>
          <w:caps/>
          <w:sz w:val="44"/>
        </w:rPr>
      </w:pPr>
      <w:r>
        <w:rPr>
          <w:b/>
          <w:bCs/>
          <w:sz w:val="44"/>
        </w:rPr>
        <w:fldChar w:fldCharType="begin"/>
      </w:r>
      <w:r>
        <w:rPr>
          <w:b/>
          <w:bCs/>
          <w:sz w:val="44"/>
        </w:rPr>
        <w:instrText xml:space="preserve"> ASK </w:instrText>
      </w:r>
      <w:r>
        <w:rPr>
          <w:b/>
          <w:bCs/>
          <w:i/>
          <w:iCs/>
          <w:sz w:val="44"/>
        </w:rPr>
        <w:instrText>ДецНомер</w:instrText>
      </w:r>
      <w:r>
        <w:rPr>
          <w:b/>
          <w:bCs/>
          <w:sz w:val="44"/>
        </w:rPr>
        <w:instrText xml:space="preserve"> "</w:instrText>
      </w:r>
      <w:r>
        <w:rPr>
          <w:b/>
          <w:bCs/>
          <w:i/>
          <w:iCs/>
          <w:sz w:val="44"/>
        </w:rPr>
        <w:instrText>Децимеальный номер</w:instrText>
      </w:r>
      <w:r>
        <w:rPr>
          <w:b/>
          <w:bCs/>
          <w:sz w:val="44"/>
        </w:rPr>
        <w:instrText xml:space="preserve"> " \d "</w:instrText>
      </w:r>
      <w:r>
        <w:rPr>
          <w:b/>
          <w:bCs/>
          <w:sz w:val="36"/>
        </w:rPr>
        <w:instrText>А.В.00001-01 ТЗ 01</w:instrText>
      </w:r>
      <w:r>
        <w:rPr>
          <w:b/>
          <w:bCs/>
          <w:sz w:val="44"/>
        </w:rPr>
        <w:instrText>"</w:instrText>
      </w:r>
      <w:r>
        <w:rPr>
          <w:b/>
          <w:bCs/>
          <w:sz w:val="44"/>
        </w:rPr>
        <w:fldChar w:fldCharType="separate"/>
      </w:r>
      <w:bookmarkStart w:id="2" w:name="ДецНомер"/>
      <w:bookmarkStart w:id="3" w:name="Закладка"/>
      <w:r>
        <w:rPr>
          <w:b/>
          <w:bCs/>
          <w:sz w:val="44"/>
        </w:rPr>
        <w:t>А.В.00001-01 ТЗ 01</w:t>
      </w:r>
      <w:bookmarkEnd w:id="2"/>
      <w:bookmarkEnd w:id="3"/>
      <w:r>
        <w:rPr>
          <w:b/>
          <w:bCs/>
          <w:sz w:val="44"/>
        </w:rPr>
        <w:fldChar w:fldCharType="end"/>
      </w:r>
    </w:p>
    <w:p w14:paraId="33A9105A" w14:textId="77777777" w:rsidR="00A46960" w:rsidRDefault="00A46960" w:rsidP="00A46960">
      <w:pPr>
        <w:jc w:val="center"/>
        <w:rPr>
          <w:b/>
          <w:bCs/>
          <w:caps/>
          <w:sz w:val="36"/>
        </w:rPr>
      </w:pPr>
      <w:r>
        <w:rPr>
          <w:b/>
          <w:bCs/>
          <w:caps/>
          <w:sz w:val="36"/>
        </w:rPr>
        <w:fldChar w:fldCharType="begin"/>
      </w:r>
      <w:r>
        <w:rPr>
          <w:b/>
          <w:bCs/>
          <w:caps/>
          <w:sz w:val="36"/>
        </w:rPr>
        <w:instrText xml:space="preserve"> REF </w:instrText>
      </w:r>
      <w:r>
        <w:rPr>
          <w:b/>
          <w:bCs/>
          <w:i/>
          <w:iCs/>
          <w:sz w:val="36"/>
        </w:rPr>
        <w:instrText>ДецНомер</w:instrText>
      </w:r>
      <w:r>
        <w:rPr>
          <w:b/>
          <w:bCs/>
          <w:caps/>
          <w:sz w:val="36"/>
        </w:rPr>
        <w:instrText xml:space="preserve">  \* MERGEFORMAT </w:instrText>
      </w:r>
      <w:r>
        <w:rPr>
          <w:b/>
          <w:bCs/>
          <w:caps/>
          <w:sz w:val="36"/>
        </w:rPr>
        <w:fldChar w:fldCharType="separate"/>
      </w:r>
      <w:r w:rsidRPr="00D03B6F">
        <w:rPr>
          <w:b/>
          <w:bCs/>
          <w:sz w:val="36"/>
        </w:rPr>
        <w:t>А.В.00001-01 ТЗ 01</w:t>
      </w:r>
      <w:r>
        <w:rPr>
          <w:b/>
          <w:bCs/>
          <w:caps/>
          <w:sz w:val="36"/>
        </w:rPr>
        <w:fldChar w:fldCharType="end"/>
      </w:r>
      <w:r>
        <w:rPr>
          <w:b/>
          <w:bCs/>
          <w:caps/>
          <w:sz w:val="36"/>
        </w:rPr>
        <w:t>-лу</w:t>
      </w:r>
    </w:p>
    <w:p w14:paraId="77E508C9" w14:textId="77777777" w:rsidR="00A46960" w:rsidRDefault="00A46960" w:rsidP="00A46960">
      <w:pPr>
        <w:rPr>
          <w:b/>
          <w:bCs/>
          <w:sz w:val="32"/>
        </w:rPr>
      </w:pPr>
    </w:p>
    <w:p w14:paraId="1037BCED" w14:textId="77777777" w:rsidR="00A46960" w:rsidRDefault="00A46960" w:rsidP="00A46960">
      <w:pPr>
        <w:rPr>
          <w:b/>
          <w:bCs/>
          <w:sz w:val="32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2265"/>
        <w:gridCol w:w="1239"/>
        <w:gridCol w:w="4561"/>
      </w:tblGrid>
      <w:tr w:rsidR="00A46960" w14:paraId="6922F5AC" w14:textId="77777777" w:rsidTr="007229AD">
        <w:tc>
          <w:tcPr>
            <w:tcW w:w="3416" w:type="dxa"/>
            <w:vAlign w:val="center"/>
          </w:tcPr>
          <w:p w14:paraId="455783A6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49624FF2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5BA1CC2E" w14:textId="77777777" w:rsidR="00A46960" w:rsidRDefault="00A46960" w:rsidP="002B55BE">
            <w:pPr>
              <w:tabs>
                <w:tab w:val="left" w:pos="5727"/>
              </w:tabs>
              <w:jc w:val="both"/>
            </w:pPr>
            <w:r>
              <w:t>Руководитель разработки</w:t>
            </w:r>
          </w:p>
        </w:tc>
      </w:tr>
      <w:tr w:rsidR="00A46960" w14:paraId="2B4AE243" w14:textId="77777777" w:rsidTr="007229AD">
        <w:tc>
          <w:tcPr>
            <w:tcW w:w="3416" w:type="dxa"/>
            <w:vAlign w:val="center"/>
          </w:tcPr>
          <w:p w14:paraId="7D37B613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5D50FB00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06BA11D6" w14:textId="77777777" w:rsidR="00A46960" w:rsidRDefault="00A46960" w:rsidP="002B55BE">
            <w:pPr>
              <w:tabs>
                <w:tab w:val="left" w:pos="5727"/>
              </w:tabs>
              <w:jc w:val="both"/>
            </w:pPr>
            <w:r>
              <w:t>Преподаватель ГАПОУ СО «САСК»</w:t>
            </w:r>
          </w:p>
        </w:tc>
      </w:tr>
      <w:tr w:rsidR="00A46960" w14:paraId="3F2564D2" w14:textId="77777777" w:rsidTr="007229AD">
        <w:trPr>
          <w:trHeight w:val="513"/>
        </w:trPr>
        <w:tc>
          <w:tcPr>
            <w:tcW w:w="3416" w:type="dxa"/>
            <w:vAlign w:val="center"/>
          </w:tcPr>
          <w:p w14:paraId="72D6DB8F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37B1F822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4188FB81" w14:textId="291C3287" w:rsidR="00A46960" w:rsidRDefault="00A46960" w:rsidP="002B55BE">
            <w:pPr>
              <w:tabs>
                <w:tab w:val="left" w:pos="5727"/>
              </w:tabs>
              <w:jc w:val="both"/>
            </w:pPr>
            <w:r>
              <w:t>___________О.В.</w:t>
            </w:r>
            <w:r w:rsidR="002B55BE">
              <w:t xml:space="preserve"> Зыбина</w:t>
            </w:r>
          </w:p>
        </w:tc>
      </w:tr>
      <w:tr w:rsidR="00A46960" w14:paraId="1CB926B5" w14:textId="77777777" w:rsidTr="007229AD">
        <w:trPr>
          <w:trHeight w:val="142"/>
        </w:trPr>
        <w:tc>
          <w:tcPr>
            <w:tcW w:w="3416" w:type="dxa"/>
            <w:vAlign w:val="center"/>
          </w:tcPr>
          <w:p w14:paraId="1899A7C7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59C64ED0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27CA7361" w14:textId="628250CD" w:rsidR="00A46960" w:rsidRDefault="00A46960" w:rsidP="002B55BE">
            <w:pPr>
              <w:tabs>
                <w:tab w:val="left" w:pos="5727"/>
              </w:tabs>
              <w:jc w:val="both"/>
            </w:pPr>
            <w:r>
              <w:t>“_____” ____________20</w:t>
            </w:r>
            <w:r w:rsidR="00FB23DA">
              <w:t>2</w:t>
            </w:r>
            <w:r>
              <w:t>__</w:t>
            </w:r>
          </w:p>
        </w:tc>
      </w:tr>
      <w:tr w:rsidR="00A46960" w14:paraId="15A7D980" w14:textId="77777777" w:rsidTr="007229AD">
        <w:trPr>
          <w:trHeight w:hRule="exact" w:val="567"/>
        </w:trPr>
        <w:tc>
          <w:tcPr>
            <w:tcW w:w="3416" w:type="dxa"/>
            <w:vAlign w:val="center"/>
          </w:tcPr>
          <w:p w14:paraId="060EB8C3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7DD2BD7E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18BC94DE" w14:textId="77777777" w:rsidR="00A46960" w:rsidRDefault="00A46960" w:rsidP="007229AD">
            <w:pPr>
              <w:tabs>
                <w:tab w:val="left" w:pos="5727"/>
              </w:tabs>
              <w:jc w:val="center"/>
            </w:pPr>
          </w:p>
        </w:tc>
      </w:tr>
      <w:tr w:rsidR="00A46960" w14:paraId="053F8D79" w14:textId="77777777" w:rsidTr="007229AD">
        <w:tc>
          <w:tcPr>
            <w:tcW w:w="3416" w:type="dxa"/>
            <w:vAlign w:val="center"/>
          </w:tcPr>
          <w:p w14:paraId="634FB699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041D0725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68A7B7B5" w14:textId="77777777" w:rsidR="00A46960" w:rsidRDefault="00A46960" w:rsidP="002B55BE">
            <w:pPr>
              <w:tabs>
                <w:tab w:val="left" w:pos="5727"/>
              </w:tabs>
              <w:jc w:val="both"/>
            </w:pPr>
            <w:r>
              <w:t>Ответственный исполнитель</w:t>
            </w:r>
          </w:p>
        </w:tc>
      </w:tr>
      <w:tr w:rsidR="00A46960" w14:paraId="28A5D52C" w14:textId="77777777" w:rsidTr="007229AD">
        <w:tc>
          <w:tcPr>
            <w:tcW w:w="3416" w:type="dxa"/>
            <w:vAlign w:val="center"/>
          </w:tcPr>
          <w:p w14:paraId="722311F4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4674A3EB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03C145F7" w14:textId="77777777" w:rsidR="00A46960" w:rsidRDefault="00A46960" w:rsidP="002B55BE">
            <w:pPr>
              <w:tabs>
                <w:tab w:val="left" w:pos="5727"/>
              </w:tabs>
              <w:jc w:val="both"/>
            </w:pPr>
            <w:r>
              <w:t>Преподаватель ГАПОУ СО «САСК»</w:t>
            </w:r>
          </w:p>
        </w:tc>
      </w:tr>
      <w:tr w:rsidR="00A46960" w14:paraId="17115F8C" w14:textId="77777777" w:rsidTr="007229AD">
        <w:trPr>
          <w:trHeight w:val="468"/>
        </w:trPr>
        <w:tc>
          <w:tcPr>
            <w:tcW w:w="3416" w:type="dxa"/>
            <w:vAlign w:val="center"/>
          </w:tcPr>
          <w:p w14:paraId="7CEFB48D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12EE6E93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6014BFDD" w14:textId="5FBD504B" w:rsidR="00A46960" w:rsidRDefault="00A46960" w:rsidP="002B55BE">
            <w:pPr>
              <w:tabs>
                <w:tab w:val="left" w:pos="5727"/>
              </w:tabs>
              <w:jc w:val="both"/>
            </w:pPr>
            <w:r>
              <w:t>____________Е.М.</w:t>
            </w:r>
            <w:r w:rsidR="0040125E">
              <w:t xml:space="preserve"> </w:t>
            </w:r>
            <w:proofErr w:type="spellStart"/>
            <w:r w:rsidR="0040125E">
              <w:t>Норовяткина</w:t>
            </w:r>
            <w:proofErr w:type="spellEnd"/>
          </w:p>
        </w:tc>
      </w:tr>
      <w:tr w:rsidR="00A46960" w14:paraId="6C3B3697" w14:textId="77777777" w:rsidTr="007229AD">
        <w:tc>
          <w:tcPr>
            <w:tcW w:w="3416" w:type="dxa"/>
            <w:vAlign w:val="center"/>
          </w:tcPr>
          <w:p w14:paraId="108B44AB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49D6208C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36AB7F30" w14:textId="31EDA6B9" w:rsidR="00A46960" w:rsidRDefault="00A46960" w:rsidP="002B55BE">
            <w:pPr>
              <w:tabs>
                <w:tab w:val="left" w:pos="5727"/>
              </w:tabs>
              <w:jc w:val="both"/>
            </w:pPr>
            <w:r>
              <w:t>“_____” ____________20</w:t>
            </w:r>
            <w:r w:rsidR="00FB23DA">
              <w:t>2</w:t>
            </w:r>
            <w:r>
              <w:t>__</w:t>
            </w:r>
          </w:p>
        </w:tc>
      </w:tr>
      <w:tr w:rsidR="00A46960" w14:paraId="2EA77383" w14:textId="77777777" w:rsidTr="007229AD">
        <w:trPr>
          <w:trHeight w:hRule="exact" w:val="567"/>
        </w:trPr>
        <w:tc>
          <w:tcPr>
            <w:tcW w:w="3416" w:type="dxa"/>
            <w:vAlign w:val="center"/>
          </w:tcPr>
          <w:p w14:paraId="36AA3D1C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3BF7378F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161B415E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</w:tr>
      <w:tr w:rsidR="00A46960" w14:paraId="295A2ACB" w14:textId="77777777" w:rsidTr="007229AD">
        <w:tc>
          <w:tcPr>
            <w:tcW w:w="3416" w:type="dxa"/>
            <w:vAlign w:val="center"/>
          </w:tcPr>
          <w:p w14:paraId="6907438D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56B765B1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54C51F9A" w14:textId="77777777" w:rsidR="00A46960" w:rsidRDefault="00A46960" w:rsidP="002B55BE">
            <w:pPr>
              <w:tabs>
                <w:tab w:val="left" w:pos="5727"/>
              </w:tabs>
              <w:jc w:val="both"/>
            </w:pPr>
            <w:r>
              <w:t>Исполнитель</w:t>
            </w:r>
          </w:p>
        </w:tc>
      </w:tr>
      <w:tr w:rsidR="00A46960" w14:paraId="6FF3CB47" w14:textId="77777777" w:rsidTr="007229AD">
        <w:tc>
          <w:tcPr>
            <w:tcW w:w="3416" w:type="dxa"/>
            <w:vAlign w:val="center"/>
          </w:tcPr>
          <w:p w14:paraId="03286B0B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409F2870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34DF274F" w14:textId="7EB0513F" w:rsidR="00A46960" w:rsidRDefault="00A46960" w:rsidP="002B55BE">
            <w:pPr>
              <w:tabs>
                <w:tab w:val="left" w:pos="5727"/>
              </w:tabs>
              <w:jc w:val="both"/>
            </w:pPr>
            <w:r>
              <w:t xml:space="preserve">Студент группы </w:t>
            </w:r>
            <w:r w:rsidR="00FF1664">
              <w:t>31</w:t>
            </w:r>
            <w:r>
              <w:t xml:space="preserve"> ИС</w:t>
            </w:r>
          </w:p>
        </w:tc>
      </w:tr>
      <w:tr w:rsidR="00A46960" w14:paraId="19F1CB0E" w14:textId="77777777" w:rsidTr="007229AD">
        <w:trPr>
          <w:trHeight w:val="442"/>
        </w:trPr>
        <w:tc>
          <w:tcPr>
            <w:tcW w:w="3416" w:type="dxa"/>
            <w:vAlign w:val="center"/>
          </w:tcPr>
          <w:p w14:paraId="76CA4ADE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49A70C07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2885393E" w14:textId="373ED7C2" w:rsidR="00A46960" w:rsidRDefault="00A46960" w:rsidP="002B55BE">
            <w:pPr>
              <w:tabs>
                <w:tab w:val="left" w:pos="5727"/>
              </w:tabs>
              <w:jc w:val="both"/>
            </w:pPr>
            <w:r>
              <w:t xml:space="preserve">_____________ </w:t>
            </w:r>
            <w:r w:rsidR="004B0AAE">
              <w:t>А</w:t>
            </w:r>
            <w:r w:rsidR="00DD14A5">
              <w:t xml:space="preserve">.А. </w:t>
            </w:r>
            <w:r w:rsidR="004B0AAE">
              <w:t>Курбанов</w:t>
            </w:r>
          </w:p>
        </w:tc>
      </w:tr>
      <w:tr w:rsidR="00A46960" w14:paraId="3D603EF6" w14:textId="77777777" w:rsidTr="007229AD">
        <w:trPr>
          <w:trHeight w:val="439"/>
        </w:trPr>
        <w:tc>
          <w:tcPr>
            <w:tcW w:w="3416" w:type="dxa"/>
            <w:vAlign w:val="center"/>
          </w:tcPr>
          <w:p w14:paraId="6C078F28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790BDEC6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576E4BD6" w14:textId="7E3F4C7D" w:rsidR="00A46960" w:rsidRDefault="00A46960" w:rsidP="002B55BE">
            <w:pPr>
              <w:tabs>
                <w:tab w:val="left" w:pos="5727"/>
              </w:tabs>
              <w:jc w:val="both"/>
            </w:pPr>
            <w:r>
              <w:t>“_____” ____________20</w:t>
            </w:r>
            <w:r w:rsidR="00FB23DA">
              <w:t>2</w:t>
            </w:r>
            <w:r>
              <w:t>__</w:t>
            </w:r>
          </w:p>
        </w:tc>
      </w:tr>
    </w:tbl>
    <w:p w14:paraId="4FD35C64" w14:textId="08B61DA7" w:rsidR="008F18E1" w:rsidRDefault="008F18E1" w:rsidP="00A46960">
      <w:pPr>
        <w:rPr>
          <w:b/>
          <w:bCs/>
          <w:szCs w:val="28"/>
        </w:rPr>
        <w:sectPr w:rsidR="008F18E1" w:rsidSect="00882A80">
          <w:headerReference w:type="first" r:id="rId12"/>
          <w:footerReference w:type="first" r:id="rId13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81"/>
        </w:sectPr>
      </w:pPr>
    </w:p>
    <w:p w14:paraId="7A8C5738" w14:textId="77777777" w:rsidR="00EE5CC7" w:rsidRPr="002944E3" w:rsidRDefault="002B0B76" w:rsidP="009B0732">
      <w:pPr>
        <w:jc w:val="center"/>
        <w:rPr>
          <w:caps/>
        </w:rPr>
      </w:pPr>
      <w:bookmarkStart w:id="4" w:name="_Toc40077667"/>
      <w:r w:rsidRPr="009B0732">
        <w:rPr>
          <w:b/>
          <w:bCs/>
          <w:caps/>
        </w:rPr>
        <w:lastRenderedPageBreak/>
        <w:t>Аннотация</w:t>
      </w:r>
      <w:bookmarkEnd w:id="4"/>
    </w:p>
    <w:p w14:paraId="74FAF8F3" w14:textId="38B45522" w:rsidR="008F18E1" w:rsidRPr="008C3A3C" w:rsidRDefault="002B0B76">
      <w:pPr>
        <w:ind w:firstLine="709"/>
        <w:jc w:val="both"/>
      </w:pPr>
      <w:r>
        <w:t xml:space="preserve">В данном программном документе приведено техническое задание на разработку программы </w:t>
      </w:r>
      <w:r w:rsidR="008C3A3C">
        <w:t>«</w:t>
      </w:r>
      <w:r w:rsidR="00F57F39">
        <w:rPr>
          <w:bCs/>
          <w:color w:val="000000"/>
          <w:szCs w:val="28"/>
        </w:rPr>
        <w:t>П</w:t>
      </w:r>
      <w:r w:rsidR="00F57F39" w:rsidRPr="00F57F39">
        <w:rPr>
          <w:bCs/>
          <w:color w:val="000000"/>
          <w:szCs w:val="28"/>
        </w:rPr>
        <w:t>роизводство мясопродуктов</w:t>
      </w:r>
      <w:r w:rsidR="008C3A3C">
        <w:t>»</w:t>
      </w:r>
    </w:p>
    <w:p w14:paraId="5B2D7AFC" w14:textId="7DC42322" w:rsidR="008F18E1" w:rsidRDefault="002B0B76">
      <w:pPr>
        <w:jc w:val="both"/>
      </w:pPr>
      <w:r>
        <w:tab/>
        <w:t xml:space="preserve">В данном программном документе, в разделе «Введение» указано наименование, краткая характеристика области применения </w:t>
      </w:r>
      <w:r w:rsidR="008C3A3C">
        <w:t>программы (</w:t>
      </w:r>
      <w:r>
        <w:t xml:space="preserve">программного изделия).  </w:t>
      </w:r>
    </w:p>
    <w:p w14:paraId="7AD4075C" w14:textId="77777777" w:rsidR="008F18E1" w:rsidRDefault="002B0B76">
      <w:pPr>
        <w:ind w:firstLine="708"/>
        <w:jc w:val="both"/>
      </w:pPr>
      <w:r>
        <w:t xml:space="preserve">В разделе «Основания для разработки» указаны документы, на основании которых ведется разработка, наименование и условное обозначение темы разработки.  </w:t>
      </w:r>
    </w:p>
    <w:p w14:paraId="332B5141" w14:textId="77777777" w:rsidR="008F18E1" w:rsidRDefault="002B0B76">
      <w:pPr>
        <w:jc w:val="both"/>
      </w:pPr>
      <w:r>
        <w:tab/>
        <w:t>В данном программном документе, в разделе «Назначение разработки» указано функциональное и эксплуатационное назначение программы (программного изделия).</w:t>
      </w:r>
    </w:p>
    <w:p w14:paraId="1FD8F5C5" w14:textId="77777777" w:rsidR="008F18E1" w:rsidRDefault="002B0B76">
      <w:pPr>
        <w:jc w:val="both"/>
      </w:pPr>
      <w:r>
        <w:tab/>
        <w:t xml:space="preserve">Раздел «Требования к программе» содержит следующие подразделы: </w:t>
      </w:r>
    </w:p>
    <w:p w14:paraId="61594129" w14:textId="77777777" w:rsidR="008F18E1" w:rsidRDefault="002B0B76" w:rsidP="008E2117">
      <w:pPr>
        <w:numPr>
          <w:ilvl w:val="0"/>
          <w:numId w:val="1"/>
        </w:numPr>
      </w:pPr>
      <w:r>
        <w:t xml:space="preserve">требования к функциональным характеристикам; </w:t>
      </w:r>
    </w:p>
    <w:p w14:paraId="38259D62" w14:textId="77777777" w:rsidR="008F18E1" w:rsidRDefault="002B0B76" w:rsidP="008E2117">
      <w:pPr>
        <w:numPr>
          <w:ilvl w:val="0"/>
          <w:numId w:val="1"/>
        </w:numPr>
      </w:pPr>
      <w:r>
        <w:t xml:space="preserve">требования к надежности; </w:t>
      </w:r>
    </w:p>
    <w:p w14:paraId="16138A20" w14:textId="77777777" w:rsidR="008F18E1" w:rsidRDefault="002B0B76" w:rsidP="008E2117">
      <w:pPr>
        <w:numPr>
          <w:ilvl w:val="0"/>
          <w:numId w:val="1"/>
        </w:numPr>
      </w:pPr>
      <w:r>
        <w:t xml:space="preserve">условия эксплуатации; </w:t>
      </w:r>
    </w:p>
    <w:p w14:paraId="06A6B915" w14:textId="77777777" w:rsidR="008F18E1" w:rsidRDefault="002B0B76" w:rsidP="008E2117">
      <w:pPr>
        <w:numPr>
          <w:ilvl w:val="0"/>
          <w:numId w:val="1"/>
        </w:numPr>
      </w:pPr>
      <w:r>
        <w:t xml:space="preserve">требования к составу и параметрам технических средств; </w:t>
      </w:r>
    </w:p>
    <w:p w14:paraId="45170ABC" w14:textId="77777777" w:rsidR="008F18E1" w:rsidRDefault="002B0B76" w:rsidP="008E2117">
      <w:pPr>
        <w:numPr>
          <w:ilvl w:val="0"/>
          <w:numId w:val="1"/>
        </w:numPr>
      </w:pPr>
      <w:r>
        <w:t xml:space="preserve">требования к информационной и программной совместимости;  </w:t>
      </w:r>
    </w:p>
    <w:p w14:paraId="2003994D" w14:textId="77777777" w:rsidR="008F18E1" w:rsidRDefault="002B0B76" w:rsidP="008E2117">
      <w:pPr>
        <w:numPr>
          <w:ilvl w:val="0"/>
          <w:numId w:val="1"/>
        </w:numPr>
        <w:jc w:val="both"/>
      </w:pPr>
      <w:r>
        <w:t>специальные требования.</w:t>
      </w:r>
    </w:p>
    <w:p w14:paraId="451CF1FE" w14:textId="77777777" w:rsidR="008F18E1" w:rsidRDefault="002B0B76">
      <w:pPr>
        <w:ind w:firstLine="708"/>
        <w:jc w:val="both"/>
      </w:pPr>
      <w:r>
        <w:t>В данном программном документе, в разделе «Требования к программной документации» указаны предварительный состав программной документации и специальные требования к ней.</w:t>
      </w:r>
    </w:p>
    <w:p w14:paraId="027C8102" w14:textId="77777777" w:rsidR="008F18E1" w:rsidRDefault="002B0B76">
      <w:pPr>
        <w:ind w:firstLine="708"/>
        <w:jc w:val="both"/>
      </w:pPr>
      <w:r>
        <w:t>В разделе «Технико-экономические показатели» указаны: ориентировочная экономическая эффективность, предполагаемая годовая потребность, экономические преимущества разработки.</w:t>
      </w:r>
    </w:p>
    <w:p w14:paraId="7D6DD422" w14:textId="77777777" w:rsidR="008F18E1" w:rsidRDefault="002B0B76">
      <w:pPr>
        <w:ind w:firstLine="708"/>
        <w:jc w:val="both"/>
      </w:pPr>
      <w:r>
        <w:t>В данном программном документе, в разделе «Стадии и этапы разработки» установлены необходимые стадии разработки, этапы и содержание работ.</w:t>
      </w:r>
    </w:p>
    <w:p w14:paraId="79701536" w14:textId="77777777" w:rsidR="008F18E1" w:rsidRDefault="002B0B76">
      <w:pPr>
        <w:ind w:firstLine="708"/>
        <w:jc w:val="both"/>
      </w:pPr>
      <w:r>
        <w:t xml:space="preserve">В разделе «Порядок контроля и приемки» должны быть указаны виды испытаний и общие требования к приемке работы. </w:t>
      </w:r>
    </w:p>
    <w:p w14:paraId="5BEAA8EF" w14:textId="7ADA29D1" w:rsidR="008F18E1" w:rsidRDefault="002B0B76">
      <w:pPr>
        <w:ind w:firstLine="708"/>
        <w:jc w:val="both"/>
      </w:pPr>
      <w:r>
        <w:t xml:space="preserve">Оформление программного документа «Руководство оператора» произведено по требованиям </w:t>
      </w:r>
      <w:r w:rsidR="00A932B9">
        <w:t>ЕСПД (</w:t>
      </w:r>
      <w:r>
        <w:t xml:space="preserve">ГОСТ 19.101-77 </w:t>
      </w:r>
      <w:r>
        <w:rPr>
          <w:rStyle w:val="ab"/>
        </w:rPr>
        <w:footnoteReference w:customMarkFollows="1" w:id="1"/>
        <w:t>1)</w:t>
      </w:r>
      <w:r>
        <w:t xml:space="preserve">, ГОСТ 19.103-77 </w:t>
      </w:r>
      <w:r>
        <w:rPr>
          <w:rStyle w:val="ab"/>
        </w:rPr>
        <w:footnoteReference w:customMarkFollows="1" w:id="2"/>
        <w:t>2)</w:t>
      </w:r>
      <w:r>
        <w:t xml:space="preserve">, ГОСТ 19.104-78* </w:t>
      </w:r>
      <w:r>
        <w:rPr>
          <w:rStyle w:val="ab"/>
        </w:rPr>
        <w:footnoteReference w:customMarkFollows="1" w:id="3"/>
        <w:t>3)</w:t>
      </w:r>
      <w:r>
        <w:t xml:space="preserve">, ГОСТ 19.105-78* </w:t>
      </w:r>
      <w:r>
        <w:rPr>
          <w:rStyle w:val="ab"/>
        </w:rPr>
        <w:footnoteReference w:customMarkFollows="1" w:id="4"/>
        <w:t>4)</w:t>
      </w:r>
      <w:r>
        <w:t xml:space="preserve">, ГОСТ 19.106-78* </w:t>
      </w:r>
      <w:r>
        <w:rPr>
          <w:rStyle w:val="ab"/>
        </w:rPr>
        <w:footnoteReference w:customMarkFollows="1" w:id="5"/>
        <w:t>5)</w:t>
      </w:r>
      <w:r>
        <w:t xml:space="preserve">, ГОСТ 19.201-78 </w:t>
      </w:r>
      <w:r>
        <w:rPr>
          <w:rStyle w:val="ab"/>
        </w:rPr>
        <w:footnoteReference w:customMarkFollows="1" w:id="6"/>
        <w:t>6)</w:t>
      </w:r>
      <w:r>
        <w:t xml:space="preserve">, ГОСТ 19.604-78* </w:t>
      </w:r>
      <w:r>
        <w:rPr>
          <w:rStyle w:val="ab"/>
        </w:rPr>
        <w:footnoteReference w:customMarkFollows="1" w:id="7"/>
        <w:t>7)</w:t>
      </w:r>
      <w:r>
        <w:t>).</w:t>
      </w:r>
    </w:p>
    <w:p w14:paraId="545FBD74" w14:textId="77777777" w:rsidR="00EE5CC7" w:rsidRDefault="002B0B76" w:rsidP="009B0732">
      <w:pPr>
        <w:jc w:val="center"/>
        <w:rPr>
          <w:caps/>
        </w:rPr>
      </w:pPr>
      <w:r>
        <w:rPr>
          <w:caps/>
        </w:rPr>
        <w:br w:type="page"/>
      </w:r>
      <w:bookmarkStart w:id="5" w:name="_Toc40077668"/>
      <w:r w:rsidRPr="009B0732">
        <w:rPr>
          <w:b/>
          <w:bCs/>
          <w:caps/>
          <w:sz w:val="32"/>
          <w:szCs w:val="28"/>
        </w:rPr>
        <w:lastRenderedPageBreak/>
        <w:t>Содержание</w:t>
      </w:r>
      <w:bookmarkEnd w:id="5"/>
    </w:p>
    <w:p w14:paraId="522BC84D" w14:textId="4D0F110A" w:rsidR="004B0AAE" w:rsidRPr="004B0AAE" w:rsidRDefault="00843724">
      <w:pPr>
        <w:pStyle w:val="10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</w:rPr>
      </w:pPr>
      <w:r w:rsidRPr="004B0AAE">
        <w:rPr>
          <w:rFonts w:ascii="Times New Roman" w:hAnsi="Times New Roman" w:cs="Times New Roman"/>
          <w:bCs w:val="0"/>
          <w:sz w:val="28"/>
          <w:szCs w:val="28"/>
        </w:rPr>
        <w:fldChar w:fldCharType="begin"/>
      </w:r>
      <w:r w:rsidRPr="004B0AAE">
        <w:rPr>
          <w:rFonts w:ascii="Times New Roman" w:hAnsi="Times New Roman" w:cs="Times New Roman"/>
          <w:bCs w:val="0"/>
          <w:sz w:val="28"/>
          <w:szCs w:val="28"/>
        </w:rPr>
        <w:instrText xml:space="preserve"> TOC \o "1-3" \h \z </w:instrText>
      </w:r>
      <w:r w:rsidRPr="004B0AAE">
        <w:rPr>
          <w:rFonts w:ascii="Times New Roman" w:hAnsi="Times New Roman" w:cs="Times New Roman"/>
          <w:bCs w:val="0"/>
          <w:sz w:val="28"/>
          <w:szCs w:val="28"/>
        </w:rPr>
        <w:fldChar w:fldCharType="separate"/>
      </w:r>
      <w:hyperlink w:anchor="_Toc225940763" w:history="1">
        <w:r w:rsidR="004B0AAE" w:rsidRPr="004B0AAE">
          <w:rPr>
            <w:rStyle w:val="ac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4B0AAE"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4B0AAE"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4B0AAE"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_Toc225940763 \h </w:instrText>
        </w:r>
        <w:r w:rsidR="004B0AAE"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4B0AAE"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B0AAE"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4B0AAE"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4B00870" w14:textId="2575B1A1" w:rsidR="004B0AAE" w:rsidRPr="004B0AAE" w:rsidRDefault="004B0AAE">
      <w:pPr>
        <w:pStyle w:val="10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25940764" w:history="1">
        <w:r w:rsidRPr="004B0AAE">
          <w:rPr>
            <w:rStyle w:val="ac"/>
            <w:rFonts w:ascii="Times New Roman" w:hAnsi="Times New Roman" w:cs="Times New Roman"/>
            <w:noProof/>
            <w:sz w:val="28"/>
            <w:szCs w:val="28"/>
          </w:rPr>
          <w:t>1. Основание для разработки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_Toc225940764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040A20E" w14:textId="181DB207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765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1.1. Основание для проведения разработки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_Toc225940765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A95C62E" w14:textId="1BC0ABAD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766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1.2. Наименование и условное обозначение темы разработки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_Toc225940766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EE0BD6A" w14:textId="78EE0897" w:rsidR="004B0AAE" w:rsidRPr="004B0AAE" w:rsidRDefault="004B0AAE">
      <w:pPr>
        <w:pStyle w:val="10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25940767" w:history="1">
        <w:r w:rsidRPr="004B0AAE">
          <w:rPr>
            <w:rStyle w:val="ac"/>
            <w:rFonts w:ascii="Times New Roman" w:hAnsi="Times New Roman" w:cs="Times New Roman"/>
            <w:noProof/>
            <w:sz w:val="28"/>
            <w:szCs w:val="28"/>
          </w:rPr>
          <w:t>2. Назначение разработки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_Toc225940767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CF31CB" w14:textId="7A328083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768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2.1. Функциональное назначение программы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_Toc225940768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DB631FB" w14:textId="40F74CFE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769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2.2. Эксплуатационное назначение программы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_Toc225940769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1A83FFA" w14:textId="752C00BA" w:rsidR="004B0AAE" w:rsidRPr="004B0AAE" w:rsidRDefault="004B0AAE">
      <w:pPr>
        <w:pStyle w:val="10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25940770" w:history="1">
        <w:r w:rsidRPr="004B0AAE">
          <w:rPr>
            <w:rStyle w:val="ac"/>
            <w:rFonts w:ascii="Times New Roman" w:hAnsi="Times New Roman" w:cs="Times New Roman"/>
            <w:noProof/>
            <w:sz w:val="28"/>
            <w:szCs w:val="28"/>
          </w:rPr>
          <w:t>3. Требования к программе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_Toc225940770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EAB32D7" w14:textId="19D69B95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771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3.1. Требования к функциональным характеристикам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_Toc225940771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8CA0D7D" w14:textId="73BE387F" w:rsidR="004B0AAE" w:rsidRPr="004B0AAE" w:rsidRDefault="004B0AAE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225940772" w:history="1">
        <w:r w:rsidRPr="004B0AAE">
          <w:rPr>
            <w:rStyle w:val="ac"/>
            <w:rFonts w:ascii="Times New Roman" w:hAnsi="Times New Roman" w:cs="Times New Roman"/>
            <w:noProof/>
            <w:sz w:val="28"/>
            <w:szCs w:val="28"/>
          </w:rPr>
          <w:t>3.1.1. Требования к составу выполняемых функций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_Toc225940772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A7454C4" w14:textId="50538EFB" w:rsidR="004B0AAE" w:rsidRPr="004B0AAE" w:rsidRDefault="004B0AAE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225940773" w:history="1">
        <w:r w:rsidRPr="004B0AAE">
          <w:rPr>
            <w:rStyle w:val="ac"/>
            <w:rFonts w:ascii="Times New Roman" w:hAnsi="Times New Roman" w:cs="Times New Roman"/>
            <w:noProof/>
            <w:spacing w:val="2"/>
            <w:sz w:val="28"/>
            <w:szCs w:val="28"/>
          </w:rPr>
          <w:t>3.1.2. Требования к организации входных данных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_Toc225940773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E4D3AC" w14:textId="2E891DD9" w:rsidR="004B0AAE" w:rsidRPr="004B0AAE" w:rsidRDefault="004B0AAE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225940774" w:history="1">
        <w:r w:rsidRPr="004B0AAE">
          <w:rPr>
            <w:rStyle w:val="ac"/>
            <w:rFonts w:ascii="Times New Roman" w:hAnsi="Times New Roman" w:cs="Times New Roman"/>
            <w:noProof/>
            <w:spacing w:val="2"/>
            <w:sz w:val="28"/>
            <w:szCs w:val="28"/>
          </w:rPr>
          <w:t>3.1.3. Требования к организации выходных данных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_Toc225940774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499399C" w14:textId="1DFADF34" w:rsidR="004B0AAE" w:rsidRPr="004B0AAE" w:rsidRDefault="004B0AAE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225940775" w:history="1">
        <w:r w:rsidRPr="004B0AAE">
          <w:rPr>
            <w:rStyle w:val="ac"/>
            <w:rFonts w:ascii="Times New Roman" w:hAnsi="Times New Roman" w:cs="Times New Roman"/>
            <w:noProof/>
            <w:sz w:val="28"/>
            <w:szCs w:val="28"/>
          </w:rPr>
          <w:t>3.1.4. Требования к временным характеристикам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_Toc225940775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544047E" w14:textId="13B5B6F5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776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3.2. Требования к надежности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_Toc225940776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D6D220C" w14:textId="03134D8C" w:rsidR="004B0AAE" w:rsidRPr="004B0AAE" w:rsidRDefault="004B0AAE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225940777" w:history="1">
        <w:r w:rsidRPr="004B0AAE">
          <w:rPr>
            <w:rStyle w:val="ac"/>
            <w:rFonts w:ascii="Times New Roman" w:hAnsi="Times New Roman" w:cs="Times New Roman"/>
            <w:noProof/>
            <w:sz w:val="28"/>
            <w:szCs w:val="28"/>
          </w:rPr>
          <w:t>3.2.1.</w:t>
        </w:r>
        <w:r w:rsidRPr="004B0AAE">
          <w:rPr>
            <w:rStyle w:val="ac"/>
            <w:rFonts w:ascii="Times New Roman" w:hAnsi="Times New Roman" w:cs="Times New Roman"/>
            <w:noProof/>
            <w:spacing w:val="1"/>
            <w:sz w:val="28"/>
            <w:szCs w:val="28"/>
          </w:rPr>
          <w:t xml:space="preserve"> Требования к обеспечению надежного (устойчивого) </w:t>
        </w:r>
        <w:r w:rsidRPr="004B0AAE">
          <w:rPr>
            <w:rStyle w:val="ac"/>
            <w:rFonts w:ascii="Times New Roman" w:hAnsi="Times New Roman" w:cs="Times New Roman"/>
            <w:noProof/>
            <w:sz w:val="28"/>
            <w:szCs w:val="28"/>
          </w:rPr>
          <w:t>функционирования программы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_Toc225940777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EC0231E" w14:textId="22B707B6" w:rsidR="004B0AAE" w:rsidRPr="004B0AAE" w:rsidRDefault="004B0AAE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225940778" w:history="1">
        <w:r w:rsidRPr="004B0AAE">
          <w:rPr>
            <w:rStyle w:val="ac"/>
            <w:rFonts w:ascii="Times New Roman" w:hAnsi="Times New Roman" w:cs="Times New Roman"/>
            <w:noProof/>
            <w:spacing w:val="5"/>
            <w:sz w:val="28"/>
            <w:szCs w:val="28"/>
          </w:rPr>
          <w:t>3.2.2. Время восстановления после отказа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_Toc225940778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C0FFA01" w14:textId="1460E8A3" w:rsidR="004B0AAE" w:rsidRPr="004B0AAE" w:rsidRDefault="004B0AAE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225940779" w:history="1">
        <w:r w:rsidRPr="004B0AAE">
          <w:rPr>
            <w:rStyle w:val="ac"/>
            <w:rFonts w:ascii="Times New Roman" w:hAnsi="Times New Roman" w:cs="Times New Roman"/>
            <w:noProof/>
            <w:spacing w:val="1"/>
            <w:sz w:val="28"/>
            <w:szCs w:val="28"/>
          </w:rPr>
          <w:t>3.2.3. Отказы из-за некорректных действий оператора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_Toc225940779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BF6FCD7" w14:textId="3A0CC61C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780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3.3. Условия эксплуатации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_Toc225940780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D4E7CFA" w14:textId="5745AFC2" w:rsidR="004B0AAE" w:rsidRPr="004B0AAE" w:rsidRDefault="004B0AAE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225940781" w:history="1">
        <w:r w:rsidRPr="004B0AAE">
          <w:rPr>
            <w:rStyle w:val="ac"/>
            <w:rFonts w:ascii="Times New Roman" w:hAnsi="Times New Roman" w:cs="Times New Roman"/>
            <w:noProof/>
            <w:sz w:val="28"/>
            <w:szCs w:val="28"/>
          </w:rPr>
          <w:t>3.3.1. Климатические условия эксплуатации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_Toc225940781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71D577D" w14:textId="7A805DEB" w:rsidR="004B0AAE" w:rsidRPr="004B0AAE" w:rsidRDefault="004B0AAE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225940782" w:history="1">
        <w:r w:rsidRPr="004B0AAE">
          <w:rPr>
            <w:rStyle w:val="ac"/>
            <w:rFonts w:ascii="Times New Roman" w:hAnsi="Times New Roman" w:cs="Times New Roman"/>
            <w:noProof/>
            <w:spacing w:val="2"/>
            <w:sz w:val="28"/>
            <w:szCs w:val="28"/>
          </w:rPr>
          <w:t>3.3.2. Требования к видам обслуживания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_Toc225940782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BB239FD" w14:textId="571094BC" w:rsidR="004B0AAE" w:rsidRPr="004B0AAE" w:rsidRDefault="004B0AAE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225940783" w:history="1">
        <w:r w:rsidRPr="004B0AAE">
          <w:rPr>
            <w:rStyle w:val="ac"/>
            <w:rFonts w:ascii="Times New Roman" w:hAnsi="Times New Roman" w:cs="Times New Roman"/>
            <w:noProof/>
            <w:spacing w:val="2"/>
            <w:sz w:val="28"/>
            <w:szCs w:val="28"/>
          </w:rPr>
          <w:t>3.3.3. Требования к численности и квалификации персонала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_Toc225940783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F67881C" w14:textId="5163763D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784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3.4. Требования к составу и параметрам технических средств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_Toc225940784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1DD74E9" w14:textId="4BE448AB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785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3.5. Требования к информационной и программной совместимости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_Toc225940785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7DAE736" w14:textId="7116967A" w:rsidR="004B0AAE" w:rsidRPr="004B0AAE" w:rsidRDefault="004B0AAE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225940786" w:history="1">
        <w:r w:rsidRPr="004B0AAE">
          <w:rPr>
            <w:rStyle w:val="ac"/>
            <w:rFonts w:ascii="Times New Roman" w:hAnsi="Times New Roman" w:cs="Times New Roman"/>
            <w:noProof/>
            <w:spacing w:val="-9"/>
            <w:sz w:val="28"/>
            <w:szCs w:val="28"/>
          </w:rPr>
          <w:t>3.5.1. Требования к информационным структурам и методам решения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_Toc225940786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3E4D0EB" w14:textId="0A1EA894" w:rsidR="004B0AAE" w:rsidRPr="004B0AAE" w:rsidRDefault="004B0AAE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225940787" w:history="1">
        <w:r w:rsidRPr="004B0AAE">
          <w:rPr>
            <w:rStyle w:val="ac"/>
            <w:rFonts w:ascii="Times New Roman" w:hAnsi="Times New Roman" w:cs="Times New Roman"/>
            <w:noProof/>
            <w:spacing w:val="1"/>
            <w:sz w:val="28"/>
            <w:szCs w:val="28"/>
          </w:rPr>
          <w:t>3.5.2. Требования к исходным кодам и языкам программирования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_Toc225940787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C2F9A18" w14:textId="3134D871" w:rsidR="004B0AAE" w:rsidRPr="004B0AAE" w:rsidRDefault="004B0AAE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225940788" w:history="1">
        <w:r w:rsidRPr="004B0AAE">
          <w:rPr>
            <w:rStyle w:val="ac"/>
            <w:rFonts w:ascii="Times New Roman" w:hAnsi="Times New Roman" w:cs="Times New Roman"/>
            <w:noProof/>
            <w:spacing w:val="3"/>
            <w:sz w:val="28"/>
            <w:szCs w:val="28"/>
          </w:rPr>
          <w:t>3.5.3. Требования к программным средствам, используемым программой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_Toc225940788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9375294" w14:textId="1ABD6A8B" w:rsidR="004B0AAE" w:rsidRPr="004B0AAE" w:rsidRDefault="004B0AAE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225940789" w:history="1">
        <w:r w:rsidRPr="004B0AAE">
          <w:rPr>
            <w:rStyle w:val="ac"/>
            <w:rFonts w:ascii="Times New Roman" w:hAnsi="Times New Roman" w:cs="Times New Roman"/>
            <w:noProof/>
            <w:spacing w:val="1"/>
            <w:sz w:val="28"/>
            <w:szCs w:val="28"/>
          </w:rPr>
          <w:t>3.5.4. Требования к защите информации и программ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_Toc225940789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A67B2A9" w14:textId="2FE46193" w:rsidR="004B0AAE" w:rsidRPr="004B0AAE" w:rsidRDefault="004B0AAE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225940790" w:history="1">
        <w:r w:rsidRPr="004B0AAE">
          <w:rPr>
            <w:rStyle w:val="ac"/>
            <w:rFonts w:ascii="Times New Roman" w:hAnsi="Times New Roman" w:cs="Times New Roman"/>
            <w:noProof/>
            <w:spacing w:val="2"/>
            <w:sz w:val="28"/>
            <w:szCs w:val="28"/>
          </w:rPr>
          <w:t>3.5.5. Требования к организации выходных данных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_Toc225940790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73DCE64" w14:textId="53182291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791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3.6. Специальные требования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_Toc225940791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923B9BB" w14:textId="5486080C" w:rsidR="004B0AAE" w:rsidRPr="004B0AAE" w:rsidRDefault="004B0AAE">
      <w:pPr>
        <w:pStyle w:val="10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25940792" w:history="1">
        <w:r w:rsidRPr="004B0AAE">
          <w:rPr>
            <w:rStyle w:val="ac"/>
            <w:rFonts w:ascii="Times New Roman" w:hAnsi="Times New Roman" w:cs="Times New Roman"/>
            <w:noProof/>
            <w:sz w:val="28"/>
            <w:szCs w:val="28"/>
          </w:rPr>
          <w:t>4. Требования к программной документации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_Toc225940792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A9907E2" w14:textId="4709C275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793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4.1. Предварительный состав программной документации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_Toc225940793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BD057D8" w14:textId="31BA861B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794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4.2. Специальные требования к программной документации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_Toc225940794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2C6E54A" w14:textId="48A968E8" w:rsidR="004B0AAE" w:rsidRPr="004B0AAE" w:rsidRDefault="004B0AAE">
      <w:pPr>
        <w:pStyle w:val="10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25940795" w:history="1">
        <w:r w:rsidRPr="004B0AAE">
          <w:rPr>
            <w:rStyle w:val="ac"/>
            <w:rFonts w:ascii="Times New Roman" w:hAnsi="Times New Roman" w:cs="Times New Roman"/>
            <w:noProof/>
            <w:sz w:val="28"/>
            <w:szCs w:val="28"/>
          </w:rPr>
          <w:t>5. Технико-экономические показатели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_Toc225940795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3573056" w14:textId="04873FAF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796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5.1. Ориентировочная экономическая эффективность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_Toc225940796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2E60EA9" w14:textId="606E8177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797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5.2. Предполагаемая годовая потребность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_Toc225940797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ECD44CF" w14:textId="0DB801A0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798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5.3. Экономические преимущества разработки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_Toc225940798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3D583C0" w14:textId="3F6F7FBC" w:rsidR="004B0AAE" w:rsidRPr="004B0AAE" w:rsidRDefault="004B0AAE">
      <w:pPr>
        <w:pStyle w:val="10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25940799" w:history="1">
        <w:r w:rsidRPr="004B0AAE">
          <w:rPr>
            <w:rStyle w:val="ac"/>
            <w:rFonts w:ascii="Times New Roman" w:hAnsi="Times New Roman" w:cs="Times New Roman"/>
            <w:noProof/>
            <w:sz w:val="28"/>
            <w:szCs w:val="28"/>
          </w:rPr>
          <w:t>6. Стадии и этапы разработки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_Toc225940799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12C52AF" w14:textId="19BE49D4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800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6.1. Стадии разработки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_Toc225940800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C6D002D" w14:textId="7A814DCD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801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6.2. Этапы разработки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_Toc225940801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CACC12B" w14:textId="66E19896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802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6.3. Содержание работ по этапам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_Toc225940802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A7B9486" w14:textId="71CD9F6B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803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6.4. Исполнители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_Toc225940803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1FD7C92" w14:textId="5C711F9C" w:rsidR="004B0AAE" w:rsidRPr="004B0AAE" w:rsidRDefault="004B0AAE">
      <w:pPr>
        <w:pStyle w:val="10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25940804" w:history="1">
        <w:r w:rsidRPr="004B0AAE">
          <w:rPr>
            <w:rStyle w:val="ac"/>
            <w:rFonts w:ascii="Times New Roman" w:hAnsi="Times New Roman" w:cs="Times New Roman"/>
            <w:noProof/>
            <w:sz w:val="28"/>
            <w:szCs w:val="28"/>
          </w:rPr>
          <w:t>7. Порядок контроля и приемки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_Toc225940804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4A0C71B" w14:textId="2EA689CA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805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7.1. Виды испытаний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_Toc225940805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7031706" w14:textId="36841E52" w:rsidR="004B0AAE" w:rsidRPr="004B0AAE" w:rsidRDefault="004B0AAE">
      <w:pPr>
        <w:pStyle w:val="20"/>
        <w:tabs>
          <w:tab w:val="right" w:leader="dot" w:pos="9344"/>
        </w:tabs>
        <w:rPr>
          <w:rFonts w:ascii="Times New Roman" w:eastAsiaTheme="minorEastAsia" w:hAnsi="Times New Roman" w:cs="Times New Roman"/>
          <w:smallCaps w:val="0"/>
          <w:noProof/>
          <w:sz w:val="28"/>
          <w:szCs w:val="28"/>
        </w:rPr>
      </w:pPr>
      <w:hyperlink w:anchor="_Toc225940806" w:history="1">
        <w:r w:rsidRPr="004B0AAE">
          <w:rPr>
            <w:rStyle w:val="ac"/>
            <w:rFonts w:ascii="Times New Roman" w:hAnsi="Times New Roman" w:cs="Times New Roman"/>
            <w:b/>
            <w:bCs/>
            <w:noProof/>
            <w:sz w:val="28"/>
            <w:szCs w:val="28"/>
          </w:rPr>
          <w:t>7.2. Общие требования к приемке работы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_Toc225940806 \h </w:instrTex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Pr="004B0A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7325319" w14:textId="16A850AD" w:rsidR="00EE5CC7" w:rsidRPr="004B0AAE" w:rsidRDefault="00843724">
      <w:pPr>
        <w:pStyle w:val="40"/>
        <w:rPr>
          <w:rFonts w:ascii="Times New Roman" w:hAnsi="Times New Roman" w:cs="Times New Roman"/>
          <w:b/>
          <w:bCs/>
          <w:sz w:val="28"/>
          <w:szCs w:val="28"/>
        </w:rPr>
      </w:pPr>
      <w:r w:rsidRPr="004B0AAE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40AADB58" w14:textId="77777777" w:rsidR="00EE5CC7" w:rsidRDefault="002B0B76" w:rsidP="002C390F">
      <w:pPr>
        <w:pStyle w:val="1"/>
        <w:numPr>
          <w:ilvl w:val="0"/>
          <w:numId w:val="0"/>
        </w:numPr>
        <w:spacing w:line="360" w:lineRule="auto"/>
        <w:rPr>
          <w:caps/>
        </w:rPr>
      </w:pPr>
      <w:r>
        <w:rPr>
          <w:caps/>
        </w:rPr>
        <w:br w:type="page"/>
      </w:r>
      <w:bookmarkStart w:id="6" w:name="_Toc40077669"/>
      <w:bookmarkStart w:id="7" w:name="_Toc225940763"/>
      <w:r w:rsidRPr="002944E3">
        <w:rPr>
          <w:caps/>
          <w:sz w:val="28"/>
          <w:szCs w:val="24"/>
        </w:rPr>
        <w:lastRenderedPageBreak/>
        <w:t>Введение</w:t>
      </w:r>
      <w:bookmarkEnd w:id="6"/>
      <w:bookmarkEnd w:id="7"/>
    </w:p>
    <w:p w14:paraId="7612057E" w14:textId="0499FD39" w:rsidR="00EE5CC7" w:rsidRPr="002944E3" w:rsidRDefault="002B0B76" w:rsidP="00414488">
      <w:pPr>
        <w:spacing w:line="360" w:lineRule="auto"/>
        <w:ind w:firstLine="709"/>
        <w:jc w:val="both"/>
        <w:rPr>
          <w:sz w:val="32"/>
          <w:szCs w:val="28"/>
        </w:rPr>
      </w:pPr>
      <w:r w:rsidRPr="005123C0">
        <w:rPr>
          <w:color w:val="000000"/>
          <w:spacing w:val="4"/>
          <w:szCs w:val="28"/>
        </w:rPr>
        <w:t>Наименование</w:t>
      </w:r>
      <w:r w:rsidR="002944E3">
        <w:rPr>
          <w:color w:val="000000"/>
          <w:spacing w:val="4"/>
          <w:szCs w:val="28"/>
        </w:rPr>
        <w:t xml:space="preserve"> программы</w:t>
      </w:r>
      <w:r w:rsidRPr="005123C0">
        <w:rPr>
          <w:color w:val="000000"/>
          <w:spacing w:val="4"/>
          <w:szCs w:val="28"/>
        </w:rPr>
        <w:t xml:space="preserve"> - «</w:t>
      </w:r>
      <w:bookmarkStart w:id="8" w:name="_Hlk212790555"/>
      <w:r w:rsidR="00F57F39">
        <w:rPr>
          <w:color w:val="000000"/>
          <w:spacing w:val="4"/>
          <w:szCs w:val="28"/>
        </w:rPr>
        <w:t xml:space="preserve">Сайт </w:t>
      </w:r>
      <w:r w:rsidR="00F57F39">
        <w:rPr>
          <w:bCs/>
          <w:color w:val="000000"/>
          <w:szCs w:val="28"/>
        </w:rPr>
        <w:t>п</w:t>
      </w:r>
      <w:r w:rsidR="00F57F39" w:rsidRPr="00F57F39">
        <w:rPr>
          <w:bCs/>
          <w:color w:val="000000"/>
          <w:szCs w:val="28"/>
        </w:rPr>
        <w:t>роизводств</w:t>
      </w:r>
      <w:r w:rsidR="00F57F39">
        <w:rPr>
          <w:bCs/>
          <w:color w:val="000000"/>
          <w:szCs w:val="28"/>
        </w:rPr>
        <w:t>а</w:t>
      </w:r>
      <w:r w:rsidR="00F57F39" w:rsidRPr="00F57F39">
        <w:rPr>
          <w:bCs/>
          <w:color w:val="000000"/>
          <w:szCs w:val="28"/>
        </w:rPr>
        <w:t xml:space="preserve"> мясопродуктов</w:t>
      </w:r>
      <w:r w:rsidRPr="00DD14A5">
        <w:rPr>
          <w:color w:val="000000"/>
          <w:spacing w:val="4"/>
          <w:szCs w:val="28"/>
        </w:rPr>
        <w:t>».</w:t>
      </w:r>
      <w:bookmarkEnd w:id="8"/>
    </w:p>
    <w:p w14:paraId="16B08618" w14:textId="7BE87E23" w:rsidR="00F57F39" w:rsidRPr="00F57F39" w:rsidRDefault="00F57F39" w:rsidP="00F57F39">
      <w:pPr>
        <w:spacing w:line="360" w:lineRule="auto"/>
        <w:ind w:firstLine="709"/>
        <w:jc w:val="both"/>
        <w:rPr>
          <w:szCs w:val="28"/>
        </w:rPr>
      </w:pPr>
      <w:bookmarkStart w:id="9" w:name="_Toc40077672"/>
      <w:r w:rsidRPr="00F57F39">
        <w:rPr>
          <w:szCs w:val="28"/>
        </w:rPr>
        <w:t>Сайт «Производство мясопродуктов» применяется в сфере продажи мясной и</w:t>
      </w:r>
      <w:bookmarkStart w:id="10" w:name="_GoBack"/>
      <w:bookmarkEnd w:id="10"/>
      <w:r w:rsidRPr="00F57F39">
        <w:rPr>
          <w:szCs w:val="28"/>
        </w:rPr>
        <w:t xml:space="preserve"> фермерской продукции, а также для предоставления пользователям информационных и сервисных возможностей. Основная цель использования сайта заключается в автоматизации представления ассортимента, упрощении оформления заказов, а также повышении удобства взаимодействия между администрацией сайта и покупателями.</w:t>
      </w:r>
    </w:p>
    <w:p w14:paraId="6E8BA045" w14:textId="0D150EE1" w:rsidR="007229AD" w:rsidRDefault="00F57F39" w:rsidP="00F57F39">
      <w:pPr>
        <w:spacing w:line="360" w:lineRule="auto"/>
        <w:ind w:firstLine="709"/>
        <w:jc w:val="both"/>
        <w:rPr>
          <w:szCs w:val="28"/>
        </w:rPr>
      </w:pPr>
      <w:r w:rsidRPr="00F57F39">
        <w:rPr>
          <w:szCs w:val="28"/>
        </w:rPr>
        <w:t xml:space="preserve">Данный продукт разработан для использования в сфере </w:t>
      </w:r>
      <w:proofErr w:type="spellStart"/>
      <w:r w:rsidRPr="00F57F39">
        <w:rPr>
          <w:szCs w:val="28"/>
        </w:rPr>
        <w:t>интернет-торговли</w:t>
      </w:r>
      <w:proofErr w:type="spellEnd"/>
      <w:r w:rsidRPr="00F57F39">
        <w:rPr>
          <w:szCs w:val="28"/>
        </w:rPr>
        <w:t xml:space="preserve"> мясной и фермерской продукцией с целью повышения эффективности работы, удобного управления товарами, заказами и информационным наполнением сайта.</w:t>
      </w:r>
    </w:p>
    <w:p w14:paraId="2F0A806D" w14:textId="62806E28" w:rsidR="005123C0" w:rsidRPr="005123C0" w:rsidRDefault="007229AD" w:rsidP="00543B5D">
      <w:pPr>
        <w:rPr>
          <w:szCs w:val="28"/>
        </w:rPr>
      </w:pPr>
      <w:r>
        <w:rPr>
          <w:szCs w:val="28"/>
        </w:rPr>
        <w:br w:type="page"/>
      </w:r>
    </w:p>
    <w:p w14:paraId="6F430449" w14:textId="77777777" w:rsidR="00EE5CC7" w:rsidRPr="002944E3" w:rsidRDefault="002B0B76" w:rsidP="002C390F">
      <w:pPr>
        <w:pStyle w:val="1"/>
        <w:spacing w:line="360" w:lineRule="auto"/>
        <w:ind w:left="0" w:firstLine="0"/>
        <w:rPr>
          <w:caps/>
          <w:sz w:val="28"/>
          <w:szCs w:val="24"/>
        </w:rPr>
      </w:pPr>
      <w:bookmarkStart w:id="11" w:name="_Toc225940764"/>
      <w:r w:rsidRPr="002944E3">
        <w:rPr>
          <w:caps/>
          <w:sz w:val="28"/>
          <w:szCs w:val="24"/>
        </w:rPr>
        <w:lastRenderedPageBreak/>
        <w:t>Основание для разработки</w:t>
      </w:r>
      <w:bookmarkEnd w:id="9"/>
      <w:bookmarkEnd w:id="11"/>
    </w:p>
    <w:p w14:paraId="79084EC4" w14:textId="77777777" w:rsidR="00EE5CC7" w:rsidRDefault="002B0B76" w:rsidP="008E2117">
      <w:pPr>
        <w:pStyle w:val="2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</w:rPr>
      </w:pPr>
      <w:bookmarkStart w:id="12" w:name="_Toc40077673"/>
      <w:bookmarkStart w:id="13" w:name="_Toc225940765"/>
      <w:r>
        <w:rPr>
          <w:b/>
          <w:bCs/>
        </w:rPr>
        <w:t>Основание для проведения разработки</w:t>
      </w:r>
      <w:bookmarkEnd w:id="12"/>
      <w:bookmarkEnd w:id="13"/>
    </w:p>
    <w:p w14:paraId="4EC2A4EC" w14:textId="5C3A9193" w:rsidR="008F18E1" w:rsidRPr="005123C0" w:rsidRDefault="002B0B76" w:rsidP="00EE5CC7">
      <w:pPr>
        <w:spacing w:line="360" w:lineRule="auto"/>
        <w:ind w:firstLine="709"/>
        <w:jc w:val="both"/>
        <w:rPr>
          <w:szCs w:val="28"/>
        </w:rPr>
      </w:pPr>
      <w:r w:rsidRPr="005123C0">
        <w:rPr>
          <w:spacing w:val="2"/>
          <w:szCs w:val="28"/>
        </w:rPr>
        <w:t xml:space="preserve">Основанием для проведения разработки является </w:t>
      </w:r>
      <w:r w:rsidR="00DD14A5">
        <w:rPr>
          <w:spacing w:val="2"/>
          <w:szCs w:val="28"/>
        </w:rPr>
        <w:t>защита курсовой работы</w:t>
      </w:r>
      <w:r w:rsidRPr="005123C0">
        <w:rPr>
          <w:szCs w:val="28"/>
        </w:rPr>
        <w:t xml:space="preserve">. </w:t>
      </w:r>
    </w:p>
    <w:p w14:paraId="7B1D83E9" w14:textId="77777777" w:rsidR="00EE5CC7" w:rsidRDefault="002B0B76" w:rsidP="008E2117">
      <w:pPr>
        <w:pStyle w:val="2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</w:rPr>
      </w:pPr>
      <w:bookmarkStart w:id="14" w:name="_Toc40077674"/>
      <w:bookmarkStart w:id="15" w:name="_Toc225940766"/>
      <w:r>
        <w:rPr>
          <w:b/>
          <w:bCs/>
        </w:rPr>
        <w:t>Наименование и условное обозначение темы разработки</w:t>
      </w:r>
      <w:bookmarkEnd w:id="14"/>
      <w:bookmarkEnd w:id="15"/>
    </w:p>
    <w:p w14:paraId="365A7BA1" w14:textId="731FD0BC" w:rsidR="00EE5CC7" w:rsidRDefault="002B0B76" w:rsidP="00EE5CC7">
      <w:pPr>
        <w:spacing w:line="360" w:lineRule="auto"/>
        <w:ind w:firstLine="709"/>
        <w:jc w:val="both"/>
      </w:pPr>
      <w:r>
        <w:t>Наименование темы разработки - «</w:t>
      </w:r>
      <w:r w:rsidR="00F57F39" w:rsidRPr="00F57F39">
        <w:rPr>
          <w:szCs w:val="28"/>
        </w:rPr>
        <w:t>Сайт производства мясопродуктов</w:t>
      </w:r>
      <w:r>
        <w:t>».</w:t>
      </w:r>
    </w:p>
    <w:p w14:paraId="48459E3D" w14:textId="5E560810" w:rsidR="007229AD" w:rsidRDefault="002B0B76" w:rsidP="00EE5CC7">
      <w:pPr>
        <w:spacing w:line="360" w:lineRule="auto"/>
        <w:ind w:firstLine="709"/>
        <w:jc w:val="both"/>
      </w:pPr>
      <w:r>
        <w:t>Условное обозначение темы разработки (шифр темы) - «А.В.00001».</w:t>
      </w:r>
    </w:p>
    <w:p w14:paraId="72E88C29" w14:textId="44665656" w:rsidR="00EE5CC7" w:rsidRDefault="007229AD" w:rsidP="007229AD">
      <w:r>
        <w:br w:type="page"/>
      </w:r>
    </w:p>
    <w:p w14:paraId="31D46054" w14:textId="77777777" w:rsidR="00EE5CC7" w:rsidRDefault="002B0B76" w:rsidP="002C390F">
      <w:pPr>
        <w:pStyle w:val="1"/>
        <w:spacing w:line="360" w:lineRule="auto"/>
        <w:ind w:left="0" w:firstLine="0"/>
        <w:rPr>
          <w:caps/>
        </w:rPr>
      </w:pPr>
      <w:bookmarkStart w:id="16" w:name="_Toc40077675"/>
      <w:bookmarkStart w:id="17" w:name="_Toc225940767"/>
      <w:r>
        <w:rPr>
          <w:caps/>
        </w:rPr>
        <w:lastRenderedPageBreak/>
        <w:t>Назначение разработки</w:t>
      </w:r>
      <w:bookmarkEnd w:id="16"/>
      <w:bookmarkEnd w:id="17"/>
    </w:p>
    <w:p w14:paraId="3B804C02" w14:textId="77777777" w:rsidR="00EE5CC7" w:rsidRDefault="002B0B76" w:rsidP="008E2117">
      <w:pPr>
        <w:pStyle w:val="2"/>
        <w:numPr>
          <w:ilvl w:val="1"/>
          <w:numId w:val="4"/>
        </w:numPr>
        <w:spacing w:line="360" w:lineRule="auto"/>
        <w:ind w:left="0" w:firstLine="709"/>
        <w:jc w:val="left"/>
        <w:rPr>
          <w:b/>
          <w:bCs/>
        </w:rPr>
      </w:pPr>
      <w:bookmarkStart w:id="18" w:name="_Toc40077676"/>
      <w:bookmarkStart w:id="19" w:name="_Toc225940768"/>
      <w:r>
        <w:rPr>
          <w:b/>
          <w:bCs/>
        </w:rPr>
        <w:t>Функциональное назначение программы</w:t>
      </w:r>
      <w:bookmarkEnd w:id="18"/>
      <w:bookmarkEnd w:id="19"/>
    </w:p>
    <w:p w14:paraId="60AA9F48" w14:textId="660BEB58" w:rsidR="003B0E84" w:rsidRDefault="00F57F39" w:rsidP="003B0E84">
      <w:pPr>
        <w:spacing w:line="360" w:lineRule="auto"/>
        <w:ind w:firstLine="709"/>
        <w:jc w:val="both"/>
      </w:pPr>
      <w:bookmarkStart w:id="20" w:name="_Hlk180362598"/>
      <w:r w:rsidRPr="00F57F39">
        <w:t>Функциональным назначением сайта «Производство мясопродуктов» является автоматизация представления и продажи мясной продукции через веб-интерфейс, включая управление каталогом товаров, обработку заказов и взаимодействие с пользователями. Основные функции сайта включают</w:t>
      </w:r>
      <w:r w:rsidR="003B0E84" w:rsidRPr="003B0E84">
        <w:t xml:space="preserve">: </w:t>
      </w:r>
    </w:p>
    <w:p w14:paraId="63D2B0B9" w14:textId="2B5FFA6B" w:rsidR="00F57F39" w:rsidRPr="00F57F39" w:rsidRDefault="00F57F39" w:rsidP="00F57F39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bookmarkStart w:id="21" w:name="_Toc40077677"/>
      <w:bookmarkEnd w:id="20"/>
      <w:r>
        <w:rPr>
          <w:color w:val="0F1115"/>
          <w:sz w:val="28"/>
          <w:szCs w:val="28"/>
        </w:rPr>
        <w:t>О</w:t>
      </w:r>
      <w:r w:rsidRPr="00F57F39">
        <w:rPr>
          <w:color w:val="0F1115"/>
          <w:sz w:val="28"/>
          <w:szCs w:val="28"/>
        </w:rPr>
        <w:t>тображение каталога товаров;</w:t>
      </w:r>
    </w:p>
    <w:p w14:paraId="24D28AD7" w14:textId="2CE06A25" w:rsidR="00F57F39" w:rsidRPr="00F57F39" w:rsidRDefault="00F57F39" w:rsidP="00F57F39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</w:t>
      </w:r>
      <w:r w:rsidRPr="00F57F39">
        <w:rPr>
          <w:color w:val="0F1115"/>
          <w:sz w:val="28"/>
          <w:szCs w:val="28"/>
        </w:rPr>
        <w:t>обавление, редактирование и удаление товаров через административную панель;</w:t>
      </w:r>
    </w:p>
    <w:p w14:paraId="3C252795" w14:textId="2BB82CA6" w:rsidR="00F57F39" w:rsidRPr="00F57F39" w:rsidRDefault="00F57F39" w:rsidP="00F57F39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F57F39">
        <w:rPr>
          <w:color w:val="0F1115"/>
          <w:sz w:val="28"/>
          <w:szCs w:val="28"/>
        </w:rPr>
        <w:t>оиск товаров по названию;</w:t>
      </w:r>
    </w:p>
    <w:p w14:paraId="786C51EC" w14:textId="3073E6E2" w:rsidR="00F57F39" w:rsidRPr="00F57F39" w:rsidRDefault="00F57F39" w:rsidP="00F57F39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Ф</w:t>
      </w:r>
      <w:r w:rsidRPr="00F57F39">
        <w:rPr>
          <w:color w:val="0F1115"/>
          <w:sz w:val="28"/>
          <w:szCs w:val="28"/>
        </w:rPr>
        <w:t>ильтрацию товаров по категориям;</w:t>
      </w:r>
    </w:p>
    <w:p w14:paraId="6E8FBFEB" w14:textId="1EC52FE0" w:rsidR="00F57F39" w:rsidRPr="00F57F39" w:rsidRDefault="00F57F39" w:rsidP="00F57F39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F57F39">
        <w:rPr>
          <w:color w:val="0F1115"/>
          <w:sz w:val="28"/>
          <w:szCs w:val="28"/>
        </w:rPr>
        <w:t>росмотр подробной информации о товаре;</w:t>
      </w:r>
    </w:p>
    <w:p w14:paraId="1BC29DDF" w14:textId="2684F8C6" w:rsidR="00F57F39" w:rsidRPr="00F57F39" w:rsidRDefault="00F57F39" w:rsidP="00F57F39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</w:t>
      </w:r>
      <w:r w:rsidRPr="00F57F39">
        <w:rPr>
          <w:color w:val="0F1115"/>
          <w:sz w:val="28"/>
          <w:szCs w:val="28"/>
        </w:rPr>
        <w:t>обавление товаров в корзину и изменение их количества;</w:t>
      </w:r>
    </w:p>
    <w:p w14:paraId="142F4576" w14:textId="395B1170" w:rsidR="00F57F39" w:rsidRPr="00F57F39" w:rsidRDefault="00F57F39" w:rsidP="00F57F39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</w:t>
      </w:r>
      <w:r w:rsidRPr="00F57F39">
        <w:rPr>
          <w:color w:val="0F1115"/>
          <w:sz w:val="28"/>
          <w:szCs w:val="28"/>
        </w:rPr>
        <w:t>формление заказов с указанием контактных данных и адреса доставки;</w:t>
      </w:r>
    </w:p>
    <w:p w14:paraId="74888459" w14:textId="4F938D7B" w:rsidR="00F57F39" w:rsidRPr="00F57F39" w:rsidRDefault="00F57F39" w:rsidP="00F57F39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</w:t>
      </w:r>
      <w:r w:rsidRPr="00F57F39">
        <w:rPr>
          <w:color w:val="0F1115"/>
          <w:sz w:val="28"/>
          <w:szCs w:val="28"/>
        </w:rPr>
        <w:t>егистрацию и авторизацию пользователей;</w:t>
      </w:r>
    </w:p>
    <w:p w14:paraId="344A4B49" w14:textId="363ACDB3" w:rsidR="00F57F39" w:rsidRPr="00F57F39" w:rsidRDefault="00F57F39" w:rsidP="00F57F39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</w:t>
      </w:r>
      <w:r w:rsidRPr="00F57F39">
        <w:rPr>
          <w:color w:val="0F1115"/>
          <w:sz w:val="28"/>
          <w:szCs w:val="28"/>
        </w:rPr>
        <w:t>едение личного кабинета пользователя;</w:t>
      </w:r>
    </w:p>
    <w:p w14:paraId="2136FA3A" w14:textId="4A3C62FF" w:rsidR="00F57F39" w:rsidRPr="00F57F39" w:rsidRDefault="00F57F39" w:rsidP="00F57F39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F57F39">
        <w:rPr>
          <w:color w:val="0F1115"/>
          <w:sz w:val="28"/>
          <w:szCs w:val="28"/>
        </w:rPr>
        <w:t>росмотр истории заказов;</w:t>
      </w:r>
    </w:p>
    <w:p w14:paraId="552A3A37" w14:textId="0CAC5D8C" w:rsidR="00F57F39" w:rsidRPr="00F57F39" w:rsidRDefault="00F57F39" w:rsidP="00F57F39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</w:t>
      </w:r>
      <w:r w:rsidRPr="00F57F39">
        <w:rPr>
          <w:color w:val="0F1115"/>
          <w:sz w:val="28"/>
          <w:szCs w:val="28"/>
        </w:rPr>
        <w:t>обавление и модерацию отзывов;</w:t>
      </w:r>
    </w:p>
    <w:p w14:paraId="50084432" w14:textId="0EC01D8E" w:rsidR="00F57F39" w:rsidRPr="00F57F39" w:rsidRDefault="00F57F39" w:rsidP="00F57F39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F57F39">
        <w:rPr>
          <w:color w:val="0F1115"/>
          <w:sz w:val="28"/>
          <w:szCs w:val="28"/>
        </w:rPr>
        <w:t>убликацию и отображение новостей сайта;</w:t>
      </w:r>
    </w:p>
    <w:p w14:paraId="7C881ABF" w14:textId="0D623D13" w:rsidR="006345A7" w:rsidRPr="00F57F39" w:rsidRDefault="00F57F39" w:rsidP="00F57F39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Х</w:t>
      </w:r>
      <w:r w:rsidRPr="00F57F39">
        <w:rPr>
          <w:color w:val="0F1115"/>
          <w:sz w:val="28"/>
          <w:szCs w:val="28"/>
        </w:rPr>
        <w:t>ранение и обработку данных о товарах, категориях, заказах, пользователях, отзывах и новостях</w:t>
      </w:r>
      <w:r w:rsidR="006345A7" w:rsidRPr="006345A7">
        <w:rPr>
          <w:color w:val="0F1115"/>
          <w:sz w:val="28"/>
          <w:szCs w:val="28"/>
        </w:rPr>
        <w:t>.</w:t>
      </w:r>
    </w:p>
    <w:p w14:paraId="07D7D5AB" w14:textId="77777777" w:rsidR="00EE5CC7" w:rsidRDefault="002B0B76" w:rsidP="008E2117">
      <w:pPr>
        <w:pStyle w:val="2"/>
        <w:numPr>
          <w:ilvl w:val="1"/>
          <w:numId w:val="4"/>
        </w:numPr>
        <w:spacing w:line="360" w:lineRule="auto"/>
        <w:ind w:left="0" w:firstLine="709"/>
        <w:jc w:val="left"/>
        <w:rPr>
          <w:b/>
          <w:bCs/>
        </w:rPr>
      </w:pPr>
      <w:bookmarkStart w:id="22" w:name="_Toc225940769"/>
      <w:r>
        <w:rPr>
          <w:b/>
          <w:bCs/>
        </w:rPr>
        <w:t>Эксплуатационное назначение программы</w:t>
      </w:r>
      <w:bookmarkEnd w:id="21"/>
      <w:bookmarkEnd w:id="22"/>
    </w:p>
    <w:p w14:paraId="7E2CB99D" w14:textId="63796A4A" w:rsidR="00EE5CC7" w:rsidRDefault="002B0B76" w:rsidP="00EE5CC7">
      <w:pPr>
        <w:spacing w:line="360" w:lineRule="auto"/>
        <w:ind w:firstLine="709"/>
        <w:jc w:val="both"/>
      </w:pPr>
      <w:r>
        <w:t xml:space="preserve">Программа должна эксплуатироваться в </w:t>
      </w:r>
      <w:r w:rsidR="00027BB2">
        <w:t>образовательном</w:t>
      </w:r>
      <w:r>
        <w:t xml:space="preserve"> </w:t>
      </w:r>
      <w:r w:rsidR="00027BB2">
        <w:t>организации</w:t>
      </w:r>
      <w:r>
        <w:t xml:space="preserve"> </w:t>
      </w:r>
      <w:r w:rsidR="00027BB2">
        <w:t>ГАПОУ СО «САСК».</w:t>
      </w:r>
    </w:p>
    <w:p w14:paraId="14D9BA98" w14:textId="4EB43578" w:rsidR="007229AD" w:rsidRDefault="002B0B76" w:rsidP="00EE5CC7">
      <w:pPr>
        <w:spacing w:line="360" w:lineRule="auto"/>
        <w:ind w:firstLine="709"/>
        <w:jc w:val="both"/>
      </w:pPr>
      <w:r>
        <w:t xml:space="preserve">Конечными пользователями программы должны являться </w:t>
      </w:r>
      <w:r w:rsidR="00027BB2">
        <w:t>студенты и сотрудники колледжа</w:t>
      </w:r>
      <w:r>
        <w:t>.</w:t>
      </w:r>
    </w:p>
    <w:p w14:paraId="0B5ECB91" w14:textId="6A42B55B" w:rsidR="00EE5CC7" w:rsidRDefault="007229AD" w:rsidP="007229AD">
      <w:r>
        <w:br w:type="page"/>
      </w:r>
    </w:p>
    <w:p w14:paraId="7FD804C0" w14:textId="77777777" w:rsidR="00EE5CC7" w:rsidRPr="002944E3" w:rsidRDefault="002B0B76" w:rsidP="002C390F">
      <w:pPr>
        <w:pStyle w:val="1"/>
        <w:spacing w:line="360" w:lineRule="auto"/>
        <w:ind w:left="0" w:firstLine="0"/>
        <w:rPr>
          <w:caps/>
          <w:sz w:val="28"/>
          <w:szCs w:val="24"/>
        </w:rPr>
      </w:pPr>
      <w:bookmarkStart w:id="23" w:name="_Toc40077678"/>
      <w:bookmarkStart w:id="24" w:name="_Toc225940770"/>
      <w:r w:rsidRPr="002944E3">
        <w:rPr>
          <w:caps/>
          <w:sz w:val="28"/>
          <w:szCs w:val="24"/>
        </w:rPr>
        <w:lastRenderedPageBreak/>
        <w:t>Требования к программе</w:t>
      </w:r>
      <w:bookmarkEnd w:id="23"/>
      <w:bookmarkEnd w:id="24"/>
    </w:p>
    <w:p w14:paraId="1D3B280C" w14:textId="77777777" w:rsidR="00EE5CC7" w:rsidRDefault="002B0B76" w:rsidP="008E2117">
      <w:pPr>
        <w:pStyle w:val="2"/>
        <w:numPr>
          <w:ilvl w:val="1"/>
          <w:numId w:val="5"/>
        </w:numPr>
        <w:spacing w:line="360" w:lineRule="auto"/>
        <w:ind w:left="0" w:firstLine="709"/>
        <w:jc w:val="left"/>
        <w:rPr>
          <w:b/>
          <w:bCs/>
        </w:rPr>
      </w:pPr>
      <w:bookmarkStart w:id="25" w:name="_Toc40077679"/>
      <w:bookmarkStart w:id="26" w:name="_Toc225940771"/>
      <w:r>
        <w:rPr>
          <w:b/>
          <w:bCs/>
        </w:rPr>
        <w:t>Требования к функциональным характеристикам</w:t>
      </w:r>
      <w:bookmarkEnd w:id="25"/>
      <w:bookmarkEnd w:id="26"/>
    </w:p>
    <w:p w14:paraId="017C163A" w14:textId="77777777" w:rsidR="00EE5CC7" w:rsidRDefault="002B0B76" w:rsidP="009870DD">
      <w:pPr>
        <w:pStyle w:val="3"/>
        <w:spacing w:line="360" w:lineRule="auto"/>
        <w:ind w:left="0" w:firstLine="709"/>
        <w:jc w:val="left"/>
      </w:pPr>
      <w:bookmarkStart w:id="27" w:name="_Toc40077680"/>
      <w:bookmarkStart w:id="28" w:name="_Toc225940772"/>
      <w:r>
        <w:t>Требования к составу выполняемых функций</w:t>
      </w:r>
      <w:bookmarkEnd w:id="27"/>
      <w:bookmarkEnd w:id="28"/>
    </w:p>
    <w:p w14:paraId="417330DA" w14:textId="7D2DAEAC" w:rsidR="00966B85" w:rsidRDefault="00F57F39" w:rsidP="00966B85">
      <w:pPr>
        <w:spacing w:line="360" w:lineRule="auto"/>
        <w:ind w:firstLine="709"/>
        <w:jc w:val="both"/>
        <w:rPr>
          <w:spacing w:val="-6"/>
        </w:rPr>
      </w:pPr>
      <w:r w:rsidRPr="00F57F39">
        <w:t>Сайт «Производство мясопродуктов» должен обеспечивать возможность выполнения следующих функций</w:t>
      </w:r>
      <w:r w:rsidR="002B0B76">
        <w:rPr>
          <w:spacing w:val="-6"/>
        </w:rPr>
        <w:t>:</w:t>
      </w:r>
    </w:p>
    <w:p w14:paraId="45A7D2B9" w14:textId="77777777" w:rsidR="00F57F39" w:rsidRPr="00F57F39" w:rsidRDefault="00F57F39" w:rsidP="00F57F39">
      <w:pPr>
        <w:pStyle w:val="ds-markdown-paragraph"/>
        <w:numPr>
          <w:ilvl w:val="0"/>
          <w:numId w:val="14"/>
        </w:numPr>
        <w:shd w:val="clear" w:color="auto" w:fill="FFFFFF"/>
        <w:spacing w:line="360" w:lineRule="auto"/>
        <w:ind w:left="0" w:firstLine="709"/>
        <w:rPr>
          <w:rStyle w:val="af1"/>
          <w:b w:val="0"/>
          <w:color w:val="0F1115"/>
          <w:sz w:val="28"/>
          <w:szCs w:val="28"/>
        </w:rPr>
      </w:pPr>
      <w:r w:rsidRPr="00F57F39">
        <w:rPr>
          <w:rStyle w:val="af1"/>
          <w:color w:val="0F1115"/>
          <w:sz w:val="28"/>
          <w:szCs w:val="28"/>
        </w:rPr>
        <w:t xml:space="preserve">Управление ассортиментом товаров: </w:t>
      </w:r>
      <w:r w:rsidRPr="00F57F39">
        <w:rPr>
          <w:rStyle w:val="af1"/>
          <w:b w:val="0"/>
          <w:color w:val="0F1115"/>
          <w:sz w:val="28"/>
          <w:szCs w:val="28"/>
        </w:rPr>
        <w:t>администратор должен иметь возможность добавлять, редактировать и удалять сведения о товарах через административную панель сайта. Для каждого товара указываются название, категория, описание, цена, изображение и признак доступности.</w:t>
      </w:r>
    </w:p>
    <w:p w14:paraId="524BD27B" w14:textId="77777777" w:rsidR="00F57F39" w:rsidRPr="00F57F39" w:rsidRDefault="00F57F39" w:rsidP="00F57F39">
      <w:pPr>
        <w:pStyle w:val="ds-markdown-paragraph"/>
        <w:numPr>
          <w:ilvl w:val="0"/>
          <w:numId w:val="14"/>
        </w:numPr>
        <w:shd w:val="clear" w:color="auto" w:fill="FFFFFF"/>
        <w:spacing w:line="360" w:lineRule="auto"/>
        <w:ind w:left="0" w:firstLine="709"/>
        <w:rPr>
          <w:rStyle w:val="af1"/>
          <w:b w:val="0"/>
          <w:color w:val="0F1115"/>
          <w:sz w:val="28"/>
          <w:szCs w:val="28"/>
        </w:rPr>
      </w:pPr>
      <w:r w:rsidRPr="00F57F39">
        <w:rPr>
          <w:rStyle w:val="af1"/>
          <w:color w:val="0F1115"/>
          <w:sz w:val="28"/>
          <w:szCs w:val="28"/>
        </w:rPr>
        <w:t xml:space="preserve">Поиск товаров: </w:t>
      </w:r>
      <w:r w:rsidRPr="00F57F39">
        <w:rPr>
          <w:rStyle w:val="af1"/>
          <w:b w:val="0"/>
          <w:color w:val="0F1115"/>
          <w:sz w:val="28"/>
          <w:szCs w:val="28"/>
        </w:rPr>
        <w:t>система должна обеспечивать быстрый поиск товаров по названию.</w:t>
      </w:r>
    </w:p>
    <w:p w14:paraId="41D69944" w14:textId="77777777" w:rsidR="00F57F39" w:rsidRPr="00F57F39" w:rsidRDefault="00F57F39" w:rsidP="00F57F39">
      <w:pPr>
        <w:pStyle w:val="ds-markdown-paragraph"/>
        <w:numPr>
          <w:ilvl w:val="0"/>
          <w:numId w:val="14"/>
        </w:numPr>
        <w:shd w:val="clear" w:color="auto" w:fill="FFFFFF"/>
        <w:spacing w:line="360" w:lineRule="auto"/>
        <w:ind w:left="0" w:firstLine="709"/>
        <w:rPr>
          <w:rStyle w:val="af1"/>
          <w:b w:val="0"/>
          <w:color w:val="0F1115"/>
          <w:sz w:val="28"/>
          <w:szCs w:val="28"/>
        </w:rPr>
      </w:pPr>
      <w:r w:rsidRPr="00F57F39">
        <w:rPr>
          <w:rStyle w:val="af1"/>
          <w:color w:val="0F1115"/>
          <w:sz w:val="28"/>
          <w:szCs w:val="28"/>
        </w:rPr>
        <w:t xml:space="preserve">Организация товаров: </w:t>
      </w:r>
      <w:r w:rsidRPr="00F57F39">
        <w:rPr>
          <w:rStyle w:val="af1"/>
          <w:b w:val="0"/>
          <w:color w:val="0F1115"/>
          <w:sz w:val="28"/>
          <w:szCs w:val="28"/>
        </w:rPr>
        <w:t>пользователи должны иметь возможность просматривать товары по категориям и использовать фильтрацию каталога для удобного поиска нужной продукции.</w:t>
      </w:r>
    </w:p>
    <w:p w14:paraId="60C2A4B6" w14:textId="77777777" w:rsidR="00F57F39" w:rsidRPr="00F57F39" w:rsidRDefault="00F57F39" w:rsidP="00F57F39">
      <w:pPr>
        <w:pStyle w:val="ds-markdown-paragraph"/>
        <w:numPr>
          <w:ilvl w:val="0"/>
          <w:numId w:val="14"/>
        </w:numPr>
        <w:shd w:val="clear" w:color="auto" w:fill="FFFFFF"/>
        <w:spacing w:line="360" w:lineRule="auto"/>
        <w:ind w:left="0" w:firstLine="709"/>
        <w:rPr>
          <w:rStyle w:val="af1"/>
          <w:b w:val="0"/>
          <w:color w:val="0F1115"/>
          <w:sz w:val="28"/>
          <w:szCs w:val="28"/>
        </w:rPr>
      </w:pPr>
      <w:r w:rsidRPr="00F57F39">
        <w:rPr>
          <w:rStyle w:val="af1"/>
          <w:color w:val="0F1115"/>
          <w:sz w:val="28"/>
          <w:szCs w:val="28"/>
        </w:rPr>
        <w:t xml:space="preserve">Формирование заказов: </w:t>
      </w:r>
      <w:r w:rsidRPr="00F57F39">
        <w:rPr>
          <w:rStyle w:val="af1"/>
          <w:b w:val="0"/>
          <w:color w:val="0F1115"/>
          <w:sz w:val="28"/>
          <w:szCs w:val="28"/>
        </w:rPr>
        <w:t>пользователи должны иметь возможность добавлять товары в корзину, изменять их количество, удалять позиции и оформлять заказ с указанием контактных данных и адреса доставки.</w:t>
      </w:r>
    </w:p>
    <w:p w14:paraId="2635C03F" w14:textId="77777777" w:rsidR="00F57F39" w:rsidRPr="00F57F39" w:rsidRDefault="00F57F39" w:rsidP="00F57F39">
      <w:pPr>
        <w:pStyle w:val="ds-markdown-paragraph"/>
        <w:numPr>
          <w:ilvl w:val="0"/>
          <w:numId w:val="14"/>
        </w:numPr>
        <w:shd w:val="clear" w:color="auto" w:fill="FFFFFF"/>
        <w:spacing w:line="360" w:lineRule="auto"/>
        <w:ind w:left="0" w:firstLine="709"/>
        <w:rPr>
          <w:rStyle w:val="af1"/>
          <w:b w:val="0"/>
          <w:color w:val="0F1115"/>
          <w:sz w:val="28"/>
          <w:szCs w:val="28"/>
        </w:rPr>
      </w:pPr>
      <w:r w:rsidRPr="00F57F39">
        <w:rPr>
          <w:rStyle w:val="af1"/>
          <w:color w:val="0F1115"/>
          <w:sz w:val="28"/>
          <w:szCs w:val="28"/>
        </w:rPr>
        <w:t xml:space="preserve">Регистрация и авторизация пользователей: </w:t>
      </w:r>
      <w:r w:rsidRPr="00F57F39">
        <w:rPr>
          <w:rStyle w:val="af1"/>
          <w:b w:val="0"/>
          <w:color w:val="0F1115"/>
          <w:sz w:val="28"/>
          <w:szCs w:val="28"/>
        </w:rPr>
        <w:t>система должна предоставлять возможность регистрации, входа в учетную запись, выхода из нее и доступа к личному кабинету.</w:t>
      </w:r>
    </w:p>
    <w:p w14:paraId="771CFA77" w14:textId="77777777" w:rsidR="00F57F39" w:rsidRPr="00F57F39" w:rsidRDefault="00F57F39" w:rsidP="00F57F39">
      <w:pPr>
        <w:pStyle w:val="ds-markdown-paragraph"/>
        <w:numPr>
          <w:ilvl w:val="0"/>
          <w:numId w:val="14"/>
        </w:numPr>
        <w:shd w:val="clear" w:color="auto" w:fill="FFFFFF"/>
        <w:spacing w:line="360" w:lineRule="auto"/>
        <w:ind w:left="0" w:firstLine="709"/>
        <w:rPr>
          <w:rStyle w:val="af1"/>
          <w:b w:val="0"/>
          <w:color w:val="0F1115"/>
          <w:sz w:val="28"/>
          <w:szCs w:val="28"/>
        </w:rPr>
      </w:pPr>
      <w:r w:rsidRPr="00F57F39">
        <w:rPr>
          <w:rStyle w:val="af1"/>
          <w:color w:val="0F1115"/>
          <w:sz w:val="28"/>
          <w:szCs w:val="28"/>
        </w:rPr>
        <w:t xml:space="preserve">Ведение истории заказов: </w:t>
      </w:r>
      <w:r w:rsidRPr="00F57F39">
        <w:rPr>
          <w:rStyle w:val="af1"/>
          <w:b w:val="0"/>
          <w:color w:val="0F1115"/>
          <w:sz w:val="28"/>
          <w:szCs w:val="28"/>
        </w:rPr>
        <w:t>авторизованный пользователь должен иметь возможность просматривать сведения о ранее оформленных заказах в личном кабинете.</w:t>
      </w:r>
    </w:p>
    <w:p w14:paraId="2DC18F4F" w14:textId="77777777" w:rsidR="00F57F39" w:rsidRPr="00F57F39" w:rsidRDefault="00F57F39" w:rsidP="00F57F39">
      <w:pPr>
        <w:pStyle w:val="ds-markdown-paragraph"/>
        <w:numPr>
          <w:ilvl w:val="0"/>
          <w:numId w:val="14"/>
        </w:numPr>
        <w:shd w:val="clear" w:color="auto" w:fill="FFFFFF"/>
        <w:spacing w:line="360" w:lineRule="auto"/>
        <w:ind w:left="0" w:firstLine="709"/>
        <w:rPr>
          <w:rStyle w:val="af1"/>
          <w:b w:val="0"/>
          <w:color w:val="0F1115"/>
          <w:sz w:val="28"/>
          <w:szCs w:val="28"/>
        </w:rPr>
      </w:pPr>
      <w:r w:rsidRPr="00F57F39">
        <w:rPr>
          <w:rStyle w:val="af1"/>
          <w:color w:val="0F1115"/>
          <w:sz w:val="28"/>
          <w:szCs w:val="28"/>
        </w:rPr>
        <w:t xml:space="preserve">Работа с отзывами: </w:t>
      </w:r>
      <w:r w:rsidRPr="00F57F39">
        <w:rPr>
          <w:rStyle w:val="af1"/>
          <w:b w:val="0"/>
          <w:color w:val="0F1115"/>
          <w:sz w:val="28"/>
          <w:szCs w:val="28"/>
        </w:rPr>
        <w:t>пользователи должны иметь возможность отправлять отзывы, а администратор должен иметь возможность модерировать и публиковать их.</w:t>
      </w:r>
    </w:p>
    <w:p w14:paraId="75A388B6" w14:textId="77777777" w:rsidR="00F57F39" w:rsidRPr="00F57F39" w:rsidRDefault="00F57F39" w:rsidP="00F57F39">
      <w:pPr>
        <w:pStyle w:val="ds-markdown-paragraph"/>
        <w:numPr>
          <w:ilvl w:val="0"/>
          <w:numId w:val="14"/>
        </w:numPr>
        <w:shd w:val="clear" w:color="auto" w:fill="FFFFFF"/>
        <w:spacing w:line="360" w:lineRule="auto"/>
        <w:ind w:left="0" w:firstLine="709"/>
        <w:rPr>
          <w:rStyle w:val="af1"/>
          <w:b w:val="0"/>
          <w:color w:val="0F1115"/>
          <w:sz w:val="28"/>
          <w:szCs w:val="28"/>
        </w:rPr>
      </w:pPr>
      <w:r w:rsidRPr="00F57F39">
        <w:rPr>
          <w:rStyle w:val="af1"/>
          <w:color w:val="0F1115"/>
          <w:sz w:val="28"/>
          <w:szCs w:val="28"/>
        </w:rPr>
        <w:t xml:space="preserve">Публикация новостей: </w:t>
      </w:r>
      <w:r w:rsidRPr="00F57F39">
        <w:rPr>
          <w:rStyle w:val="af1"/>
          <w:b w:val="0"/>
          <w:color w:val="0F1115"/>
          <w:sz w:val="28"/>
          <w:szCs w:val="28"/>
        </w:rPr>
        <w:t>администратор должен иметь возможность добавлять, редактировать и публиковать новости сайта.</w:t>
      </w:r>
    </w:p>
    <w:p w14:paraId="07BFB3DC" w14:textId="255957B1" w:rsidR="00966B85" w:rsidRPr="00F57F39" w:rsidRDefault="00F57F39" w:rsidP="00F57F39">
      <w:pPr>
        <w:pStyle w:val="ds-markdown-paragraph"/>
        <w:numPr>
          <w:ilvl w:val="0"/>
          <w:numId w:val="14"/>
        </w:numPr>
        <w:shd w:val="clear" w:color="auto" w:fill="FFFFFF"/>
        <w:spacing w:line="360" w:lineRule="auto"/>
        <w:ind w:left="0" w:firstLine="709"/>
        <w:rPr>
          <w:b/>
          <w:bCs/>
          <w:color w:val="0F1115"/>
          <w:sz w:val="28"/>
          <w:szCs w:val="28"/>
        </w:rPr>
      </w:pPr>
      <w:r w:rsidRPr="00F57F39">
        <w:rPr>
          <w:rStyle w:val="af1"/>
          <w:color w:val="0F1115"/>
          <w:sz w:val="28"/>
          <w:szCs w:val="28"/>
        </w:rPr>
        <w:lastRenderedPageBreak/>
        <w:t xml:space="preserve">Управление данными сайта: </w:t>
      </w:r>
      <w:r w:rsidRPr="00F57F39">
        <w:rPr>
          <w:rStyle w:val="af1"/>
          <w:b w:val="0"/>
          <w:color w:val="0F1115"/>
          <w:sz w:val="28"/>
          <w:szCs w:val="28"/>
        </w:rPr>
        <w:t>система должна обеспечивать хранение и обработку данных о товарах, категориях, пользователях, заказах, отзывах и новостях</w:t>
      </w:r>
      <w:r w:rsidR="00F47E45" w:rsidRPr="00F57F39">
        <w:rPr>
          <w:b/>
          <w:color w:val="0F1115"/>
          <w:sz w:val="28"/>
          <w:szCs w:val="28"/>
        </w:rPr>
        <w:t>.</w:t>
      </w:r>
    </w:p>
    <w:p w14:paraId="684D9A70" w14:textId="1B3CF955" w:rsidR="00EE5CC7" w:rsidRDefault="002B0B76" w:rsidP="007229AD">
      <w:pPr>
        <w:pStyle w:val="3"/>
        <w:spacing w:line="360" w:lineRule="auto"/>
        <w:ind w:left="0" w:firstLine="709"/>
        <w:jc w:val="left"/>
        <w:rPr>
          <w:color w:val="000000"/>
          <w:spacing w:val="2"/>
          <w:szCs w:val="26"/>
        </w:rPr>
      </w:pPr>
      <w:bookmarkStart w:id="29" w:name="_Toc40077681"/>
      <w:bookmarkStart w:id="30" w:name="_Toc225940773"/>
      <w:r>
        <w:rPr>
          <w:color w:val="000000"/>
          <w:spacing w:val="2"/>
          <w:szCs w:val="26"/>
        </w:rPr>
        <w:t>Требования к организации входных данных</w:t>
      </w:r>
      <w:bookmarkEnd w:id="29"/>
      <w:bookmarkEnd w:id="30"/>
    </w:p>
    <w:p w14:paraId="7C60F47C" w14:textId="1B31C9B4" w:rsidR="00386ABD" w:rsidRDefault="00F57F39" w:rsidP="007229AD">
      <w:pPr>
        <w:spacing w:line="360" w:lineRule="auto"/>
        <w:ind w:firstLine="709"/>
        <w:jc w:val="both"/>
      </w:pPr>
      <w:r w:rsidRPr="00F57F39">
        <w:t>Входные данные сайта «Производство мясопродуктов» должны быть организованы таким образом, чтобы обеспечивать удобство работы пользователей и администраторов, а также возможность дальнейшего развития системы. Основные требования к организации входных данных следующие</w:t>
      </w:r>
      <w:r w:rsidR="00386ABD" w:rsidRPr="00386ABD">
        <w:t xml:space="preserve">: </w:t>
      </w:r>
    </w:p>
    <w:p w14:paraId="58A0CEAB" w14:textId="77777777" w:rsidR="00F57F39" w:rsidRDefault="00F57F39" w:rsidP="00F57F39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</w:pPr>
      <w:r>
        <w:t>Система хранения данных: для хранения информации о товарах, категориях, пользователях, заказах, отзывах и новостях должна использоваться база данных, обеспечивающая надежное хранение, быстрый доступ к данным и их целостность.</w:t>
      </w:r>
    </w:p>
    <w:p w14:paraId="303CADBC" w14:textId="77777777" w:rsidR="00F57F39" w:rsidRDefault="00F57F39" w:rsidP="00F57F39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</w:pPr>
      <w:r>
        <w:t>Интерфейсные компоненты: интерфейс сайта должен обеспечивать удобный ввод данных при регистрации, авторизации, оформлении заказов, отправке отзывов, а также при добавлении и редактировании товаров, категорий, новостей и другой информации через административную панель.</w:t>
      </w:r>
    </w:p>
    <w:p w14:paraId="4EEF2B3D" w14:textId="77777777" w:rsidR="00F57F39" w:rsidRDefault="00F57F39" w:rsidP="00F57F39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</w:pPr>
      <w:r>
        <w:t>Модель данных: должна быть реализована структура данных, отражающая сведения о товарах, категориях, заказах, пользователях, отзывах и новостях. Модель данных должна обеспечивать возможность расширения системы без нарушения ее целостности.</w:t>
      </w:r>
    </w:p>
    <w:p w14:paraId="588AAC0F" w14:textId="77777777" w:rsidR="00F57F39" w:rsidRDefault="00F57F39" w:rsidP="00F57F39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</w:pPr>
      <w:r>
        <w:t>Маршрутизация и обработка запросов: система должна обеспечивать корректную обработку пользовательских запросов, взаимодействие между интерфейсом сайта и базой данных, а также разграничение прав доступа между обычными пользователями и администраторами.</w:t>
      </w:r>
    </w:p>
    <w:p w14:paraId="6649B383" w14:textId="77777777" w:rsidR="00F57F39" w:rsidRDefault="00F57F39" w:rsidP="00F57F39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</w:pPr>
      <w:r>
        <w:t xml:space="preserve">Миграции и начальные данные: для поддержания актуальной структуры базы данных должны использоваться миграции. Начальные данные </w:t>
      </w:r>
      <w:r>
        <w:lastRenderedPageBreak/>
        <w:t>могут включать основные категории товаров, тестовые записи товаров, новости и другие сведения, необходимые для первоначального заполнения системы.</w:t>
      </w:r>
    </w:p>
    <w:p w14:paraId="41652EB3" w14:textId="3A2B9ABB" w:rsidR="00F57F39" w:rsidRDefault="00F57F39" w:rsidP="00F57F39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</w:pPr>
      <w:r>
        <w:t>Файловая структура: программный код, шаблоны страниц, статические файлы, изображения и иные ресурсы должны быть логически организованы в файловой системе, что упрощает сопровождение и развитие сайта.</w:t>
      </w:r>
    </w:p>
    <w:p w14:paraId="3980F094" w14:textId="6F4976E7" w:rsidR="00F57F39" w:rsidRDefault="00F57F39" w:rsidP="00F57F39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</w:pPr>
      <w:r>
        <w:t>Безопасность: входные данные должны проходить проверку корректности и защиту от потенциально опасных воздействий, включая несанкционированный доступ, некорректный ввод данных, CSRF-атаки и другие угрозы безопасности.</w:t>
      </w:r>
    </w:p>
    <w:p w14:paraId="7414883C" w14:textId="229A3F66" w:rsidR="00EE5CC7" w:rsidRDefault="00F57F39" w:rsidP="00F57F39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</w:pPr>
      <w:r>
        <w:t>Тестирование: для обеспечения качества и надежности сайта необходимо проводить автоматизированное и ручное тестирование основных сценариев работы, включая регистрацию, авторизацию, просмотр каталога, работу корзины, оформление заказа и отправку отзывов</w:t>
      </w:r>
      <w:r w:rsidR="00386ABD" w:rsidRPr="00386ABD">
        <w:t>.</w:t>
      </w:r>
    </w:p>
    <w:p w14:paraId="52BB4DA6" w14:textId="6883469B" w:rsidR="00EE5CC7" w:rsidRDefault="002B0B76" w:rsidP="007229AD">
      <w:pPr>
        <w:pStyle w:val="3"/>
        <w:spacing w:line="360" w:lineRule="auto"/>
        <w:ind w:left="0" w:firstLine="709"/>
        <w:jc w:val="left"/>
        <w:rPr>
          <w:color w:val="000000"/>
          <w:spacing w:val="2"/>
          <w:szCs w:val="26"/>
        </w:rPr>
      </w:pPr>
      <w:bookmarkStart w:id="31" w:name="_Toc40077682"/>
      <w:bookmarkStart w:id="32" w:name="_Toc225940774"/>
      <w:r>
        <w:rPr>
          <w:color w:val="000000"/>
          <w:spacing w:val="2"/>
          <w:szCs w:val="26"/>
        </w:rPr>
        <w:t>Требования к организации выходных данных</w:t>
      </w:r>
      <w:bookmarkEnd w:id="31"/>
      <w:bookmarkEnd w:id="32"/>
    </w:p>
    <w:p w14:paraId="302916C2" w14:textId="4A4328D2" w:rsidR="00F57F39" w:rsidRDefault="00F57F39" w:rsidP="00F57F39">
      <w:pPr>
        <w:spacing w:line="360" w:lineRule="auto"/>
        <w:ind w:firstLine="709"/>
        <w:jc w:val="both"/>
      </w:pPr>
      <w:bookmarkStart w:id="33" w:name="_Hlk225939975"/>
      <w:r w:rsidRPr="00F57F39">
        <w:t>Выходные данные сайта должны учитывать особенности веб-платформы и потребности пользователей. Основные требования к организации выходных данных следующие</w:t>
      </w:r>
      <w:r>
        <w:t>:</w:t>
      </w:r>
    </w:p>
    <w:p w14:paraId="63C3E617" w14:textId="648AC066" w:rsidR="00F57F39" w:rsidRDefault="00F57F39" w:rsidP="00FF1664">
      <w:pPr>
        <w:pStyle w:val="ae"/>
        <w:numPr>
          <w:ilvl w:val="0"/>
          <w:numId w:val="27"/>
        </w:numPr>
        <w:spacing w:line="360" w:lineRule="auto"/>
        <w:ind w:left="0" w:firstLine="709"/>
        <w:jc w:val="both"/>
      </w:pPr>
      <w:r>
        <w:t>Поддержка адаптивного дизайна: выходные данные сайта должны корректно отображаться на различных устройствах и разрешениях экрана, включая персональные компьютеры, ноутбуки, планшеты и смартфоны.</w:t>
      </w:r>
    </w:p>
    <w:p w14:paraId="6C4FB18A" w14:textId="333BC7BF" w:rsidR="00F57F39" w:rsidRDefault="00F57F39" w:rsidP="00FF1664">
      <w:pPr>
        <w:pStyle w:val="ae"/>
        <w:numPr>
          <w:ilvl w:val="0"/>
          <w:numId w:val="27"/>
        </w:numPr>
        <w:spacing w:line="360" w:lineRule="auto"/>
        <w:ind w:left="0" w:firstLine="709"/>
        <w:jc w:val="both"/>
      </w:pPr>
      <w:r>
        <w:t>Удобный пользовательский интерфейс: представление выходных данных должно быть понятным, наглядным и удобным для восприятия пользователем.</w:t>
      </w:r>
    </w:p>
    <w:p w14:paraId="62440833" w14:textId="176AC32E" w:rsidR="00F57F39" w:rsidRDefault="00F57F39" w:rsidP="00FF1664">
      <w:pPr>
        <w:pStyle w:val="ae"/>
        <w:numPr>
          <w:ilvl w:val="0"/>
          <w:numId w:val="27"/>
        </w:numPr>
        <w:spacing w:line="360" w:lineRule="auto"/>
        <w:ind w:left="0" w:firstLine="709"/>
        <w:jc w:val="both"/>
      </w:pPr>
      <w:r>
        <w:t>Использование HTML-шаблонов: основные элементы интерфейса сайта должны формироваться с помощью HTML-шаблонов, применяемых в серверной части приложения.</w:t>
      </w:r>
    </w:p>
    <w:p w14:paraId="57000565" w14:textId="75CE788D" w:rsidR="00F57F39" w:rsidRDefault="00F57F39" w:rsidP="00FF1664">
      <w:pPr>
        <w:pStyle w:val="ae"/>
        <w:numPr>
          <w:ilvl w:val="0"/>
          <w:numId w:val="27"/>
        </w:numPr>
        <w:spacing w:line="360" w:lineRule="auto"/>
        <w:ind w:left="0" w:firstLine="709"/>
        <w:jc w:val="both"/>
      </w:pPr>
      <w:r>
        <w:lastRenderedPageBreak/>
        <w:t>Использование CSS для оформления: стилизация выходных данных должна обеспечивать единый визуальный стиль сайта и корректное отображение всех страниц.</w:t>
      </w:r>
    </w:p>
    <w:p w14:paraId="2B657530" w14:textId="0CF3A5F2" w:rsidR="00F57F39" w:rsidRDefault="00F57F39" w:rsidP="00FF1664">
      <w:pPr>
        <w:pStyle w:val="ae"/>
        <w:numPr>
          <w:ilvl w:val="0"/>
          <w:numId w:val="27"/>
        </w:numPr>
        <w:spacing w:line="360" w:lineRule="auto"/>
        <w:ind w:left="0" w:firstLine="709"/>
        <w:jc w:val="both"/>
      </w:pPr>
      <w:r>
        <w:t xml:space="preserve">Использование </w:t>
      </w:r>
      <w:proofErr w:type="spellStart"/>
      <w:r>
        <w:t>JavaScript</w:t>
      </w:r>
      <w:proofErr w:type="spellEnd"/>
      <w:r>
        <w:t xml:space="preserve"> для интерактивности: динамическое обновление отдельных элементов интерфейса, таких как корзина, отзывы, фильтрация и поиск, должно выполняться средствами </w:t>
      </w:r>
      <w:proofErr w:type="spellStart"/>
      <w:r>
        <w:t>JavaScript</w:t>
      </w:r>
      <w:proofErr w:type="spellEnd"/>
      <w:r>
        <w:t>.</w:t>
      </w:r>
    </w:p>
    <w:p w14:paraId="2FE5F326" w14:textId="7A31FDF7" w:rsidR="00F57F39" w:rsidRDefault="00F57F39" w:rsidP="00FF1664">
      <w:pPr>
        <w:pStyle w:val="ae"/>
        <w:numPr>
          <w:ilvl w:val="0"/>
          <w:numId w:val="27"/>
        </w:numPr>
        <w:spacing w:line="360" w:lineRule="auto"/>
        <w:ind w:left="0" w:firstLine="709"/>
        <w:jc w:val="both"/>
      </w:pPr>
      <w:r>
        <w:t>Использование JSON для обмена данными: при взаимодействии клиентской и серверной частей сайта данные должны передаваться в формате JSON.</w:t>
      </w:r>
    </w:p>
    <w:p w14:paraId="5AF03E38" w14:textId="6AE8F0C0" w:rsidR="00F57F39" w:rsidRDefault="00F57F39" w:rsidP="00FF1664">
      <w:pPr>
        <w:pStyle w:val="ae"/>
        <w:numPr>
          <w:ilvl w:val="0"/>
          <w:numId w:val="27"/>
        </w:numPr>
        <w:spacing w:line="360" w:lineRule="auto"/>
        <w:ind w:left="0" w:firstLine="709"/>
        <w:jc w:val="both"/>
      </w:pPr>
      <w:r>
        <w:t>Корректное отображение данных каталога: выходные данные должны обеспечивать наглядное представление списка товаров, карточек товаров, категорий, цен, описаний и изображений.</w:t>
      </w:r>
    </w:p>
    <w:p w14:paraId="2387E128" w14:textId="0568F80E" w:rsidR="00F57F39" w:rsidRDefault="00F57F39" w:rsidP="00FF1664">
      <w:pPr>
        <w:pStyle w:val="ae"/>
        <w:numPr>
          <w:ilvl w:val="0"/>
          <w:numId w:val="27"/>
        </w:numPr>
        <w:spacing w:line="360" w:lineRule="auto"/>
        <w:ind w:left="0" w:firstLine="709"/>
        <w:jc w:val="both"/>
      </w:pPr>
      <w:r>
        <w:t>Корректное отображение данных пользователя: система должна обеспечивать вывод информации о профиле пользователя, истории заказов и отправленных отзывах.</w:t>
      </w:r>
    </w:p>
    <w:p w14:paraId="4FB11323" w14:textId="2700DFC5" w:rsidR="00F57F39" w:rsidRDefault="00F57F39" w:rsidP="00FF1664">
      <w:pPr>
        <w:pStyle w:val="ae"/>
        <w:numPr>
          <w:ilvl w:val="0"/>
          <w:numId w:val="27"/>
        </w:numPr>
        <w:spacing w:line="360" w:lineRule="auto"/>
        <w:ind w:left="0" w:firstLine="709"/>
        <w:jc w:val="both"/>
      </w:pPr>
      <w:r>
        <w:t>Поддержка безопасности: выходные данные не должны приводить к утечке конфиденциальной информации и должны формироваться с учетом требований безопасности веб-приложений.</w:t>
      </w:r>
    </w:p>
    <w:p w14:paraId="19794617" w14:textId="67954242" w:rsidR="00F57F39" w:rsidRDefault="00F57F39" w:rsidP="00FF1664">
      <w:pPr>
        <w:pStyle w:val="ae"/>
        <w:numPr>
          <w:ilvl w:val="0"/>
          <w:numId w:val="27"/>
        </w:numPr>
        <w:spacing w:line="360" w:lineRule="auto"/>
        <w:ind w:left="0" w:firstLine="709"/>
        <w:jc w:val="both"/>
      </w:pPr>
      <w:r>
        <w:t>Поддержка локализации интерфейса: выходные данные должны быть представлены в понятной пользователю языковой форме и допускать возможность дальнейшей адаптации интерфейса.</w:t>
      </w:r>
    </w:p>
    <w:p w14:paraId="194E59F7" w14:textId="7E07F693" w:rsidR="00F57F39" w:rsidRDefault="00F57F39" w:rsidP="00FF1664">
      <w:pPr>
        <w:pStyle w:val="ae"/>
        <w:numPr>
          <w:ilvl w:val="0"/>
          <w:numId w:val="27"/>
        </w:numPr>
        <w:spacing w:line="360" w:lineRule="auto"/>
        <w:ind w:left="0" w:firstLine="709"/>
        <w:jc w:val="both"/>
      </w:pPr>
      <w:r>
        <w:t>Отображение сообщений об ошибках и результатах операций: система должна выводить пользователю понятные сообщения о результатах авторизации, регистрации, оформления заказа, отправки отзывов и других действий.</w:t>
      </w:r>
    </w:p>
    <w:p w14:paraId="3FE6F426" w14:textId="128B5187" w:rsidR="00EE5CC7" w:rsidRDefault="00F57F39" w:rsidP="00FF1664">
      <w:pPr>
        <w:pStyle w:val="ae"/>
        <w:numPr>
          <w:ilvl w:val="0"/>
          <w:numId w:val="27"/>
        </w:numPr>
        <w:spacing w:line="360" w:lineRule="auto"/>
        <w:ind w:left="0" w:firstLine="709"/>
        <w:jc w:val="both"/>
      </w:pPr>
      <w:r>
        <w:t>Оптимизация производительности: формирование и отображение выходных данных должны обеспечивать быструю загрузку страниц и стабильную работу сайта.</w:t>
      </w:r>
    </w:p>
    <w:p w14:paraId="1A313BA3" w14:textId="3CC70D2A" w:rsidR="00EE5CC7" w:rsidRDefault="002B0B76" w:rsidP="007229AD">
      <w:pPr>
        <w:pStyle w:val="3"/>
        <w:spacing w:line="360" w:lineRule="auto"/>
        <w:ind w:left="0" w:firstLine="709"/>
        <w:jc w:val="left"/>
        <w:rPr>
          <w:color w:val="000000"/>
          <w:szCs w:val="26"/>
        </w:rPr>
      </w:pPr>
      <w:bookmarkStart w:id="34" w:name="_Toc40077683"/>
      <w:bookmarkStart w:id="35" w:name="_Toc225940775"/>
      <w:bookmarkEnd w:id="33"/>
      <w:r>
        <w:rPr>
          <w:color w:val="000000"/>
          <w:szCs w:val="26"/>
        </w:rPr>
        <w:lastRenderedPageBreak/>
        <w:t>Требования к временным характеристикам</w:t>
      </w:r>
      <w:bookmarkEnd w:id="34"/>
      <w:bookmarkEnd w:id="35"/>
    </w:p>
    <w:p w14:paraId="6DC989EB" w14:textId="77777777" w:rsidR="00EE5CC7" w:rsidRDefault="002B0B76" w:rsidP="007229AD">
      <w:pPr>
        <w:spacing w:line="360" w:lineRule="auto"/>
        <w:ind w:firstLine="709"/>
        <w:jc w:val="both"/>
        <w:rPr>
          <w:color w:val="000000"/>
          <w:spacing w:val="2"/>
          <w:szCs w:val="26"/>
        </w:rPr>
      </w:pPr>
      <w:r>
        <w:rPr>
          <w:color w:val="000000"/>
          <w:spacing w:val="2"/>
          <w:szCs w:val="26"/>
        </w:rPr>
        <w:t>Требования к временным характеристикам программы не предъявляются.</w:t>
      </w:r>
    </w:p>
    <w:p w14:paraId="67BCF4EE" w14:textId="77777777" w:rsidR="00EE5CC7" w:rsidRDefault="002B0B76" w:rsidP="007229AD">
      <w:pPr>
        <w:pStyle w:val="2"/>
        <w:numPr>
          <w:ilvl w:val="1"/>
          <w:numId w:val="5"/>
        </w:numPr>
        <w:spacing w:line="360" w:lineRule="auto"/>
        <w:ind w:left="0" w:firstLine="709"/>
        <w:jc w:val="left"/>
        <w:rPr>
          <w:b/>
          <w:bCs/>
        </w:rPr>
      </w:pPr>
      <w:bookmarkStart w:id="36" w:name="_Toc40077684"/>
      <w:bookmarkStart w:id="37" w:name="_Toc225940776"/>
      <w:r>
        <w:rPr>
          <w:b/>
          <w:bCs/>
        </w:rPr>
        <w:t>Требования к надежности</w:t>
      </w:r>
      <w:bookmarkEnd w:id="36"/>
      <w:bookmarkEnd w:id="37"/>
    </w:p>
    <w:p w14:paraId="570D3257" w14:textId="77777777" w:rsidR="00EE5CC7" w:rsidRDefault="002B0B76" w:rsidP="007229AD">
      <w:pPr>
        <w:pStyle w:val="3"/>
        <w:numPr>
          <w:ilvl w:val="2"/>
          <w:numId w:val="6"/>
        </w:numPr>
        <w:spacing w:line="360" w:lineRule="auto"/>
        <w:ind w:left="0" w:firstLine="709"/>
        <w:jc w:val="left"/>
        <w:rPr>
          <w:color w:val="000000"/>
          <w:szCs w:val="26"/>
        </w:rPr>
      </w:pPr>
      <w:bookmarkStart w:id="38" w:name="_Toc40077685"/>
      <w:bookmarkStart w:id="39" w:name="_Toc225940777"/>
      <w:r>
        <w:rPr>
          <w:color w:val="000000"/>
          <w:spacing w:val="1"/>
          <w:szCs w:val="26"/>
        </w:rPr>
        <w:t xml:space="preserve">Требования к обеспечению надежного (устойчивого) </w:t>
      </w:r>
      <w:r>
        <w:rPr>
          <w:color w:val="000000"/>
          <w:szCs w:val="26"/>
        </w:rPr>
        <w:t>функционирования программы</w:t>
      </w:r>
      <w:bookmarkEnd w:id="38"/>
      <w:bookmarkEnd w:id="39"/>
    </w:p>
    <w:p w14:paraId="0CBCA3E2" w14:textId="77777777" w:rsidR="009870DD" w:rsidRDefault="002B0B76" w:rsidP="007229AD">
      <w:pPr>
        <w:spacing w:line="360" w:lineRule="auto"/>
        <w:ind w:firstLine="709"/>
        <w:jc w:val="both"/>
      </w:pPr>
      <w:r>
        <w:rPr>
          <w:spacing w:val="2"/>
        </w:rPr>
        <w:t xml:space="preserve">Надежное (устойчивое) функционирование программы должно быть обеспечено </w:t>
      </w:r>
      <w:r>
        <w:t>выполнением совокупности организационно-технических мероприятий, перечень которых приведен ниже:</w:t>
      </w:r>
    </w:p>
    <w:p w14:paraId="2E661930" w14:textId="520AF467" w:rsidR="009870DD" w:rsidRPr="009870DD" w:rsidRDefault="002C390F" w:rsidP="007229AD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</w:pPr>
      <w:r>
        <w:rPr>
          <w:spacing w:val="1"/>
        </w:rPr>
        <w:t>О</w:t>
      </w:r>
      <w:r w:rsidR="002B0B76" w:rsidRPr="009870DD">
        <w:rPr>
          <w:spacing w:val="1"/>
        </w:rPr>
        <w:t>рганизацией бесперебойного питания технических средств;</w:t>
      </w:r>
    </w:p>
    <w:p w14:paraId="432E8D31" w14:textId="09693C82" w:rsidR="009870DD" w:rsidRPr="009870DD" w:rsidRDefault="003B23F1" w:rsidP="007229AD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</w:pPr>
      <w:r>
        <w:rPr>
          <w:spacing w:val="7"/>
        </w:rPr>
        <w:t>Р</w:t>
      </w:r>
      <w:r w:rsidR="00660615" w:rsidRPr="009870DD">
        <w:rPr>
          <w:spacing w:val="7"/>
        </w:rPr>
        <w:t>егулярным выполнением</w:t>
      </w:r>
      <w:r w:rsidR="002B0B76" w:rsidRPr="009870DD">
        <w:rPr>
          <w:spacing w:val="7"/>
        </w:rPr>
        <w:t xml:space="preserve"> </w:t>
      </w:r>
      <w:r w:rsidR="00660615" w:rsidRPr="009870DD">
        <w:rPr>
          <w:spacing w:val="7"/>
        </w:rPr>
        <w:t>рекомендаций Министерства</w:t>
      </w:r>
      <w:r w:rsidR="002B0B76" w:rsidRPr="009870DD">
        <w:rPr>
          <w:spacing w:val="7"/>
        </w:rPr>
        <w:t xml:space="preserve"> труда и социального</w:t>
      </w:r>
      <w:r w:rsidR="00660615" w:rsidRPr="009870DD">
        <w:rPr>
          <w:spacing w:val="7"/>
        </w:rPr>
        <w:t xml:space="preserve"> </w:t>
      </w:r>
      <w:r w:rsidR="002B0B76" w:rsidRPr="009870DD">
        <w:rPr>
          <w:spacing w:val="2"/>
        </w:rPr>
        <w:t>развития РФ, изложенных в Постановлении от 23 июля 1998 г. «Об утверждении</w:t>
      </w:r>
      <w:r w:rsidR="00660615" w:rsidRPr="009870DD">
        <w:rPr>
          <w:spacing w:val="2"/>
        </w:rPr>
        <w:t xml:space="preserve"> </w:t>
      </w:r>
      <w:r w:rsidR="002B0B76" w:rsidRPr="009870DD">
        <w:rPr>
          <w:spacing w:val="2"/>
        </w:rPr>
        <w:t>межотраслевых типовых норм времени на работы по сервисному обслуживанию</w:t>
      </w:r>
      <w:r w:rsidR="00660615" w:rsidRPr="009870DD">
        <w:rPr>
          <w:spacing w:val="2"/>
        </w:rPr>
        <w:t xml:space="preserve"> </w:t>
      </w:r>
      <w:r w:rsidR="002B0B76" w:rsidRPr="009870DD">
        <w:rPr>
          <w:spacing w:val="-2"/>
        </w:rPr>
        <w:t>ПЭВМ и оргтехники и сопровождению программных средств»;</w:t>
      </w:r>
    </w:p>
    <w:p w14:paraId="64EC6486" w14:textId="18C51A4C" w:rsidR="009870DD" w:rsidRDefault="003B23F1" w:rsidP="007229AD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</w:pPr>
      <w:r>
        <w:rPr>
          <w:spacing w:val="8"/>
        </w:rPr>
        <w:t>Р</w:t>
      </w:r>
      <w:r w:rsidR="00660615" w:rsidRPr="009870DD">
        <w:rPr>
          <w:spacing w:val="8"/>
        </w:rPr>
        <w:t>егулярным выполнением</w:t>
      </w:r>
      <w:r w:rsidR="002B0B76" w:rsidRPr="009870DD">
        <w:rPr>
          <w:spacing w:val="8"/>
        </w:rPr>
        <w:t xml:space="preserve"> требований ГОСТ 51188-98. Защита информации.</w:t>
      </w:r>
      <w:r w:rsidR="00FB04A9" w:rsidRPr="009870DD">
        <w:rPr>
          <w:spacing w:val="8"/>
        </w:rPr>
        <w:t xml:space="preserve"> </w:t>
      </w:r>
      <w:r w:rsidR="002B0B76">
        <w:t>Испытания программных средств на наличие компьютерных вирусов;</w:t>
      </w:r>
    </w:p>
    <w:p w14:paraId="74FFD5C0" w14:textId="6777F142" w:rsidR="00EE5CC7" w:rsidRDefault="003B23F1" w:rsidP="007229AD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</w:pPr>
      <w:r>
        <w:t>Н</w:t>
      </w:r>
      <w:r w:rsidR="002B0B76">
        <w:t xml:space="preserve">еобходимым уровнем квалификации сотрудников профильных </w:t>
      </w:r>
      <w:r w:rsidR="002B0B76" w:rsidRPr="009870DD">
        <w:rPr>
          <w:spacing w:val="3"/>
        </w:rPr>
        <w:t>подразделений.</w:t>
      </w:r>
    </w:p>
    <w:p w14:paraId="15B81C77" w14:textId="77777777" w:rsidR="00EE5CC7" w:rsidRDefault="002B0B76" w:rsidP="007229AD">
      <w:pPr>
        <w:pStyle w:val="3"/>
        <w:numPr>
          <w:ilvl w:val="2"/>
          <w:numId w:val="6"/>
        </w:numPr>
        <w:spacing w:line="360" w:lineRule="auto"/>
        <w:ind w:left="0" w:firstLine="709"/>
        <w:jc w:val="left"/>
        <w:rPr>
          <w:color w:val="000000"/>
          <w:spacing w:val="5"/>
          <w:szCs w:val="26"/>
        </w:rPr>
      </w:pPr>
      <w:bookmarkStart w:id="40" w:name="_Toc40077686"/>
      <w:bookmarkStart w:id="41" w:name="_Toc225940778"/>
      <w:r>
        <w:rPr>
          <w:color w:val="000000"/>
          <w:spacing w:val="5"/>
          <w:szCs w:val="26"/>
        </w:rPr>
        <w:t>Время восстановления после отказа</w:t>
      </w:r>
      <w:bookmarkEnd w:id="40"/>
      <w:bookmarkEnd w:id="41"/>
    </w:p>
    <w:p w14:paraId="5328C27E" w14:textId="77777777" w:rsidR="00EE5CC7" w:rsidRDefault="002B0B76" w:rsidP="007229AD">
      <w:pPr>
        <w:spacing w:line="360" w:lineRule="auto"/>
        <w:ind w:firstLine="709"/>
        <w:jc w:val="both"/>
      </w:pPr>
      <w:r>
        <w:t xml:space="preserve">Время восстановления после отказа, вызванного сбоем электропитания технических </w:t>
      </w:r>
      <w:r>
        <w:rPr>
          <w:spacing w:val="15"/>
        </w:rPr>
        <w:t xml:space="preserve">средств (иными внешними факторами), не фатальным сбоем (не крахом) </w:t>
      </w:r>
      <w:r>
        <w:rPr>
          <w:spacing w:val="5"/>
        </w:rPr>
        <w:t xml:space="preserve">операционной системы, не должно превышать времени, необходимого на перезагрузку операционной системы и запуск программы, при условии </w:t>
      </w:r>
      <w:r>
        <w:t>соблюдения условий эксплуатации технических и программных средств.</w:t>
      </w:r>
    </w:p>
    <w:p w14:paraId="5DBA3DA1" w14:textId="77777777" w:rsidR="00EE5CC7" w:rsidRDefault="002B0B76" w:rsidP="007229AD">
      <w:pPr>
        <w:spacing w:line="360" w:lineRule="auto"/>
        <w:ind w:firstLine="709"/>
        <w:jc w:val="both"/>
      </w:pPr>
      <w:r>
        <w:rPr>
          <w:spacing w:val="1"/>
        </w:rPr>
        <w:t xml:space="preserve">Время восстановления после отказа, вызванного неисправностью технических средств, </w:t>
      </w:r>
      <w:r>
        <w:t xml:space="preserve">фатальным сбоем (крахом) операционной системы, не </w:t>
      </w:r>
      <w:r>
        <w:lastRenderedPageBreak/>
        <w:t>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4CDB2BDE" w14:textId="77777777" w:rsidR="00EE5CC7" w:rsidRDefault="002B0B76" w:rsidP="007229AD">
      <w:pPr>
        <w:pStyle w:val="3"/>
        <w:numPr>
          <w:ilvl w:val="2"/>
          <w:numId w:val="6"/>
        </w:numPr>
        <w:spacing w:line="360" w:lineRule="auto"/>
        <w:ind w:left="0" w:firstLine="709"/>
        <w:jc w:val="left"/>
        <w:rPr>
          <w:color w:val="000000"/>
          <w:spacing w:val="1"/>
          <w:szCs w:val="26"/>
        </w:rPr>
      </w:pPr>
      <w:bookmarkStart w:id="42" w:name="_Toc40077687"/>
      <w:bookmarkStart w:id="43" w:name="_Toc225940779"/>
      <w:r>
        <w:rPr>
          <w:color w:val="000000"/>
          <w:spacing w:val="1"/>
          <w:szCs w:val="26"/>
        </w:rPr>
        <w:t>Отказы из-за некорректных действий оператора</w:t>
      </w:r>
      <w:bookmarkEnd w:id="42"/>
      <w:bookmarkEnd w:id="43"/>
    </w:p>
    <w:p w14:paraId="0F2ED073" w14:textId="77777777" w:rsidR="00EE5CC7" w:rsidRDefault="002B0B76" w:rsidP="007229AD">
      <w:pPr>
        <w:spacing w:line="360" w:lineRule="auto"/>
        <w:ind w:firstLine="709"/>
        <w:jc w:val="both"/>
      </w:pPr>
      <w:r>
        <w:rPr>
          <w:spacing w:val="8"/>
        </w:rPr>
        <w:t xml:space="preserve">Отказы программы возможны вследствие некорректных действий оператора </w:t>
      </w:r>
      <w:r>
        <w:t xml:space="preserve">(пользователя) при взаимодействии с операционной системой. Во избежание </w:t>
      </w:r>
      <w:r>
        <w:rPr>
          <w:spacing w:val="3"/>
        </w:rPr>
        <w:t xml:space="preserve">возникновения отказов программы по указанной выше причине следует обеспечить </w:t>
      </w:r>
      <w:r>
        <w:rPr>
          <w:spacing w:val="12"/>
        </w:rPr>
        <w:t xml:space="preserve">работу конечного пользователя без предоставления ему административных </w:t>
      </w:r>
      <w:r>
        <w:rPr>
          <w:spacing w:val="-4"/>
        </w:rPr>
        <w:t>привилегий.</w:t>
      </w:r>
    </w:p>
    <w:p w14:paraId="11FF755E" w14:textId="77777777" w:rsidR="00EE5CC7" w:rsidRDefault="002B0B76" w:rsidP="007229AD">
      <w:pPr>
        <w:pStyle w:val="2"/>
        <w:numPr>
          <w:ilvl w:val="1"/>
          <w:numId w:val="5"/>
        </w:numPr>
        <w:spacing w:line="360" w:lineRule="auto"/>
        <w:ind w:left="0" w:firstLine="709"/>
        <w:jc w:val="left"/>
        <w:rPr>
          <w:b/>
          <w:bCs/>
        </w:rPr>
      </w:pPr>
      <w:bookmarkStart w:id="44" w:name="_Toc40077688"/>
      <w:bookmarkStart w:id="45" w:name="_Toc225940780"/>
      <w:r>
        <w:rPr>
          <w:b/>
          <w:bCs/>
        </w:rPr>
        <w:t>Условия эксплуатации</w:t>
      </w:r>
      <w:bookmarkEnd w:id="44"/>
      <w:bookmarkEnd w:id="45"/>
    </w:p>
    <w:p w14:paraId="1046435C" w14:textId="77777777" w:rsidR="00EE5CC7" w:rsidRDefault="002B0B76" w:rsidP="007229AD">
      <w:pPr>
        <w:pStyle w:val="3"/>
        <w:numPr>
          <w:ilvl w:val="2"/>
          <w:numId w:val="7"/>
        </w:numPr>
        <w:spacing w:line="360" w:lineRule="auto"/>
        <w:ind w:left="0" w:firstLine="709"/>
        <w:jc w:val="left"/>
        <w:rPr>
          <w:color w:val="000000"/>
          <w:szCs w:val="26"/>
        </w:rPr>
      </w:pPr>
      <w:bookmarkStart w:id="46" w:name="_Toc40077689"/>
      <w:bookmarkStart w:id="47" w:name="_Toc225940781"/>
      <w:r>
        <w:rPr>
          <w:color w:val="000000"/>
          <w:szCs w:val="26"/>
        </w:rPr>
        <w:t>Климатические условия эксплуатации</w:t>
      </w:r>
      <w:bookmarkEnd w:id="46"/>
      <w:bookmarkEnd w:id="47"/>
    </w:p>
    <w:p w14:paraId="7292DA57" w14:textId="77777777" w:rsidR="00EE5CC7" w:rsidRDefault="002B0B76" w:rsidP="007229AD">
      <w:pPr>
        <w:spacing w:line="360" w:lineRule="auto"/>
        <w:ind w:firstLine="709"/>
        <w:jc w:val="both"/>
      </w:pPr>
      <w: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06CF251C" w14:textId="77777777" w:rsidR="00EE5CC7" w:rsidRDefault="002B0B76" w:rsidP="007229AD">
      <w:pPr>
        <w:pStyle w:val="3"/>
        <w:numPr>
          <w:ilvl w:val="2"/>
          <w:numId w:val="7"/>
        </w:numPr>
        <w:spacing w:line="360" w:lineRule="auto"/>
        <w:ind w:left="0" w:firstLine="709"/>
        <w:jc w:val="left"/>
        <w:rPr>
          <w:color w:val="000000"/>
          <w:spacing w:val="2"/>
          <w:szCs w:val="26"/>
        </w:rPr>
      </w:pPr>
      <w:bookmarkStart w:id="48" w:name="_Toc40077690"/>
      <w:bookmarkStart w:id="49" w:name="_Toc225940782"/>
      <w:r>
        <w:rPr>
          <w:color w:val="000000"/>
          <w:spacing w:val="2"/>
          <w:szCs w:val="26"/>
        </w:rPr>
        <w:t>Требования к видам обслуживания</w:t>
      </w:r>
      <w:bookmarkEnd w:id="48"/>
      <w:bookmarkEnd w:id="49"/>
    </w:p>
    <w:p w14:paraId="53CF4D0E" w14:textId="77777777" w:rsidR="00EE5CC7" w:rsidRDefault="002B0B76" w:rsidP="007229AD">
      <w:pPr>
        <w:spacing w:line="360" w:lineRule="auto"/>
        <w:ind w:firstLine="709"/>
        <w:jc w:val="both"/>
      </w:pPr>
      <w:r>
        <w:t xml:space="preserve">См. Требования к обеспечению надежного (устойчивого) функционирования </w:t>
      </w:r>
      <w:r>
        <w:rPr>
          <w:spacing w:val="-3"/>
        </w:rPr>
        <w:t>программы.</w:t>
      </w:r>
    </w:p>
    <w:p w14:paraId="52CC0088" w14:textId="77777777" w:rsidR="00EE5CC7" w:rsidRDefault="002B0B76" w:rsidP="007229AD">
      <w:pPr>
        <w:pStyle w:val="3"/>
        <w:numPr>
          <w:ilvl w:val="2"/>
          <w:numId w:val="7"/>
        </w:numPr>
        <w:spacing w:line="360" w:lineRule="auto"/>
        <w:ind w:left="0" w:firstLine="709"/>
        <w:jc w:val="left"/>
        <w:rPr>
          <w:color w:val="000000"/>
          <w:spacing w:val="2"/>
          <w:szCs w:val="26"/>
        </w:rPr>
      </w:pPr>
      <w:bookmarkStart w:id="50" w:name="_Toc40077691"/>
      <w:bookmarkStart w:id="51" w:name="_Toc225940783"/>
      <w:r>
        <w:rPr>
          <w:color w:val="000000"/>
          <w:spacing w:val="2"/>
          <w:szCs w:val="26"/>
        </w:rPr>
        <w:t>Требования к численности и квалификации персонала</w:t>
      </w:r>
      <w:bookmarkEnd w:id="50"/>
      <w:bookmarkEnd w:id="51"/>
    </w:p>
    <w:p w14:paraId="773D3134" w14:textId="77777777" w:rsidR="008F18E1" w:rsidRDefault="002B0B76" w:rsidP="007229AD">
      <w:pPr>
        <w:spacing w:line="360" w:lineRule="auto"/>
        <w:ind w:firstLine="709"/>
        <w:jc w:val="both"/>
      </w:pPr>
      <w:r>
        <w:rPr>
          <w:spacing w:val="3"/>
        </w:rPr>
        <w:t xml:space="preserve">Минимальное количество персонала, требуемого для работы программы, должно </w:t>
      </w:r>
      <w:r>
        <w:t>составлять не менее 2 штатных единиц - системный программист и конечный пользователь программы - оператор.</w:t>
      </w:r>
    </w:p>
    <w:p w14:paraId="019582E4" w14:textId="77777777" w:rsidR="008F18E1" w:rsidRDefault="002B0B76" w:rsidP="007229AD">
      <w:pPr>
        <w:pStyle w:val="a3"/>
        <w:tabs>
          <w:tab w:val="clear" w:pos="4677"/>
          <w:tab w:val="clear" w:pos="9355"/>
        </w:tabs>
        <w:spacing w:line="360" w:lineRule="auto"/>
        <w:ind w:firstLine="709"/>
      </w:pPr>
      <w:r>
        <w:t>Системный программист должен иметь минимум среднее техническое образование.</w:t>
      </w:r>
    </w:p>
    <w:p w14:paraId="219B8CBF" w14:textId="77777777" w:rsidR="009870DD" w:rsidRDefault="002B0B76" w:rsidP="007229AD">
      <w:pPr>
        <w:spacing w:line="360" w:lineRule="auto"/>
        <w:ind w:firstLine="709"/>
        <w:jc w:val="both"/>
        <w:rPr>
          <w:spacing w:val="1"/>
        </w:rPr>
      </w:pPr>
      <w:r>
        <w:rPr>
          <w:spacing w:val="1"/>
        </w:rPr>
        <w:t>В перечень задач, выполняемых системным программистом, должны входить:</w:t>
      </w:r>
    </w:p>
    <w:p w14:paraId="08062898" w14:textId="058E9C74" w:rsidR="009870DD" w:rsidRPr="009870DD" w:rsidRDefault="003B23F1" w:rsidP="007229AD">
      <w:pPr>
        <w:pStyle w:val="ae"/>
        <w:numPr>
          <w:ilvl w:val="0"/>
          <w:numId w:val="18"/>
        </w:numPr>
        <w:spacing w:line="360" w:lineRule="auto"/>
        <w:ind w:left="0" w:firstLine="709"/>
        <w:jc w:val="both"/>
        <w:rPr>
          <w:spacing w:val="1"/>
        </w:rPr>
      </w:pPr>
      <w:r>
        <w:rPr>
          <w:spacing w:val="2"/>
        </w:rPr>
        <w:t>З</w:t>
      </w:r>
      <w:r w:rsidR="002B0B76" w:rsidRPr="009870DD">
        <w:rPr>
          <w:spacing w:val="2"/>
        </w:rPr>
        <w:t>адача поддержания работоспособности технических средств;</w:t>
      </w:r>
    </w:p>
    <w:p w14:paraId="042F3D66" w14:textId="44CED6BA" w:rsidR="009870DD" w:rsidRPr="009870DD" w:rsidRDefault="003B23F1" w:rsidP="007229AD">
      <w:pPr>
        <w:pStyle w:val="ae"/>
        <w:numPr>
          <w:ilvl w:val="0"/>
          <w:numId w:val="18"/>
        </w:numPr>
        <w:spacing w:line="360" w:lineRule="auto"/>
        <w:ind w:left="0" w:firstLine="709"/>
        <w:jc w:val="both"/>
        <w:rPr>
          <w:spacing w:val="1"/>
        </w:rPr>
      </w:pPr>
      <w:r>
        <w:rPr>
          <w:spacing w:val="5"/>
        </w:rPr>
        <w:t>З</w:t>
      </w:r>
      <w:r w:rsidR="002B0B76" w:rsidRPr="009870DD">
        <w:rPr>
          <w:spacing w:val="5"/>
        </w:rPr>
        <w:t>адачи установки (инсталляции) и поддержания работоспособности системных</w:t>
      </w:r>
      <w:r w:rsidR="00FB04A9" w:rsidRPr="009870DD">
        <w:rPr>
          <w:spacing w:val="5"/>
        </w:rPr>
        <w:t xml:space="preserve"> </w:t>
      </w:r>
      <w:r w:rsidR="002B0B76" w:rsidRPr="009870DD">
        <w:rPr>
          <w:spacing w:val="2"/>
        </w:rPr>
        <w:t>программных средств - операционной системы;</w:t>
      </w:r>
    </w:p>
    <w:p w14:paraId="1890D915" w14:textId="6A377800" w:rsidR="00EE5CC7" w:rsidRPr="009870DD" w:rsidRDefault="003B23F1" w:rsidP="007229AD">
      <w:pPr>
        <w:pStyle w:val="ae"/>
        <w:numPr>
          <w:ilvl w:val="0"/>
          <w:numId w:val="18"/>
        </w:numPr>
        <w:spacing w:line="360" w:lineRule="auto"/>
        <w:ind w:left="0" w:firstLine="709"/>
        <w:jc w:val="both"/>
        <w:rPr>
          <w:spacing w:val="1"/>
        </w:rPr>
      </w:pPr>
      <w:r>
        <w:rPr>
          <w:spacing w:val="1"/>
        </w:rPr>
        <w:t>З</w:t>
      </w:r>
      <w:r w:rsidR="002B0B76" w:rsidRPr="009870DD">
        <w:rPr>
          <w:spacing w:val="1"/>
        </w:rPr>
        <w:t>адача установки (инсталляции) программы.</w:t>
      </w:r>
    </w:p>
    <w:p w14:paraId="07E4B5FA" w14:textId="77777777" w:rsidR="00EE5CC7" w:rsidRDefault="002B0B76" w:rsidP="007229AD">
      <w:pPr>
        <w:spacing w:line="360" w:lineRule="auto"/>
        <w:ind w:firstLine="709"/>
        <w:jc w:val="both"/>
        <w:rPr>
          <w:spacing w:val="3"/>
        </w:rPr>
      </w:pPr>
      <w:r>
        <w:rPr>
          <w:spacing w:val="2"/>
        </w:rPr>
        <w:lastRenderedPageBreak/>
        <w:t xml:space="preserve">Конечный пользователь программы (оператор) должен обладать практическими навыками работы с графическим пользовательским интерфейсом операционной </w:t>
      </w:r>
      <w:r>
        <w:rPr>
          <w:spacing w:val="3"/>
        </w:rPr>
        <w:t>системы.</w:t>
      </w:r>
    </w:p>
    <w:p w14:paraId="6C25E5E6" w14:textId="77777777" w:rsidR="00EE5CC7" w:rsidRDefault="002B0B76" w:rsidP="007229AD">
      <w:pPr>
        <w:spacing w:line="360" w:lineRule="auto"/>
        <w:ind w:firstLine="709"/>
        <w:jc w:val="both"/>
        <w:rPr>
          <w:spacing w:val="2"/>
        </w:rPr>
      </w:pPr>
      <w:r>
        <w:rPr>
          <w:spacing w:val="14"/>
        </w:rPr>
        <w:t xml:space="preserve">Персонал должен быть аттестован минимум на </w:t>
      </w:r>
      <w:r>
        <w:rPr>
          <w:spacing w:val="14"/>
          <w:lang w:val="en-US"/>
        </w:rPr>
        <w:t>II</w:t>
      </w:r>
      <w:r>
        <w:rPr>
          <w:spacing w:val="14"/>
        </w:rPr>
        <w:t xml:space="preserve"> квалификационную группу по </w:t>
      </w:r>
      <w:r>
        <w:rPr>
          <w:spacing w:val="2"/>
        </w:rPr>
        <w:t>электробезопасности (для работы с конторским оборудованием).</w:t>
      </w:r>
    </w:p>
    <w:p w14:paraId="04F19D99" w14:textId="77777777" w:rsidR="00EE5CC7" w:rsidRDefault="002B0B76" w:rsidP="007229AD">
      <w:pPr>
        <w:pStyle w:val="2"/>
        <w:numPr>
          <w:ilvl w:val="1"/>
          <w:numId w:val="5"/>
        </w:numPr>
        <w:spacing w:line="360" w:lineRule="auto"/>
        <w:ind w:left="0" w:firstLine="709"/>
        <w:jc w:val="left"/>
        <w:rPr>
          <w:b/>
          <w:bCs/>
        </w:rPr>
      </w:pPr>
      <w:bookmarkStart w:id="52" w:name="_Toc40077692"/>
      <w:bookmarkStart w:id="53" w:name="_Toc225940784"/>
      <w:r>
        <w:rPr>
          <w:b/>
          <w:bCs/>
        </w:rPr>
        <w:t>Требования к составу и параметрам технических средств</w:t>
      </w:r>
      <w:bookmarkEnd w:id="52"/>
      <w:bookmarkEnd w:id="53"/>
    </w:p>
    <w:p w14:paraId="3E821F6C" w14:textId="3509716D" w:rsidR="009870DD" w:rsidRDefault="00FF1664" w:rsidP="007229AD">
      <w:pPr>
        <w:spacing w:line="360" w:lineRule="auto"/>
        <w:ind w:firstLine="709"/>
        <w:jc w:val="both"/>
        <w:rPr>
          <w:spacing w:val="-3"/>
        </w:rPr>
      </w:pPr>
      <w:r w:rsidRPr="00FF1664">
        <w:t>Для функционирования сайта «Производство мясопродуктов» технические средства пользователя должны включать персональный компьютер, ноутбук, планшет или смартфон, обеспечивающий доступ к сети Интернет. Минимальный состав технических средств включает</w:t>
      </w:r>
      <w:r>
        <w:t>:</w:t>
      </w:r>
    </w:p>
    <w:p w14:paraId="76FA4B87" w14:textId="104E6C82" w:rsidR="009870DD" w:rsidRPr="009870DD" w:rsidRDefault="00FF1664" w:rsidP="007229AD">
      <w:pPr>
        <w:pStyle w:val="ae"/>
        <w:numPr>
          <w:ilvl w:val="0"/>
          <w:numId w:val="19"/>
        </w:numPr>
        <w:spacing w:line="360" w:lineRule="auto"/>
        <w:ind w:left="0" w:firstLine="709"/>
        <w:jc w:val="both"/>
        <w:rPr>
          <w:spacing w:val="-3"/>
        </w:rPr>
      </w:pPr>
      <w:r>
        <w:t>П</w:t>
      </w:r>
      <w:r w:rsidRPr="00FF1664">
        <w:t>роцессор с тактовой частотой не ниже 1.8 ГГц</w:t>
      </w:r>
      <w:r w:rsidR="002B0B76">
        <w:t>;</w:t>
      </w:r>
    </w:p>
    <w:p w14:paraId="4D4D0E4B" w14:textId="251CD501" w:rsidR="009870DD" w:rsidRPr="009870DD" w:rsidRDefault="00FF1664" w:rsidP="007229AD">
      <w:pPr>
        <w:pStyle w:val="ae"/>
        <w:numPr>
          <w:ilvl w:val="0"/>
          <w:numId w:val="19"/>
        </w:numPr>
        <w:spacing w:line="360" w:lineRule="auto"/>
        <w:ind w:left="0" w:firstLine="709"/>
        <w:jc w:val="both"/>
        <w:rPr>
          <w:spacing w:val="-3"/>
        </w:rPr>
      </w:pPr>
      <w:r>
        <w:rPr>
          <w:spacing w:val="4"/>
        </w:rPr>
        <w:t>О</w:t>
      </w:r>
      <w:r w:rsidRPr="00FF1664">
        <w:rPr>
          <w:spacing w:val="4"/>
        </w:rPr>
        <w:t>перативную память объемом не менее 2 ГБ</w:t>
      </w:r>
      <w:r w:rsidR="002B0B76" w:rsidRPr="009870DD">
        <w:rPr>
          <w:spacing w:val="4"/>
        </w:rPr>
        <w:t>;</w:t>
      </w:r>
    </w:p>
    <w:p w14:paraId="1624A337" w14:textId="4EED6188" w:rsidR="009870DD" w:rsidRPr="009870DD" w:rsidRDefault="00FF1664" w:rsidP="007229AD">
      <w:pPr>
        <w:pStyle w:val="ae"/>
        <w:numPr>
          <w:ilvl w:val="0"/>
          <w:numId w:val="19"/>
        </w:numPr>
        <w:spacing w:line="360" w:lineRule="auto"/>
        <w:ind w:left="0" w:firstLine="709"/>
        <w:jc w:val="both"/>
        <w:rPr>
          <w:spacing w:val="-3"/>
        </w:rPr>
      </w:pPr>
      <w:r>
        <w:rPr>
          <w:spacing w:val="4"/>
        </w:rPr>
        <w:t>С</w:t>
      </w:r>
      <w:r w:rsidRPr="00FF1664">
        <w:rPr>
          <w:spacing w:val="4"/>
        </w:rPr>
        <w:t>вободное место на устройстве не менее 500 МБ</w:t>
      </w:r>
      <w:r w:rsidR="002B0B76" w:rsidRPr="009870DD">
        <w:rPr>
          <w:spacing w:val="4"/>
        </w:rPr>
        <w:t xml:space="preserve">; </w:t>
      </w:r>
    </w:p>
    <w:p w14:paraId="47868375" w14:textId="140B2DF9" w:rsidR="002F3675" w:rsidRPr="002F3675" w:rsidRDefault="00FF1664" w:rsidP="007229AD">
      <w:pPr>
        <w:pStyle w:val="ae"/>
        <w:numPr>
          <w:ilvl w:val="0"/>
          <w:numId w:val="19"/>
        </w:numPr>
        <w:spacing w:line="360" w:lineRule="auto"/>
        <w:ind w:left="0" w:firstLine="709"/>
        <w:jc w:val="both"/>
        <w:rPr>
          <w:spacing w:val="-3"/>
        </w:rPr>
      </w:pPr>
      <w:r>
        <w:t>У</w:t>
      </w:r>
      <w:r w:rsidRPr="00FF1664">
        <w:t>стройство ввода, обеспечивающее взаимодействие с интерфейсом сайта: клавиатура, мышь, тачпад или сенсорный экран</w:t>
      </w:r>
      <w:r w:rsidR="002B0B76">
        <w:t>;</w:t>
      </w:r>
    </w:p>
    <w:p w14:paraId="330CD1FE" w14:textId="0BEF5EF6" w:rsidR="008F18E1" w:rsidRPr="00FF1664" w:rsidRDefault="00FF1664" w:rsidP="007229AD">
      <w:pPr>
        <w:pStyle w:val="ae"/>
        <w:numPr>
          <w:ilvl w:val="0"/>
          <w:numId w:val="19"/>
        </w:numPr>
        <w:spacing w:line="360" w:lineRule="auto"/>
        <w:ind w:left="0" w:firstLine="709"/>
        <w:jc w:val="both"/>
        <w:rPr>
          <w:spacing w:val="-3"/>
        </w:rPr>
      </w:pPr>
      <w:r>
        <w:t>Н</w:t>
      </w:r>
      <w:r w:rsidRPr="00FF1664">
        <w:t>аличие стабильного подключения к сети Интернет</w:t>
      </w:r>
      <w:r w:rsidR="002B0B76">
        <w:t>;</w:t>
      </w:r>
    </w:p>
    <w:p w14:paraId="791AAB00" w14:textId="2059A908" w:rsidR="00FF1664" w:rsidRPr="002F3675" w:rsidRDefault="00FF1664" w:rsidP="007229AD">
      <w:pPr>
        <w:pStyle w:val="ae"/>
        <w:numPr>
          <w:ilvl w:val="0"/>
          <w:numId w:val="19"/>
        </w:numPr>
        <w:spacing w:line="360" w:lineRule="auto"/>
        <w:ind w:left="0" w:firstLine="709"/>
        <w:jc w:val="both"/>
        <w:rPr>
          <w:spacing w:val="-3"/>
        </w:rPr>
      </w:pPr>
      <w:r w:rsidRPr="00FF1664">
        <w:rPr>
          <w:spacing w:val="-3"/>
        </w:rPr>
        <w:t xml:space="preserve">наличие современного веб-браузера с поддержкой HTML5, CSS3 и </w:t>
      </w:r>
      <w:proofErr w:type="spellStart"/>
      <w:r w:rsidRPr="00FF1664">
        <w:rPr>
          <w:spacing w:val="-3"/>
        </w:rPr>
        <w:t>JavaScript</w:t>
      </w:r>
      <w:proofErr w:type="spellEnd"/>
      <w:r>
        <w:rPr>
          <w:spacing w:val="-3"/>
        </w:rPr>
        <w:t>.</w:t>
      </w:r>
    </w:p>
    <w:p w14:paraId="01E93068" w14:textId="77777777" w:rsidR="00EE5CC7" w:rsidRDefault="002B0B76" w:rsidP="003B23F1">
      <w:pPr>
        <w:pStyle w:val="2"/>
        <w:numPr>
          <w:ilvl w:val="1"/>
          <w:numId w:val="5"/>
        </w:numPr>
        <w:spacing w:line="360" w:lineRule="auto"/>
        <w:ind w:left="0" w:firstLine="709"/>
        <w:jc w:val="both"/>
        <w:rPr>
          <w:b/>
          <w:bCs/>
        </w:rPr>
      </w:pPr>
      <w:bookmarkStart w:id="54" w:name="_Toc40077693"/>
      <w:bookmarkStart w:id="55" w:name="_Toc225940785"/>
      <w:r>
        <w:rPr>
          <w:b/>
          <w:bCs/>
        </w:rPr>
        <w:t>Требования к информационной и программной совместимости</w:t>
      </w:r>
      <w:bookmarkEnd w:id="54"/>
      <w:bookmarkEnd w:id="55"/>
    </w:p>
    <w:p w14:paraId="69F2B429" w14:textId="77777777" w:rsidR="00EE5CC7" w:rsidRDefault="002B0B76" w:rsidP="003B23F1">
      <w:pPr>
        <w:pStyle w:val="3"/>
        <w:numPr>
          <w:ilvl w:val="2"/>
          <w:numId w:val="8"/>
        </w:numPr>
        <w:spacing w:line="360" w:lineRule="auto"/>
        <w:ind w:left="0" w:firstLine="709"/>
        <w:jc w:val="both"/>
        <w:rPr>
          <w:color w:val="000000"/>
          <w:spacing w:val="-9"/>
          <w:szCs w:val="28"/>
        </w:rPr>
      </w:pPr>
      <w:bookmarkStart w:id="56" w:name="_Toc40077694"/>
      <w:bookmarkStart w:id="57" w:name="_Toc225940786"/>
      <w:r>
        <w:rPr>
          <w:color w:val="000000"/>
          <w:spacing w:val="-9"/>
          <w:szCs w:val="28"/>
        </w:rPr>
        <w:t>Требования к информационным структурам и методам решения</w:t>
      </w:r>
      <w:bookmarkEnd w:id="56"/>
      <w:bookmarkEnd w:id="57"/>
    </w:p>
    <w:p w14:paraId="1EF67372" w14:textId="77777777" w:rsidR="00EE5CC7" w:rsidRDefault="002B0B76" w:rsidP="007229AD">
      <w:pPr>
        <w:spacing w:line="360" w:lineRule="auto"/>
        <w:ind w:firstLine="709"/>
        <w:jc w:val="both"/>
        <w:rPr>
          <w:spacing w:val="4"/>
        </w:rPr>
      </w:pPr>
      <w:r>
        <w:t xml:space="preserve">Требования к информационным структурам (файлов) на входе и выходе, а также к </w:t>
      </w:r>
      <w:r>
        <w:rPr>
          <w:spacing w:val="4"/>
        </w:rPr>
        <w:t>методам решения не предъявляются.</w:t>
      </w:r>
    </w:p>
    <w:p w14:paraId="6FB7B221" w14:textId="77777777" w:rsidR="00EE5CC7" w:rsidRDefault="002B0B76" w:rsidP="003B23F1">
      <w:pPr>
        <w:pStyle w:val="3"/>
        <w:numPr>
          <w:ilvl w:val="2"/>
          <w:numId w:val="8"/>
        </w:numPr>
        <w:spacing w:line="360" w:lineRule="auto"/>
        <w:ind w:left="0" w:firstLine="709"/>
        <w:jc w:val="both"/>
        <w:rPr>
          <w:color w:val="000000"/>
          <w:spacing w:val="1"/>
          <w:szCs w:val="26"/>
        </w:rPr>
      </w:pPr>
      <w:bookmarkStart w:id="58" w:name="_Toc40077695"/>
      <w:bookmarkStart w:id="59" w:name="_Toc225940787"/>
      <w:r>
        <w:rPr>
          <w:color w:val="000000"/>
          <w:spacing w:val="1"/>
          <w:szCs w:val="26"/>
        </w:rPr>
        <w:t>Требования к исходным кодам и языкам программирования</w:t>
      </w:r>
      <w:bookmarkEnd w:id="58"/>
      <w:bookmarkEnd w:id="59"/>
    </w:p>
    <w:p w14:paraId="75399465" w14:textId="4D029B45" w:rsidR="00EE5CC7" w:rsidRPr="00FB04A9" w:rsidRDefault="00FF1664" w:rsidP="007229AD">
      <w:pPr>
        <w:spacing w:line="360" w:lineRule="auto"/>
        <w:ind w:firstLine="709"/>
        <w:jc w:val="both"/>
        <w:rPr>
          <w:spacing w:val="-3"/>
        </w:rPr>
      </w:pPr>
      <w:r w:rsidRPr="00FF1664">
        <w:t xml:space="preserve">Исходные коды сайта «Производство мясопродуктов» должны быть реализованы на языках </w:t>
      </w:r>
      <w:proofErr w:type="spellStart"/>
      <w:r w:rsidRPr="00FF1664">
        <w:t>Python</w:t>
      </w:r>
      <w:proofErr w:type="spellEnd"/>
      <w:r w:rsidRPr="00FF1664">
        <w:t xml:space="preserve">, </w:t>
      </w:r>
      <w:proofErr w:type="spellStart"/>
      <w:r w:rsidRPr="00FF1664">
        <w:t>JavaScript</w:t>
      </w:r>
      <w:proofErr w:type="spellEnd"/>
      <w:r w:rsidRPr="00FF1664">
        <w:t xml:space="preserve">, HTML и CSS. Серверная часть системы должна разрабатываться с использованием фреймворка </w:t>
      </w:r>
      <w:proofErr w:type="spellStart"/>
      <w:r w:rsidRPr="00FF1664">
        <w:t>Django</w:t>
      </w:r>
      <w:proofErr w:type="spellEnd"/>
      <w:r w:rsidRPr="00FF1664">
        <w:t xml:space="preserve"> на языке </w:t>
      </w:r>
      <w:proofErr w:type="spellStart"/>
      <w:r w:rsidRPr="00FF1664">
        <w:t>Python</w:t>
      </w:r>
      <w:proofErr w:type="spellEnd"/>
      <w:r w:rsidR="00FB04A9" w:rsidRPr="00FB04A9">
        <w:t>.</w:t>
      </w:r>
    </w:p>
    <w:p w14:paraId="3CFEE2FF" w14:textId="77777777" w:rsidR="00EE5CC7" w:rsidRDefault="002B0B76" w:rsidP="003B23F1">
      <w:pPr>
        <w:pStyle w:val="3"/>
        <w:numPr>
          <w:ilvl w:val="2"/>
          <w:numId w:val="8"/>
        </w:numPr>
        <w:spacing w:line="360" w:lineRule="auto"/>
        <w:ind w:left="0" w:firstLine="709"/>
        <w:jc w:val="both"/>
        <w:rPr>
          <w:color w:val="000000"/>
          <w:spacing w:val="3"/>
          <w:szCs w:val="26"/>
        </w:rPr>
      </w:pPr>
      <w:bookmarkStart w:id="60" w:name="_Toc40077696"/>
      <w:bookmarkStart w:id="61" w:name="_Toc225940788"/>
      <w:r>
        <w:rPr>
          <w:color w:val="000000"/>
          <w:spacing w:val="3"/>
          <w:szCs w:val="26"/>
        </w:rPr>
        <w:lastRenderedPageBreak/>
        <w:t>Требования к программным средствам, используемым программой</w:t>
      </w:r>
      <w:bookmarkEnd w:id="60"/>
      <w:bookmarkEnd w:id="61"/>
    </w:p>
    <w:p w14:paraId="195737AA" w14:textId="404FE67B" w:rsidR="00EE5CC7" w:rsidRDefault="002B0B76" w:rsidP="007229AD">
      <w:pPr>
        <w:spacing w:line="360" w:lineRule="auto"/>
        <w:ind w:firstLine="709"/>
        <w:jc w:val="both"/>
      </w:pPr>
      <w:r>
        <w:rPr>
          <w:spacing w:val="8"/>
        </w:rPr>
        <w:t xml:space="preserve">Системные программные средства, используемые программой, должны быть </w:t>
      </w:r>
      <w:r>
        <w:t xml:space="preserve">представлены локализованной версией операционной системы </w:t>
      </w:r>
      <w:r w:rsidR="00FF1664">
        <w:rPr>
          <w:lang w:val="en-US"/>
        </w:rPr>
        <w:t>PyCharm</w:t>
      </w:r>
      <w:r w:rsidR="00BD20E1" w:rsidRPr="00FB04A9">
        <w:t xml:space="preserve"> </w:t>
      </w:r>
      <w:r w:rsidR="00FF1664">
        <w:rPr>
          <w:lang w:val="en-US"/>
        </w:rPr>
        <w:t>Community</w:t>
      </w:r>
      <w:r w:rsidR="00FF1664" w:rsidRPr="00FF1664">
        <w:t xml:space="preserve"> </w:t>
      </w:r>
      <w:r w:rsidR="00FF1664">
        <w:rPr>
          <w:lang w:val="en-US"/>
        </w:rPr>
        <w:t>Edition</w:t>
      </w:r>
      <w:r w:rsidR="00FF1664" w:rsidRPr="00FF1664">
        <w:t xml:space="preserve"> 23.3.3</w:t>
      </w:r>
      <w:r w:rsidR="00FB04A9">
        <w:t xml:space="preserve"> версии и выше</w:t>
      </w:r>
      <w:r>
        <w:t>.</w:t>
      </w:r>
    </w:p>
    <w:p w14:paraId="41FF453B" w14:textId="2563BC19" w:rsidR="00EE5CC7" w:rsidRDefault="002B0B76" w:rsidP="003B23F1">
      <w:pPr>
        <w:pStyle w:val="3"/>
        <w:numPr>
          <w:ilvl w:val="2"/>
          <w:numId w:val="8"/>
        </w:numPr>
        <w:spacing w:line="360" w:lineRule="auto"/>
        <w:ind w:left="0" w:firstLine="709"/>
        <w:jc w:val="both"/>
        <w:rPr>
          <w:color w:val="000000"/>
          <w:spacing w:val="1"/>
          <w:szCs w:val="26"/>
        </w:rPr>
      </w:pPr>
      <w:bookmarkStart w:id="62" w:name="_Toc40077697"/>
      <w:bookmarkStart w:id="63" w:name="_Toc225940789"/>
      <w:r>
        <w:rPr>
          <w:color w:val="000000"/>
          <w:spacing w:val="1"/>
          <w:szCs w:val="26"/>
        </w:rPr>
        <w:t>Требования к защите информации и программ</w:t>
      </w:r>
      <w:bookmarkEnd w:id="62"/>
      <w:bookmarkEnd w:id="63"/>
    </w:p>
    <w:p w14:paraId="7E33C30D" w14:textId="43D5384D" w:rsidR="00573FCD" w:rsidRPr="00573FCD" w:rsidRDefault="00573FCD" w:rsidP="00573FCD">
      <w:pPr>
        <w:spacing w:line="360" w:lineRule="auto"/>
        <w:ind w:firstLine="709"/>
        <w:jc w:val="both"/>
      </w:pPr>
      <w:r>
        <w:t>См. Требования к организации входных данных.</w:t>
      </w:r>
    </w:p>
    <w:p w14:paraId="51C82822" w14:textId="60118356" w:rsidR="00FB04A9" w:rsidRPr="009870DD" w:rsidRDefault="00FB04A9" w:rsidP="003B23F1">
      <w:pPr>
        <w:pStyle w:val="3"/>
        <w:spacing w:line="360" w:lineRule="auto"/>
        <w:ind w:left="0" w:firstLine="709"/>
        <w:jc w:val="both"/>
        <w:rPr>
          <w:color w:val="000000"/>
          <w:spacing w:val="2"/>
          <w:szCs w:val="26"/>
        </w:rPr>
      </w:pPr>
      <w:bookmarkStart w:id="64" w:name="_Toc225940790"/>
      <w:r>
        <w:rPr>
          <w:color w:val="000000"/>
          <w:spacing w:val="2"/>
          <w:szCs w:val="26"/>
        </w:rPr>
        <w:t>Требования к организации выходных данных</w:t>
      </w:r>
      <w:bookmarkEnd w:id="64"/>
    </w:p>
    <w:p w14:paraId="790FC56B" w14:textId="37A3C9D3" w:rsidR="00EE5CC7" w:rsidRPr="00FB04A9" w:rsidRDefault="00FB04A9" w:rsidP="007229AD">
      <w:pPr>
        <w:spacing w:line="360" w:lineRule="auto"/>
        <w:ind w:firstLine="709"/>
        <w:jc w:val="both"/>
      </w:pPr>
      <w:r>
        <w:t xml:space="preserve">См. Требования к организации </w:t>
      </w:r>
      <w:r w:rsidR="005C1D34">
        <w:t xml:space="preserve">выходных </w:t>
      </w:r>
      <w:r w:rsidR="002F3675">
        <w:t>данных.</w:t>
      </w:r>
    </w:p>
    <w:p w14:paraId="6D1583AB" w14:textId="77777777" w:rsidR="00EE5CC7" w:rsidRDefault="002B0B76" w:rsidP="003B23F1">
      <w:pPr>
        <w:pStyle w:val="2"/>
        <w:numPr>
          <w:ilvl w:val="1"/>
          <w:numId w:val="5"/>
        </w:numPr>
        <w:spacing w:line="360" w:lineRule="auto"/>
        <w:ind w:left="0" w:firstLine="709"/>
        <w:jc w:val="both"/>
        <w:rPr>
          <w:b/>
          <w:bCs/>
        </w:rPr>
      </w:pPr>
      <w:bookmarkStart w:id="65" w:name="_Toc40077698"/>
      <w:bookmarkStart w:id="66" w:name="_Toc225940791"/>
      <w:r>
        <w:rPr>
          <w:b/>
          <w:bCs/>
        </w:rPr>
        <w:t>Специальные требования</w:t>
      </w:r>
      <w:bookmarkEnd w:id="65"/>
      <w:bookmarkEnd w:id="66"/>
    </w:p>
    <w:p w14:paraId="5F82494A" w14:textId="0DA4ED9C" w:rsidR="007229AD" w:rsidRDefault="002B0B76" w:rsidP="007229AD">
      <w:pPr>
        <w:spacing w:line="360" w:lineRule="auto"/>
        <w:ind w:firstLine="709"/>
        <w:jc w:val="both"/>
      </w:pPr>
      <w:r>
        <w:t>Специальные требования к программе не предъявляются.</w:t>
      </w:r>
    </w:p>
    <w:p w14:paraId="09E7689C" w14:textId="1F3DD53D" w:rsidR="00EE5CC7" w:rsidRPr="005C1D34" w:rsidRDefault="007229AD" w:rsidP="007229AD">
      <w:r>
        <w:br w:type="page"/>
      </w:r>
    </w:p>
    <w:p w14:paraId="24427BB8" w14:textId="709BF7D4" w:rsidR="00EE5CC7" w:rsidRPr="002944E3" w:rsidRDefault="002B0B76" w:rsidP="002C390F">
      <w:pPr>
        <w:pStyle w:val="1"/>
        <w:spacing w:line="360" w:lineRule="auto"/>
        <w:ind w:left="0" w:firstLine="0"/>
        <w:rPr>
          <w:caps/>
          <w:sz w:val="28"/>
          <w:szCs w:val="24"/>
        </w:rPr>
      </w:pPr>
      <w:bookmarkStart w:id="67" w:name="_Toc40077699"/>
      <w:bookmarkStart w:id="68" w:name="_Toc225940792"/>
      <w:r w:rsidRPr="002944E3">
        <w:rPr>
          <w:caps/>
          <w:sz w:val="28"/>
          <w:szCs w:val="24"/>
        </w:rPr>
        <w:lastRenderedPageBreak/>
        <w:t>Требования к программной документации</w:t>
      </w:r>
      <w:bookmarkEnd w:id="67"/>
      <w:bookmarkEnd w:id="68"/>
    </w:p>
    <w:p w14:paraId="25910189" w14:textId="77777777" w:rsidR="00EE5CC7" w:rsidRDefault="002B0B76" w:rsidP="003B23F1">
      <w:pPr>
        <w:pStyle w:val="2"/>
        <w:numPr>
          <w:ilvl w:val="1"/>
          <w:numId w:val="9"/>
        </w:numPr>
        <w:spacing w:line="360" w:lineRule="auto"/>
        <w:ind w:left="0" w:firstLine="709"/>
        <w:jc w:val="both"/>
        <w:rPr>
          <w:b/>
          <w:bCs/>
        </w:rPr>
      </w:pPr>
      <w:bookmarkStart w:id="69" w:name="_Toc40077700"/>
      <w:bookmarkStart w:id="70" w:name="_Toc225940793"/>
      <w:r>
        <w:rPr>
          <w:b/>
          <w:bCs/>
        </w:rPr>
        <w:t>Предварительный состав программной документации</w:t>
      </w:r>
      <w:bookmarkEnd w:id="69"/>
      <w:bookmarkEnd w:id="70"/>
    </w:p>
    <w:p w14:paraId="19C0481B" w14:textId="77777777" w:rsidR="002F3675" w:rsidRDefault="002B0B76" w:rsidP="007229AD">
      <w:pPr>
        <w:spacing w:line="360" w:lineRule="auto"/>
        <w:ind w:firstLine="709"/>
        <w:jc w:val="both"/>
      </w:pPr>
      <w:r>
        <w:t>Состав программной документации должен включать в себя:</w:t>
      </w:r>
    </w:p>
    <w:p w14:paraId="498F3544" w14:textId="332363BA" w:rsidR="002F3675" w:rsidRPr="002F3675" w:rsidRDefault="003B23F1" w:rsidP="007229AD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</w:pPr>
      <w:r>
        <w:rPr>
          <w:spacing w:val="2"/>
        </w:rPr>
        <w:t>Т</w:t>
      </w:r>
      <w:r w:rsidR="002B0B76" w:rsidRPr="002F3675">
        <w:rPr>
          <w:spacing w:val="2"/>
        </w:rPr>
        <w:t>ехническое задание</w:t>
      </w:r>
      <w:r w:rsidR="00D77371">
        <w:rPr>
          <w:spacing w:val="2"/>
          <w:lang w:val="en-US"/>
        </w:rPr>
        <w:t>.</w:t>
      </w:r>
    </w:p>
    <w:p w14:paraId="334D10DB" w14:textId="53CCD692" w:rsidR="002F3675" w:rsidRPr="002F3675" w:rsidRDefault="003B23F1" w:rsidP="007229AD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</w:pPr>
      <w:r>
        <w:rPr>
          <w:spacing w:val="2"/>
        </w:rPr>
        <w:t>С</w:t>
      </w:r>
      <w:r w:rsidR="002B0B76" w:rsidRPr="002F3675">
        <w:rPr>
          <w:spacing w:val="2"/>
        </w:rPr>
        <w:t>пецификация</w:t>
      </w:r>
      <w:r w:rsidR="00D77371">
        <w:rPr>
          <w:spacing w:val="2"/>
          <w:lang w:val="en-US"/>
        </w:rPr>
        <w:t>.</w:t>
      </w:r>
    </w:p>
    <w:p w14:paraId="6BF0C58C" w14:textId="505C48D6" w:rsidR="002F3675" w:rsidRPr="002F3675" w:rsidRDefault="003B23F1" w:rsidP="007229AD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</w:pPr>
      <w:r>
        <w:t>Т</w:t>
      </w:r>
      <w:r w:rsidR="002B0B76">
        <w:t>екст программы</w:t>
      </w:r>
      <w:r w:rsidR="00D77371">
        <w:rPr>
          <w:spacing w:val="2"/>
          <w:lang w:val="en-US"/>
        </w:rPr>
        <w:t>.</w:t>
      </w:r>
    </w:p>
    <w:p w14:paraId="1D5A8723" w14:textId="1A45E686" w:rsidR="002F3675" w:rsidRPr="002F3675" w:rsidRDefault="003B23F1" w:rsidP="007229AD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</w:pPr>
      <w:r>
        <w:t>О</w:t>
      </w:r>
      <w:r w:rsidR="002B0B76">
        <w:t>писание программы</w:t>
      </w:r>
      <w:r w:rsidR="00D77371">
        <w:rPr>
          <w:spacing w:val="2"/>
          <w:lang w:val="en-US"/>
        </w:rPr>
        <w:t>.</w:t>
      </w:r>
    </w:p>
    <w:p w14:paraId="2EF8DABA" w14:textId="2A7A8146" w:rsidR="002F3675" w:rsidRPr="002F3675" w:rsidRDefault="003B23F1" w:rsidP="007229AD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</w:pPr>
      <w:r>
        <w:rPr>
          <w:spacing w:val="-2"/>
        </w:rPr>
        <w:t>П</w:t>
      </w:r>
      <w:r w:rsidR="002B0B76" w:rsidRPr="002F3675">
        <w:rPr>
          <w:spacing w:val="-2"/>
        </w:rPr>
        <w:t>рограмму и методики испытаний</w:t>
      </w:r>
      <w:r w:rsidR="00D77371">
        <w:rPr>
          <w:spacing w:val="-2"/>
          <w:lang w:val="en-US"/>
        </w:rPr>
        <w:t>.</w:t>
      </w:r>
    </w:p>
    <w:p w14:paraId="511A298F" w14:textId="6F927EA8" w:rsidR="002F3675" w:rsidRPr="002F3675" w:rsidRDefault="003B23F1" w:rsidP="007229AD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</w:pPr>
      <w:r>
        <w:t>П</w:t>
      </w:r>
      <w:r w:rsidR="002B0B76">
        <w:t>ояснительная записка</w:t>
      </w:r>
      <w:r w:rsidR="00D77371">
        <w:rPr>
          <w:spacing w:val="2"/>
          <w:lang w:val="en-US"/>
        </w:rPr>
        <w:t>.</w:t>
      </w:r>
    </w:p>
    <w:p w14:paraId="3A025964" w14:textId="62883AC1" w:rsidR="002F3675" w:rsidRDefault="003B23F1" w:rsidP="007229AD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</w:pPr>
      <w:r>
        <w:t>В</w:t>
      </w:r>
      <w:r w:rsidR="002B0B76">
        <w:t>едомость эксплуатационных документов</w:t>
      </w:r>
      <w:r w:rsidR="00D77371">
        <w:rPr>
          <w:lang w:val="en-US"/>
        </w:rPr>
        <w:t>.</w:t>
      </w:r>
    </w:p>
    <w:p w14:paraId="131E2A5A" w14:textId="63D08CE3" w:rsidR="002F3675" w:rsidRDefault="003B23F1" w:rsidP="007229AD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</w:pPr>
      <w:r>
        <w:t>Ф</w:t>
      </w:r>
      <w:r w:rsidR="002B0B76">
        <w:t>ормуляр</w:t>
      </w:r>
      <w:r w:rsidR="00D77371">
        <w:rPr>
          <w:lang w:val="en-US"/>
        </w:rPr>
        <w:t>.</w:t>
      </w:r>
    </w:p>
    <w:p w14:paraId="163EE59B" w14:textId="3C29DD1E" w:rsidR="002F3675" w:rsidRDefault="003B23F1" w:rsidP="007229AD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</w:pPr>
      <w:r>
        <w:t>О</w:t>
      </w:r>
      <w:r w:rsidR="002B0B76">
        <w:t>писание применения</w:t>
      </w:r>
      <w:r w:rsidR="00D77371">
        <w:rPr>
          <w:lang w:val="en-US"/>
        </w:rPr>
        <w:t>.</w:t>
      </w:r>
    </w:p>
    <w:p w14:paraId="1B12EFE5" w14:textId="0B684304" w:rsidR="002F3675" w:rsidRDefault="003B23F1" w:rsidP="007229AD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</w:pPr>
      <w:r>
        <w:t>Р</w:t>
      </w:r>
      <w:r w:rsidR="002B0B76">
        <w:t>уководство системного программиста</w:t>
      </w:r>
      <w:r w:rsidR="00D77371">
        <w:rPr>
          <w:lang w:val="en-US"/>
        </w:rPr>
        <w:t>.</w:t>
      </w:r>
    </w:p>
    <w:p w14:paraId="41E62249" w14:textId="55D6F9A8" w:rsidR="002F3675" w:rsidRDefault="003B23F1" w:rsidP="007229AD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</w:pPr>
      <w:r>
        <w:t>Р</w:t>
      </w:r>
      <w:r w:rsidR="002B0B76">
        <w:t>уководство программиста</w:t>
      </w:r>
      <w:r w:rsidR="00D77371">
        <w:rPr>
          <w:lang w:val="en-US"/>
        </w:rPr>
        <w:t>.</w:t>
      </w:r>
    </w:p>
    <w:p w14:paraId="7AF2F691" w14:textId="7E811731" w:rsidR="00EE5CC7" w:rsidRDefault="003B23F1" w:rsidP="007229AD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</w:pPr>
      <w:r>
        <w:t>Р</w:t>
      </w:r>
      <w:r w:rsidR="002B0B76">
        <w:t>уководство оператора</w:t>
      </w:r>
      <w:r w:rsidR="00D77371">
        <w:rPr>
          <w:lang w:val="en-US"/>
        </w:rPr>
        <w:t>.</w:t>
      </w:r>
    </w:p>
    <w:p w14:paraId="55E9FF67" w14:textId="77777777" w:rsidR="00EE5CC7" w:rsidRDefault="002B0B76" w:rsidP="003B23F1">
      <w:pPr>
        <w:pStyle w:val="2"/>
        <w:numPr>
          <w:ilvl w:val="1"/>
          <w:numId w:val="9"/>
        </w:numPr>
        <w:spacing w:line="360" w:lineRule="auto"/>
        <w:ind w:left="0" w:firstLine="709"/>
        <w:jc w:val="both"/>
        <w:rPr>
          <w:b/>
          <w:bCs/>
        </w:rPr>
      </w:pPr>
      <w:bookmarkStart w:id="71" w:name="_Toc40077701"/>
      <w:bookmarkStart w:id="72" w:name="_Toc225940794"/>
      <w:r>
        <w:rPr>
          <w:b/>
          <w:bCs/>
        </w:rPr>
        <w:t>Специальные требования к программной документации</w:t>
      </w:r>
      <w:bookmarkEnd w:id="71"/>
      <w:bookmarkEnd w:id="72"/>
    </w:p>
    <w:p w14:paraId="0CF7ED76" w14:textId="77FCBC4F" w:rsidR="007229AD" w:rsidRDefault="002B0B76" w:rsidP="003B23F1">
      <w:pPr>
        <w:spacing w:line="360" w:lineRule="auto"/>
        <w:ind w:firstLine="709"/>
        <w:jc w:val="both"/>
      </w:pPr>
      <w:r>
        <w:t>Специальные требования к программной документации не предъявляются.</w:t>
      </w:r>
    </w:p>
    <w:p w14:paraId="1ADEFF81" w14:textId="2FEBFF88" w:rsidR="00EE5CC7" w:rsidRDefault="007229AD" w:rsidP="007229AD">
      <w:r>
        <w:br w:type="page"/>
      </w:r>
    </w:p>
    <w:p w14:paraId="1E5D6F95" w14:textId="77777777" w:rsidR="00EE5CC7" w:rsidRPr="002944E3" w:rsidRDefault="002B0B76" w:rsidP="008A6F4F">
      <w:pPr>
        <w:pStyle w:val="1"/>
        <w:spacing w:line="360" w:lineRule="auto"/>
        <w:ind w:left="0" w:firstLine="0"/>
        <w:rPr>
          <w:caps/>
          <w:sz w:val="28"/>
          <w:szCs w:val="24"/>
        </w:rPr>
      </w:pPr>
      <w:bookmarkStart w:id="73" w:name="_Toc40077702"/>
      <w:bookmarkStart w:id="74" w:name="_Toc225940795"/>
      <w:r w:rsidRPr="002944E3">
        <w:rPr>
          <w:caps/>
          <w:sz w:val="28"/>
          <w:szCs w:val="24"/>
        </w:rPr>
        <w:lastRenderedPageBreak/>
        <w:t>Технико-экономические показатели</w:t>
      </w:r>
      <w:bookmarkEnd w:id="73"/>
      <w:bookmarkEnd w:id="74"/>
    </w:p>
    <w:p w14:paraId="018E64F3" w14:textId="77777777" w:rsidR="00EE5CC7" w:rsidRDefault="002B0B76" w:rsidP="003B23F1">
      <w:pPr>
        <w:pStyle w:val="2"/>
        <w:numPr>
          <w:ilvl w:val="1"/>
          <w:numId w:val="10"/>
        </w:numPr>
        <w:spacing w:line="360" w:lineRule="auto"/>
        <w:ind w:left="0" w:firstLine="709"/>
        <w:jc w:val="both"/>
        <w:rPr>
          <w:b/>
          <w:bCs/>
        </w:rPr>
      </w:pPr>
      <w:bookmarkStart w:id="75" w:name="_Toc40077703"/>
      <w:bookmarkStart w:id="76" w:name="_Toc225940796"/>
      <w:r>
        <w:rPr>
          <w:b/>
          <w:bCs/>
        </w:rPr>
        <w:t>Ориентировочная экономическая эффективность</w:t>
      </w:r>
      <w:bookmarkEnd w:id="75"/>
      <w:bookmarkEnd w:id="76"/>
    </w:p>
    <w:p w14:paraId="4EC36C22" w14:textId="77777777" w:rsidR="00EE5CC7" w:rsidRDefault="002B0B76" w:rsidP="003B23F1">
      <w:pPr>
        <w:spacing w:line="360" w:lineRule="auto"/>
        <w:ind w:firstLine="709"/>
        <w:jc w:val="both"/>
        <w:rPr>
          <w:color w:val="000000"/>
          <w:spacing w:val="2"/>
          <w:szCs w:val="26"/>
        </w:rPr>
      </w:pPr>
      <w:r>
        <w:rPr>
          <w:color w:val="000000"/>
          <w:spacing w:val="2"/>
          <w:szCs w:val="26"/>
        </w:rPr>
        <w:t>Ориентировочная экономическая эффективность не рассчитываются.</w:t>
      </w:r>
    </w:p>
    <w:p w14:paraId="3A18347D" w14:textId="77777777" w:rsidR="00EE5CC7" w:rsidRDefault="002B0B76" w:rsidP="003B23F1">
      <w:pPr>
        <w:pStyle w:val="2"/>
        <w:numPr>
          <w:ilvl w:val="1"/>
          <w:numId w:val="10"/>
        </w:numPr>
        <w:spacing w:line="360" w:lineRule="auto"/>
        <w:ind w:left="0" w:firstLine="709"/>
        <w:jc w:val="both"/>
        <w:rPr>
          <w:b/>
          <w:bCs/>
        </w:rPr>
      </w:pPr>
      <w:bookmarkStart w:id="77" w:name="_Toc40077704"/>
      <w:bookmarkStart w:id="78" w:name="_Toc225940797"/>
      <w:r>
        <w:rPr>
          <w:b/>
          <w:bCs/>
        </w:rPr>
        <w:t>Предполагаемая годовая потребность</w:t>
      </w:r>
      <w:bookmarkEnd w:id="77"/>
      <w:bookmarkEnd w:id="78"/>
    </w:p>
    <w:p w14:paraId="4DA26013" w14:textId="77777777" w:rsidR="00EE5CC7" w:rsidRDefault="002B0B76" w:rsidP="002C390F">
      <w:pPr>
        <w:spacing w:line="360" w:lineRule="auto"/>
        <w:ind w:firstLine="709"/>
        <w:jc w:val="both"/>
        <w:rPr>
          <w:spacing w:val="4"/>
        </w:rPr>
      </w:pPr>
      <w:r>
        <w:t xml:space="preserve">Предполагаемое число использования программы в год – круглосуточная работа программы на </w:t>
      </w:r>
      <w:r>
        <w:rPr>
          <w:spacing w:val="4"/>
        </w:rPr>
        <w:t>одном рабочем месте.</w:t>
      </w:r>
    </w:p>
    <w:p w14:paraId="694C8960" w14:textId="77777777" w:rsidR="00EE5CC7" w:rsidRDefault="002B0B76" w:rsidP="003B23F1">
      <w:pPr>
        <w:pStyle w:val="2"/>
        <w:numPr>
          <w:ilvl w:val="1"/>
          <w:numId w:val="10"/>
        </w:numPr>
        <w:spacing w:line="360" w:lineRule="auto"/>
        <w:ind w:left="0" w:firstLine="709"/>
        <w:jc w:val="both"/>
        <w:rPr>
          <w:b/>
          <w:bCs/>
        </w:rPr>
      </w:pPr>
      <w:bookmarkStart w:id="79" w:name="_Toc40077705"/>
      <w:bookmarkStart w:id="80" w:name="_Toc225940798"/>
      <w:r>
        <w:rPr>
          <w:b/>
          <w:bCs/>
        </w:rPr>
        <w:t>Экономические преимущества разработки</w:t>
      </w:r>
      <w:bookmarkEnd w:id="79"/>
      <w:bookmarkEnd w:id="80"/>
    </w:p>
    <w:p w14:paraId="30B5D742" w14:textId="374BBAA3" w:rsidR="00FF1664" w:rsidRDefault="00FF1664" w:rsidP="00FF1664">
      <w:pPr>
        <w:spacing w:line="360" w:lineRule="auto"/>
        <w:ind w:firstLine="709"/>
        <w:jc w:val="both"/>
      </w:pPr>
      <w:r>
        <w:t>Экономические преимущества разработки сайта «Производство мясопродуктов» заключаются в повышении эффективности работы и снижении затрат на обслуживание продаж. Использование сайта позволяет автоматизировать представление ассортимента товаров, оформление заказов, обработку информации о клиентах и управление содержимым через административную панель.</w:t>
      </w:r>
    </w:p>
    <w:p w14:paraId="383F04DD" w14:textId="4B0FC6D5" w:rsidR="007229AD" w:rsidRDefault="00FF1664" w:rsidP="00FF1664">
      <w:pPr>
        <w:spacing w:line="360" w:lineRule="auto"/>
        <w:ind w:firstLine="709"/>
        <w:jc w:val="both"/>
      </w:pPr>
      <w:r>
        <w:t>Внедрение сайта способствует расширению клиентской аудитории, увеличению количества заказов и повышению доступности продукции для покупателей. Кроме того, использование веб-системы позволяет сократить временные затраты на обработку заказов, обновление каталога товаров и публикацию информационных материалов, что в целом повышает удобство управления и может положительно повлиять на прибыль организации</w:t>
      </w:r>
      <w:r w:rsidR="00941E9E">
        <w:t>.</w:t>
      </w:r>
    </w:p>
    <w:p w14:paraId="6BCB3EFD" w14:textId="078A85C3" w:rsidR="00EE5CC7" w:rsidRPr="00941E9E" w:rsidRDefault="007229AD" w:rsidP="007229AD">
      <w:r>
        <w:br w:type="page"/>
      </w:r>
    </w:p>
    <w:p w14:paraId="64AA55B8" w14:textId="77777777" w:rsidR="00EE5CC7" w:rsidRPr="002944E3" w:rsidRDefault="002B0B76" w:rsidP="002C390F">
      <w:pPr>
        <w:pStyle w:val="1"/>
        <w:spacing w:line="360" w:lineRule="auto"/>
        <w:ind w:left="0" w:firstLine="0"/>
        <w:rPr>
          <w:caps/>
          <w:sz w:val="28"/>
          <w:szCs w:val="24"/>
        </w:rPr>
      </w:pPr>
      <w:bookmarkStart w:id="81" w:name="_Toc40077706"/>
      <w:bookmarkStart w:id="82" w:name="_Toc225940799"/>
      <w:r w:rsidRPr="002944E3">
        <w:rPr>
          <w:caps/>
          <w:sz w:val="28"/>
          <w:szCs w:val="24"/>
        </w:rPr>
        <w:lastRenderedPageBreak/>
        <w:t>Стадии и этапы разработки</w:t>
      </w:r>
      <w:bookmarkEnd w:id="81"/>
      <w:bookmarkEnd w:id="82"/>
    </w:p>
    <w:p w14:paraId="75A75FF6" w14:textId="77777777" w:rsidR="00EE5CC7" w:rsidRDefault="002B0B76" w:rsidP="003B23F1">
      <w:pPr>
        <w:pStyle w:val="2"/>
        <w:numPr>
          <w:ilvl w:val="1"/>
          <w:numId w:val="11"/>
        </w:numPr>
        <w:spacing w:line="360" w:lineRule="auto"/>
        <w:ind w:left="0" w:firstLine="709"/>
        <w:jc w:val="both"/>
        <w:rPr>
          <w:b/>
          <w:bCs/>
        </w:rPr>
      </w:pPr>
      <w:bookmarkStart w:id="83" w:name="_Toc40077707"/>
      <w:bookmarkStart w:id="84" w:name="_Toc225940800"/>
      <w:r>
        <w:rPr>
          <w:b/>
          <w:bCs/>
        </w:rPr>
        <w:t>Стадии разработки</w:t>
      </w:r>
      <w:bookmarkEnd w:id="83"/>
      <w:bookmarkEnd w:id="84"/>
    </w:p>
    <w:p w14:paraId="08A155D2" w14:textId="77777777" w:rsidR="002F3675" w:rsidRDefault="002B0B76" w:rsidP="002F3675">
      <w:pPr>
        <w:spacing w:line="360" w:lineRule="auto"/>
        <w:ind w:firstLine="709"/>
        <w:jc w:val="both"/>
      </w:pPr>
      <w:r>
        <w:t>Разработка должна быть проведена в три стадии:</w:t>
      </w:r>
    </w:p>
    <w:p w14:paraId="3CB3A3C8" w14:textId="49A217E8" w:rsidR="002F3675" w:rsidRPr="002F3675" w:rsidRDefault="003B23F1" w:rsidP="002C390F">
      <w:pPr>
        <w:pStyle w:val="ae"/>
        <w:numPr>
          <w:ilvl w:val="0"/>
          <w:numId w:val="21"/>
        </w:numPr>
        <w:spacing w:line="360" w:lineRule="auto"/>
        <w:ind w:left="0" w:firstLine="709"/>
        <w:jc w:val="both"/>
      </w:pPr>
      <w:r>
        <w:rPr>
          <w:spacing w:val="1"/>
        </w:rPr>
        <w:t>Р</w:t>
      </w:r>
      <w:r w:rsidR="002B0B76" w:rsidRPr="002F3675">
        <w:rPr>
          <w:spacing w:val="1"/>
        </w:rPr>
        <w:t>азработка технического задания</w:t>
      </w:r>
      <w:r w:rsidR="00D77371">
        <w:rPr>
          <w:spacing w:val="1"/>
          <w:lang w:val="en-US"/>
        </w:rPr>
        <w:t>.</w:t>
      </w:r>
    </w:p>
    <w:p w14:paraId="0E140AEB" w14:textId="2F19E291" w:rsidR="002F3675" w:rsidRPr="002F3675" w:rsidRDefault="003B23F1" w:rsidP="002C390F">
      <w:pPr>
        <w:pStyle w:val="ae"/>
        <w:numPr>
          <w:ilvl w:val="0"/>
          <w:numId w:val="21"/>
        </w:numPr>
        <w:spacing w:line="360" w:lineRule="auto"/>
        <w:ind w:left="0" w:firstLine="709"/>
        <w:jc w:val="both"/>
      </w:pPr>
      <w:r>
        <w:rPr>
          <w:spacing w:val="2"/>
        </w:rPr>
        <w:t>Р</w:t>
      </w:r>
      <w:r w:rsidR="002B0B76" w:rsidRPr="002F3675">
        <w:rPr>
          <w:spacing w:val="2"/>
        </w:rPr>
        <w:t>абочее проектирование</w:t>
      </w:r>
      <w:r w:rsidR="00D77371">
        <w:rPr>
          <w:spacing w:val="2"/>
          <w:lang w:val="en-US"/>
        </w:rPr>
        <w:t>.</w:t>
      </w:r>
    </w:p>
    <w:p w14:paraId="21663D63" w14:textId="7B40D85A" w:rsidR="00EE5CC7" w:rsidRDefault="003B23F1" w:rsidP="002C390F">
      <w:pPr>
        <w:pStyle w:val="ae"/>
        <w:numPr>
          <w:ilvl w:val="0"/>
          <w:numId w:val="21"/>
        </w:numPr>
        <w:spacing w:line="360" w:lineRule="auto"/>
        <w:ind w:left="0" w:firstLine="709"/>
        <w:jc w:val="both"/>
      </w:pPr>
      <w:r>
        <w:rPr>
          <w:spacing w:val="2"/>
        </w:rPr>
        <w:t>В</w:t>
      </w:r>
      <w:r w:rsidR="002B0B76" w:rsidRPr="002F3675">
        <w:rPr>
          <w:spacing w:val="2"/>
        </w:rPr>
        <w:t>недрение.</w:t>
      </w:r>
    </w:p>
    <w:p w14:paraId="6A4DC997" w14:textId="77777777" w:rsidR="00EE5CC7" w:rsidRDefault="002B0B76" w:rsidP="002C390F">
      <w:pPr>
        <w:pStyle w:val="2"/>
        <w:numPr>
          <w:ilvl w:val="1"/>
          <w:numId w:val="11"/>
        </w:numPr>
        <w:spacing w:line="360" w:lineRule="auto"/>
        <w:ind w:left="0" w:firstLine="709"/>
        <w:jc w:val="left"/>
        <w:rPr>
          <w:b/>
          <w:bCs/>
        </w:rPr>
      </w:pPr>
      <w:bookmarkStart w:id="85" w:name="_Toc40077708"/>
      <w:bookmarkStart w:id="86" w:name="_Toc225940801"/>
      <w:r>
        <w:rPr>
          <w:b/>
          <w:bCs/>
        </w:rPr>
        <w:t>Этапы разработки</w:t>
      </w:r>
      <w:bookmarkEnd w:id="85"/>
      <w:bookmarkEnd w:id="86"/>
    </w:p>
    <w:p w14:paraId="453BA2C3" w14:textId="77777777" w:rsidR="00EE5CC7" w:rsidRDefault="002B0B76" w:rsidP="00EE5CC7">
      <w:pPr>
        <w:spacing w:line="360" w:lineRule="auto"/>
        <w:ind w:firstLine="709"/>
        <w:jc w:val="both"/>
        <w:rPr>
          <w:spacing w:val="2"/>
        </w:rPr>
      </w:pPr>
      <w:r>
        <w:t xml:space="preserve">На стадии разработки технического задания должен быть выполнен этап разработки, </w:t>
      </w:r>
      <w:r>
        <w:rPr>
          <w:spacing w:val="2"/>
        </w:rPr>
        <w:t>согласования и утверждения настоящего технического задания.</w:t>
      </w:r>
    </w:p>
    <w:p w14:paraId="2B59AD20" w14:textId="77777777" w:rsidR="002F3675" w:rsidRDefault="002B0B76" w:rsidP="002F3675">
      <w:pPr>
        <w:spacing w:line="360" w:lineRule="auto"/>
        <w:ind w:firstLine="709"/>
        <w:jc w:val="both"/>
        <w:rPr>
          <w:spacing w:val="1"/>
        </w:rPr>
      </w:pPr>
      <w:r>
        <w:rPr>
          <w:spacing w:val="7"/>
        </w:rPr>
        <w:t xml:space="preserve">На стадии рабочего проектирования должны быть выполнены перечисленные ниже </w:t>
      </w:r>
      <w:r>
        <w:rPr>
          <w:spacing w:val="1"/>
        </w:rPr>
        <w:t>этапы работ:</w:t>
      </w:r>
    </w:p>
    <w:p w14:paraId="1723E675" w14:textId="0EC4F869" w:rsidR="002F3675" w:rsidRDefault="003B23F1" w:rsidP="002C390F">
      <w:pPr>
        <w:pStyle w:val="ae"/>
        <w:numPr>
          <w:ilvl w:val="0"/>
          <w:numId w:val="22"/>
        </w:numPr>
        <w:spacing w:line="360" w:lineRule="auto"/>
        <w:ind w:left="0" w:firstLine="709"/>
        <w:jc w:val="both"/>
        <w:rPr>
          <w:spacing w:val="1"/>
        </w:rPr>
      </w:pPr>
      <w:r>
        <w:rPr>
          <w:spacing w:val="1"/>
        </w:rPr>
        <w:t>Р</w:t>
      </w:r>
      <w:r w:rsidR="002B0B76" w:rsidRPr="002F3675">
        <w:rPr>
          <w:spacing w:val="1"/>
        </w:rPr>
        <w:t>азработка программы</w:t>
      </w:r>
      <w:r w:rsidR="00D77371">
        <w:rPr>
          <w:spacing w:val="1"/>
          <w:lang w:val="en-US"/>
        </w:rPr>
        <w:t>.</w:t>
      </w:r>
    </w:p>
    <w:p w14:paraId="2C2D15ED" w14:textId="37E5999E" w:rsidR="002F3675" w:rsidRPr="002F3675" w:rsidRDefault="003B23F1" w:rsidP="002C390F">
      <w:pPr>
        <w:pStyle w:val="ae"/>
        <w:numPr>
          <w:ilvl w:val="0"/>
          <w:numId w:val="22"/>
        </w:numPr>
        <w:spacing w:line="360" w:lineRule="auto"/>
        <w:ind w:left="0" w:firstLine="709"/>
        <w:jc w:val="both"/>
        <w:rPr>
          <w:spacing w:val="1"/>
        </w:rPr>
      </w:pPr>
      <w:r>
        <w:t>Р</w:t>
      </w:r>
      <w:r w:rsidR="002B0B76">
        <w:t>азработка программной документации</w:t>
      </w:r>
      <w:r w:rsidR="00D77371">
        <w:rPr>
          <w:lang w:val="en-US"/>
        </w:rPr>
        <w:t>.</w:t>
      </w:r>
    </w:p>
    <w:p w14:paraId="3391E5B6" w14:textId="026623C1" w:rsidR="00EE5CC7" w:rsidRPr="002F3675" w:rsidRDefault="003B23F1" w:rsidP="002C390F">
      <w:pPr>
        <w:pStyle w:val="ae"/>
        <w:numPr>
          <w:ilvl w:val="0"/>
          <w:numId w:val="22"/>
        </w:numPr>
        <w:spacing w:line="360" w:lineRule="auto"/>
        <w:ind w:left="0" w:firstLine="709"/>
        <w:jc w:val="both"/>
        <w:rPr>
          <w:spacing w:val="1"/>
        </w:rPr>
      </w:pPr>
      <w:r>
        <w:rPr>
          <w:spacing w:val="-1"/>
        </w:rPr>
        <w:t>И</w:t>
      </w:r>
      <w:r w:rsidR="002B0B76" w:rsidRPr="002F3675">
        <w:rPr>
          <w:spacing w:val="-1"/>
        </w:rPr>
        <w:t>спытания программы.</w:t>
      </w:r>
    </w:p>
    <w:p w14:paraId="7F263501" w14:textId="77777777" w:rsidR="00EE5CC7" w:rsidRDefault="002B0B76" w:rsidP="00EE5CC7">
      <w:pPr>
        <w:spacing w:line="360" w:lineRule="auto"/>
        <w:ind w:firstLine="709"/>
        <w:jc w:val="both"/>
      </w:pPr>
      <w:r>
        <w:rPr>
          <w:spacing w:val="3"/>
        </w:rPr>
        <w:t xml:space="preserve">На стадии внедрения должен быть выполнен этап разработки - подготовка и передача </w:t>
      </w:r>
      <w:r>
        <w:rPr>
          <w:spacing w:val="-3"/>
        </w:rPr>
        <w:t>программы.</w:t>
      </w:r>
    </w:p>
    <w:p w14:paraId="77CC68E9" w14:textId="77777777" w:rsidR="00EE5CC7" w:rsidRDefault="002B0B76" w:rsidP="002C390F">
      <w:pPr>
        <w:pStyle w:val="2"/>
        <w:numPr>
          <w:ilvl w:val="1"/>
          <w:numId w:val="11"/>
        </w:numPr>
        <w:spacing w:line="360" w:lineRule="auto"/>
        <w:ind w:left="0" w:firstLine="709"/>
        <w:jc w:val="left"/>
        <w:rPr>
          <w:b/>
          <w:bCs/>
          <w:color w:val="000000"/>
          <w:szCs w:val="33"/>
        </w:rPr>
      </w:pPr>
      <w:bookmarkStart w:id="87" w:name="_Toc40077709"/>
      <w:bookmarkStart w:id="88" w:name="_Toc225940802"/>
      <w:r>
        <w:rPr>
          <w:b/>
          <w:bCs/>
          <w:color w:val="000000"/>
          <w:szCs w:val="33"/>
        </w:rPr>
        <w:t>Содержание работ по этапам</w:t>
      </w:r>
      <w:bookmarkEnd w:id="87"/>
      <w:bookmarkEnd w:id="88"/>
    </w:p>
    <w:p w14:paraId="596E90DE" w14:textId="77777777" w:rsidR="002F3675" w:rsidRDefault="002B0B76" w:rsidP="002F3675">
      <w:pPr>
        <w:spacing w:line="360" w:lineRule="auto"/>
        <w:ind w:firstLine="709"/>
        <w:jc w:val="both"/>
        <w:rPr>
          <w:spacing w:val="-2"/>
        </w:rPr>
      </w:pPr>
      <w:r>
        <w:t xml:space="preserve">На этапе разработки технического задания должны быть выполнены перечисленные </w:t>
      </w:r>
      <w:r>
        <w:rPr>
          <w:spacing w:val="-2"/>
        </w:rPr>
        <w:t>ниже работы:</w:t>
      </w:r>
    </w:p>
    <w:p w14:paraId="008A71FE" w14:textId="1DB3E714" w:rsidR="002F3675" w:rsidRPr="002F3675" w:rsidRDefault="003B23F1" w:rsidP="002C390F">
      <w:pPr>
        <w:pStyle w:val="ae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1"/>
        </w:rPr>
        <w:t>П</w:t>
      </w:r>
      <w:r w:rsidR="002B0B76" w:rsidRPr="002F3675">
        <w:rPr>
          <w:spacing w:val="1"/>
        </w:rPr>
        <w:t>остановка задачи</w:t>
      </w:r>
      <w:r w:rsidR="00D77371">
        <w:rPr>
          <w:spacing w:val="1"/>
          <w:lang w:val="en-US"/>
        </w:rPr>
        <w:t>.</w:t>
      </w:r>
    </w:p>
    <w:p w14:paraId="141F6D1F" w14:textId="44502E73" w:rsidR="002F3675" w:rsidRPr="002F3675" w:rsidRDefault="003B23F1" w:rsidP="002C390F">
      <w:pPr>
        <w:pStyle w:val="ae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2"/>
        </w:rPr>
        <w:t>О</w:t>
      </w:r>
      <w:r w:rsidR="002B0B76" w:rsidRPr="002F3675">
        <w:rPr>
          <w:spacing w:val="2"/>
        </w:rPr>
        <w:t xml:space="preserve">пределение и уточнение требований к </w:t>
      </w:r>
      <w:r w:rsidR="00D77371" w:rsidRPr="002F3675">
        <w:rPr>
          <w:spacing w:val="2"/>
        </w:rPr>
        <w:t>техническим</w:t>
      </w:r>
      <w:r w:rsidR="002B0B76" w:rsidRPr="002F3675">
        <w:rPr>
          <w:spacing w:val="2"/>
        </w:rPr>
        <w:t xml:space="preserve"> средствам</w:t>
      </w:r>
      <w:r w:rsidR="00D77371" w:rsidRPr="00D77371">
        <w:rPr>
          <w:spacing w:val="2"/>
        </w:rPr>
        <w:t>.</w:t>
      </w:r>
    </w:p>
    <w:p w14:paraId="2A6C2A60" w14:textId="1364FAB6" w:rsidR="002F3675" w:rsidRPr="002F3675" w:rsidRDefault="003B23F1" w:rsidP="002C390F">
      <w:pPr>
        <w:pStyle w:val="ae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2"/>
        </w:rPr>
        <w:t>О</w:t>
      </w:r>
      <w:r w:rsidR="002B0B76" w:rsidRPr="002F3675">
        <w:rPr>
          <w:spacing w:val="2"/>
        </w:rPr>
        <w:t>пределение требований к программе</w:t>
      </w:r>
      <w:r w:rsidR="00D77371">
        <w:rPr>
          <w:spacing w:val="2"/>
          <w:lang w:val="en-US"/>
        </w:rPr>
        <w:t>.</w:t>
      </w:r>
    </w:p>
    <w:p w14:paraId="530CA662" w14:textId="3598CAF5" w:rsidR="002F3675" w:rsidRPr="002F3675" w:rsidRDefault="003B23F1" w:rsidP="002C390F">
      <w:pPr>
        <w:pStyle w:val="ae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3"/>
        </w:rPr>
        <w:t>О</w:t>
      </w:r>
      <w:r w:rsidR="002B0B76" w:rsidRPr="002F3675">
        <w:rPr>
          <w:spacing w:val="3"/>
        </w:rPr>
        <w:t xml:space="preserve">пределение стадий, этапов и сроков разработки программы и документации на </w:t>
      </w:r>
      <w:r w:rsidR="002B0B76" w:rsidRPr="002F3675">
        <w:rPr>
          <w:spacing w:val="-3"/>
        </w:rPr>
        <w:t>неё</w:t>
      </w:r>
      <w:r w:rsidR="00D77371" w:rsidRPr="00D77371">
        <w:rPr>
          <w:spacing w:val="-3"/>
        </w:rPr>
        <w:t>.</w:t>
      </w:r>
    </w:p>
    <w:p w14:paraId="19AD13D2" w14:textId="711149D8" w:rsidR="002F3675" w:rsidRPr="002F3675" w:rsidRDefault="003B23F1" w:rsidP="002C390F">
      <w:pPr>
        <w:pStyle w:val="ae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>
        <w:t>В</w:t>
      </w:r>
      <w:r w:rsidR="002B0B76">
        <w:t>ыбор языков программирования</w:t>
      </w:r>
      <w:r w:rsidR="00D77371">
        <w:rPr>
          <w:lang w:val="en-US"/>
        </w:rPr>
        <w:t>.</w:t>
      </w:r>
    </w:p>
    <w:p w14:paraId="54606E58" w14:textId="4F24B26B" w:rsidR="00EE5CC7" w:rsidRPr="002F3675" w:rsidRDefault="003B23F1" w:rsidP="002C390F">
      <w:pPr>
        <w:pStyle w:val="ae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2"/>
        </w:rPr>
        <w:t>С</w:t>
      </w:r>
      <w:r w:rsidR="002B0B76" w:rsidRPr="002F3675">
        <w:rPr>
          <w:spacing w:val="2"/>
        </w:rPr>
        <w:t>огласование и утверждение технического задания.</w:t>
      </w:r>
    </w:p>
    <w:p w14:paraId="127616F7" w14:textId="77777777" w:rsidR="00EE5CC7" w:rsidRDefault="002B0B76" w:rsidP="00EE5CC7">
      <w:pPr>
        <w:spacing w:line="360" w:lineRule="auto"/>
        <w:ind w:firstLine="709"/>
        <w:jc w:val="both"/>
        <w:rPr>
          <w:spacing w:val="-1"/>
        </w:rPr>
      </w:pPr>
      <w:r>
        <w:t xml:space="preserve">На этапе разработки программы должна быть выполнена работа по программированию </w:t>
      </w:r>
      <w:r>
        <w:rPr>
          <w:spacing w:val="-1"/>
        </w:rPr>
        <w:t>и отладке программы.</w:t>
      </w:r>
    </w:p>
    <w:p w14:paraId="575BB1E9" w14:textId="77777777" w:rsidR="00EE5CC7" w:rsidRDefault="002B0B76" w:rsidP="00EE5CC7">
      <w:pPr>
        <w:spacing w:line="360" w:lineRule="auto"/>
        <w:ind w:firstLine="709"/>
        <w:jc w:val="both"/>
      </w:pPr>
      <w:r>
        <w:rPr>
          <w:spacing w:val="1"/>
        </w:rPr>
        <w:t xml:space="preserve">На этапе разработки программной документации должна быть выполнена разработка </w:t>
      </w:r>
      <w:r>
        <w:rPr>
          <w:spacing w:val="10"/>
        </w:rPr>
        <w:t xml:space="preserve">программных документов в соответствии с </w:t>
      </w:r>
      <w:r>
        <w:rPr>
          <w:spacing w:val="10"/>
        </w:rPr>
        <w:lastRenderedPageBreak/>
        <w:t xml:space="preserve">требованиями ГОСТ 19.101-77 и </w:t>
      </w:r>
      <w:r>
        <w:rPr>
          <w:spacing w:val="1"/>
        </w:rPr>
        <w:t>требованием п. «</w:t>
      </w:r>
      <w:r>
        <w:t>Предварительный состав программной документации»</w:t>
      </w:r>
      <w:r>
        <w:rPr>
          <w:spacing w:val="1"/>
        </w:rPr>
        <w:t xml:space="preserve"> настоящего </w:t>
      </w:r>
      <w:r>
        <w:t>технического задания.</w:t>
      </w:r>
    </w:p>
    <w:p w14:paraId="062FC1BB" w14:textId="77777777" w:rsidR="002F3675" w:rsidRDefault="002B0B76" w:rsidP="002F3675">
      <w:pPr>
        <w:spacing w:line="360" w:lineRule="auto"/>
        <w:ind w:firstLine="709"/>
        <w:jc w:val="both"/>
        <w:rPr>
          <w:spacing w:val="-2"/>
        </w:rPr>
      </w:pPr>
      <w:r>
        <w:rPr>
          <w:spacing w:val="1"/>
        </w:rPr>
        <w:t xml:space="preserve">На этапе испытаний программы должны быть выполнены перечисленные ниже виды </w:t>
      </w:r>
      <w:r>
        <w:rPr>
          <w:spacing w:val="-2"/>
        </w:rPr>
        <w:t>работ:</w:t>
      </w:r>
    </w:p>
    <w:p w14:paraId="1900A90C" w14:textId="369594AD" w:rsidR="002F3675" w:rsidRPr="002F3675" w:rsidRDefault="003B23F1" w:rsidP="003B23F1">
      <w:pPr>
        <w:pStyle w:val="ae"/>
        <w:numPr>
          <w:ilvl w:val="0"/>
          <w:numId w:val="24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3"/>
        </w:rPr>
        <w:t>Р</w:t>
      </w:r>
      <w:r w:rsidR="002B0B76" w:rsidRPr="002F3675">
        <w:rPr>
          <w:spacing w:val="3"/>
        </w:rPr>
        <w:t xml:space="preserve">азработка, согласование и утверждение программы </w:t>
      </w:r>
      <w:r w:rsidR="002B0B76" w:rsidRPr="002F3675">
        <w:rPr>
          <w:spacing w:val="1"/>
        </w:rPr>
        <w:t>и методики испытаний</w:t>
      </w:r>
      <w:r w:rsidR="00D77371" w:rsidRPr="00D77371">
        <w:rPr>
          <w:spacing w:val="1"/>
        </w:rPr>
        <w:t>.</w:t>
      </w:r>
    </w:p>
    <w:p w14:paraId="2588F655" w14:textId="6E92DC67" w:rsidR="002F3675" w:rsidRPr="002F3675" w:rsidRDefault="003B23F1" w:rsidP="003B23F1">
      <w:pPr>
        <w:pStyle w:val="ae"/>
        <w:numPr>
          <w:ilvl w:val="0"/>
          <w:numId w:val="24"/>
        </w:numPr>
        <w:spacing w:line="360" w:lineRule="auto"/>
        <w:ind w:left="0" w:firstLine="709"/>
        <w:jc w:val="both"/>
        <w:rPr>
          <w:spacing w:val="-2"/>
        </w:rPr>
      </w:pPr>
      <w:r>
        <w:t>П</w:t>
      </w:r>
      <w:r w:rsidR="002B0B76">
        <w:t>роведение приемо-сдаточных испытаний</w:t>
      </w:r>
      <w:r w:rsidR="00D77371">
        <w:rPr>
          <w:lang w:val="en-US"/>
        </w:rPr>
        <w:t>.</w:t>
      </w:r>
    </w:p>
    <w:p w14:paraId="6D996D9A" w14:textId="30657DEC" w:rsidR="00EE5CC7" w:rsidRPr="002F3675" w:rsidRDefault="003B23F1" w:rsidP="003B23F1">
      <w:pPr>
        <w:pStyle w:val="ae"/>
        <w:numPr>
          <w:ilvl w:val="0"/>
          <w:numId w:val="24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3"/>
        </w:rPr>
        <w:t>К</w:t>
      </w:r>
      <w:r w:rsidR="002B0B76" w:rsidRPr="002F3675">
        <w:rPr>
          <w:spacing w:val="3"/>
        </w:rPr>
        <w:t xml:space="preserve">орректировка программы и программной документации по результатам </w:t>
      </w:r>
      <w:r w:rsidR="002B0B76" w:rsidRPr="002F3675">
        <w:rPr>
          <w:spacing w:val="-5"/>
        </w:rPr>
        <w:t>испытаний.</w:t>
      </w:r>
    </w:p>
    <w:p w14:paraId="320E8D14" w14:textId="77777777" w:rsidR="00EE5CC7" w:rsidRDefault="002B0B76" w:rsidP="00EE5CC7">
      <w:pPr>
        <w:spacing w:line="360" w:lineRule="auto"/>
        <w:ind w:firstLine="709"/>
        <w:jc w:val="both"/>
      </w:pPr>
      <w:r>
        <w:rPr>
          <w:spacing w:val="7"/>
        </w:rPr>
        <w:t xml:space="preserve">На этапе подготовки и передачи программы должна быть выполнена работа по </w:t>
      </w:r>
      <w:r>
        <w:t>подготовке и передаче программы и программной документации в эксплуатацию</w:t>
      </w:r>
      <w:r>
        <w:rPr>
          <w:spacing w:val="1"/>
        </w:rPr>
        <w:t>.</w:t>
      </w:r>
    </w:p>
    <w:p w14:paraId="734713E6" w14:textId="77777777" w:rsidR="00EE5CC7" w:rsidRDefault="002B0B76" w:rsidP="008A6F4F">
      <w:pPr>
        <w:pStyle w:val="2"/>
        <w:numPr>
          <w:ilvl w:val="1"/>
          <w:numId w:val="11"/>
        </w:numPr>
        <w:spacing w:line="360" w:lineRule="auto"/>
        <w:ind w:left="0" w:firstLine="709"/>
        <w:jc w:val="left"/>
        <w:rPr>
          <w:b/>
          <w:bCs/>
        </w:rPr>
      </w:pPr>
      <w:bookmarkStart w:id="89" w:name="_Toc40077710"/>
      <w:bookmarkStart w:id="90" w:name="_Toc225940803"/>
      <w:r>
        <w:rPr>
          <w:b/>
          <w:bCs/>
        </w:rPr>
        <w:t>Исполнители</w:t>
      </w:r>
      <w:bookmarkEnd w:id="89"/>
      <w:bookmarkEnd w:id="90"/>
    </w:p>
    <w:p w14:paraId="08D36461" w14:textId="77777777" w:rsidR="008F18E1" w:rsidRDefault="002B0B76" w:rsidP="00941E9E">
      <w:pPr>
        <w:spacing w:line="360" w:lineRule="auto"/>
        <w:ind w:firstLine="709"/>
      </w:pPr>
      <w:r>
        <w:t xml:space="preserve">Руководитель разработки </w:t>
      </w:r>
    </w:p>
    <w:p w14:paraId="30BEA09A" w14:textId="07489108" w:rsidR="00EE5CC7" w:rsidRDefault="00941E9E" w:rsidP="00941E9E">
      <w:pPr>
        <w:spacing w:line="360" w:lineRule="auto"/>
        <w:ind w:firstLine="709"/>
      </w:pPr>
      <w:r>
        <w:t>Преподаватель</w:t>
      </w:r>
      <w:r w:rsidR="002B0B76">
        <w:t xml:space="preserve"> </w:t>
      </w:r>
      <w:r>
        <w:t>ГАПОУ СО «САСК»</w:t>
      </w:r>
      <w:r w:rsidR="002B0B76">
        <w:t xml:space="preserve"> </w:t>
      </w:r>
      <w:r w:rsidR="002B0B76">
        <w:tab/>
      </w:r>
      <w:r w:rsidR="002B0B76">
        <w:tab/>
      </w:r>
      <w:r w:rsidR="002B0B76">
        <w:tab/>
      </w:r>
      <w:r>
        <w:t>Зыбина</w:t>
      </w:r>
      <w:r w:rsidR="002B0B76">
        <w:t xml:space="preserve"> </w:t>
      </w:r>
      <w:r>
        <w:t>О</w:t>
      </w:r>
      <w:r w:rsidR="002B0B76">
        <w:t>.</w:t>
      </w:r>
      <w:r>
        <w:t>В</w:t>
      </w:r>
      <w:r w:rsidR="002B0B76">
        <w:t>.</w:t>
      </w:r>
    </w:p>
    <w:p w14:paraId="1C23F2BD" w14:textId="77777777" w:rsidR="008F18E1" w:rsidRDefault="002B0B76" w:rsidP="00941E9E">
      <w:pPr>
        <w:spacing w:line="360" w:lineRule="auto"/>
        <w:ind w:firstLine="709"/>
      </w:pPr>
      <w:r>
        <w:t>Ответственный исполнитель</w:t>
      </w:r>
    </w:p>
    <w:p w14:paraId="2A23F861" w14:textId="339AD040" w:rsidR="00EE5CC7" w:rsidRDefault="00941E9E" w:rsidP="00941E9E">
      <w:pPr>
        <w:spacing w:line="360" w:lineRule="auto"/>
        <w:ind w:firstLine="709"/>
      </w:pPr>
      <w:r>
        <w:t>Преподаватель ГАПОУ СО «САСК»</w:t>
      </w:r>
      <w:r w:rsidR="002B0B76">
        <w:tab/>
      </w:r>
      <w:r>
        <w:tab/>
      </w:r>
      <w:r>
        <w:tab/>
      </w:r>
      <w:proofErr w:type="spellStart"/>
      <w:r>
        <w:t>Норовяткина</w:t>
      </w:r>
      <w:proofErr w:type="spellEnd"/>
      <w:r w:rsidR="002B0B76">
        <w:t xml:space="preserve"> </w:t>
      </w:r>
      <w:r>
        <w:t>Е</w:t>
      </w:r>
      <w:r w:rsidR="002B0B76">
        <w:t>.</w:t>
      </w:r>
      <w:r>
        <w:t>М</w:t>
      </w:r>
      <w:r w:rsidR="002B0B76">
        <w:t>.</w:t>
      </w:r>
    </w:p>
    <w:p w14:paraId="40FC7229" w14:textId="77777777" w:rsidR="008F18E1" w:rsidRDefault="002B0B76" w:rsidP="00941E9E">
      <w:pPr>
        <w:spacing w:line="360" w:lineRule="auto"/>
        <w:ind w:firstLine="709"/>
      </w:pPr>
      <w:r>
        <w:t>Исполнитель</w:t>
      </w:r>
    </w:p>
    <w:p w14:paraId="2FB46F54" w14:textId="3BF415F2" w:rsidR="007229AD" w:rsidRDefault="00941E9E" w:rsidP="00941E9E">
      <w:pPr>
        <w:spacing w:line="360" w:lineRule="auto"/>
        <w:ind w:firstLine="709"/>
      </w:pPr>
      <w:r>
        <w:t xml:space="preserve">Студент группы </w:t>
      </w:r>
      <w:r w:rsidR="00FF1664">
        <w:t>31</w:t>
      </w:r>
      <w:r>
        <w:t xml:space="preserve"> ИС</w:t>
      </w:r>
      <w:r w:rsidR="002B0B76">
        <w:tab/>
      </w:r>
      <w:r w:rsidR="002B0B76">
        <w:tab/>
      </w:r>
      <w:r w:rsidR="002B0B76">
        <w:tab/>
      </w:r>
      <w:r>
        <w:tab/>
      </w:r>
      <w:r>
        <w:tab/>
      </w:r>
      <w:r w:rsidR="00FF1664">
        <w:t xml:space="preserve">          Курбанов А</w:t>
      </w:r>
      <w:r w:rsidR="00BD20E1">
        <w:t>.</w:t>
      </w:r>
      <w:r w:rsidR="00FF1664">
        <w:t>А.</w:t>
      </w:r>
    </w:p>
    <w:p w14:paraId="1DCD9869" w14:textId="34D0F910" w:rsidR="00EE5CC7" w:rsidRDefault="007229AD" w:rsidP="007229AD">
      <w:r>
        <w:br w:type="page"/>
      </w:r>
    </w:p>
    <w:p w14:paraId="381FBA97" w14:textId="77777777" w:rsidR="00EE5CC7" w:rsidRPr="002944E3" w:rsidRDefault="002B0B76" w:rsidP="008A6F4F">
      <w:pPr>
        <w:pStyle w:val="1"/>
        <w:spacing w:line="360" w:lineRule="auto"/>
        <w:ind w:left="0" w:firstLine="0"/>
        <w:rPr>
          <w:caps/>
          <w:sz w:val="28"/>
          <w:szCs w:val="24"/>
        </w:rPr>
      </w:pPr>
      <w:bookmarkStart w:id="91" w:name="_Toc40077711"/>
      <w:bookmarkStart w:id="92" w:name="_Toc225940804"/>
      <w:r w:rsidRPr="002944E3">
        <w:rPr>
          <w:caps/>
          <w:sz w:val="28"/>
          <w:szCs w:val="24"/>
        </w:rPr>
        <w:lastRenderedPageBreak/>
        <w:t>Порядок контроля и приемки</w:t>
      </w:r>
      <w:bookmarkEnd w:id="91"/>
      <w:bookmarkEnd w:id="92"/>
    </w:p>
    <w:p w14:paraId="3445FADD" w14:textId="77777777" w:rsidR="00EE5CC7" w:rsidRDefault="002B0B76" w:rsidP="008A6F4F">
      <w:pPr>
        <w:pStyle w:val="2"/>
        <w:numPr>
          <w:ilvl w:val="1"/>
          <w:numId w:val="12"/>
        </w:numPr>
        <w:spacing w:line="360" w:lineRule="auto"/>
        <w:ind w:left="0" w:firstLine="709"/>
        <w:jc w:val="left"/>
        <w:rPr>
          <w:b/>
          <w:bCs/>
        </w:rPr>
      </w:pPr>
      <w:bookmarkStart w:id="93" w:name="_Toc40077712"/>
      <w:bookmarkStart w:id="94" w:name="_Toc225940805"/>
      <w:r>
        <w:rPr>
          <w:b/>
          <w:bCs/>
        </w:rPr>
        <w:t>Виды испытаний</w:t>
      </w:r>
      <w:bookmarkEnd w:id="93"/>
      <w:bookmarkEnd w:id="94"/>
    </w:p>
    <w:p w14:paraId="7BB5B91D" w14:textId="77777777" w:rsidR="008F18E1" w:rsidRDefault="002B0B76" w:rsidP="00EE5CC7">
      <w:pPr>
        <w:spacing w:line="360" w:lineRule="auto"/>
        <w:ind w:firstLine="709"/>
        <w:jc w:val="both"/>
      </w:pPr>
      <w:r>
        <w:rPr>
          <w:spacing w:val="14"/>
        </w:rPr>
        <w:t>Приемо-</w:t>
      </w:r>
      <w:r>
        <w:t>сдаточные</w:t>
      </w:r>
      <w:r>
        <w:rPr>
          <w:spacing w:val="14"/>
        </w:rPr>
        <w:t xml:space="preserve"> испытания программы должны проводиться согласно </w:t>
      </w:r>
      <w:r>
        <w:rPr>
          <w:spacing w:val="12"/>
        </w:rPr>
        <w:t>разработанной и согласованной</w:t>
      </w:r>
      <w:r>
        <w:rPr>
          <w:spacing w:val="-1"/>
        </w:rPr>
        <w:t xml:space="preserve"> «Программы и методики испытаний».</w:t>
      </w:r>
    </w:p>
    <w:p w14:paraId="058B7CA8" w14:textId="77777777" w:rsidR="00EE5CC7" w:rsidRDefault="002B0B76" w:rsidP="00EE5CC7">
      <w:pPr>
        <w:spacing w:line="360" w:lineRule="auto"/>
        <w:ind w:firstLine="709"/>
        <w:jc w:val="both"/>
      </w:pPr>
      <w:r>
        <w:t>Ход проведения приемо-сдаточных испытаний документируется в Протоколе проведения испытаний.</w:t>
      </w:r>
    </w:p>
    <w:p w14:paraId="5339FAE4" w14:textId="77777777" w:rsidR="00EE5CC7" w:rsidRDefault="002B0B76" w:rsidP="008A6F4F">
      <w:pPr>
        <w:pStyle w:val="2"/>
        <w:numPr>
          <w:ilvl w:val="1"/>
          <w:numId w:val="12"/>
        </w:numPr>
        <w:spacing w:line="360" w:lineRule="auto"/>
        <w:ind w:left="0" w:firstLine="709"/>
        <w:jc w:val="left"/>
        <w:rPr>
          <w:b/>
          <w:bCs/>
        </w:rPr>
      </w:pPr>
      <w:bookmarkStart w:id="95" w:name="_Toc40077713"/>
      <w:bookmarkStart w:id="96" w:name="_Toc225940806"/>
      <w:r>
        <w:rPr>
          <w:b/>
          <w:bCs/>
        </w:rPr>
        <w:t>Общие требования к приемке работы</w:t>
      </w:r>
      <w:bookmarkEnd w:id="95"/>
      <w:bookmarkEnd w:id="96"/>
    </w:p>
    <w:p w14:paraId="725AF011" w14:textId="77777777" w:rsidR="00EE5CC7" w:rsidRDefault="002B0B76" w:rsidP="00EE5CC7">
      <w:pPr>
        <w:spacing w:line="360" w:lineRule="auto"/>
        <w:ind w:firstLine="709"/>
        <w:jc w:val="both"/>
      </w:pPr>
      <w:r>
        <w:t>После проведения испытаний в полном объеме</w:t>
      </w:r>
      <w:r>
        <w:rPr>
          <w:spacing w:val="6"/>
        </w:rPr>
        <w:t>, на основании «Протокола испытаний» утверждают «Свидетельство о приемке» и производят запись в программном документе «Формуляр</w:t>
      </w:r>
      <w:r>
        <w:rPr>
          <w:spacing w:val="4"/>
        </w:rPr>
        <w:t>».</w:t>
      </w:r>
    </w:p>
    <w:p w14:paraId="5AAB198C" w14:textId="77777777" w:rsidR="00D03B6F" w:rsidRDefault="00D03B6F" w:rsidP="00EE5CC7">
      <w:pPr>
        <w:spacing w:line="360" w:lineRule="auto"/>
        <w:ind w:firstLine="709"/>
        <w:rPr>
          <w:sz w:val="2"/>
        </w:rPr>
      </w:pPr>
    </w:p>
    <w:sectPr w:rsidR="00D03B6F" w:rsidSect="00882A80">
      <w:headerReference w:type="default" r:id="rId14"/>
      <w:pgSz w:w="11906" w:h="16838" w:code="9"/>
      <w:pgMar w:top="1134" w:right="851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C561F5" w14:textId="77777777" w:rsidR="00911B6B" w:rsidRDefault="00911B6B">
      <w:r>
        <w:separator/>
      </w:r>
    </w:p>
  </w:endnote>
  <w:endnote w:type="continuationSeparator" w:id="0">
    <w:p w14:paraId="6B61066C" w14:textId="77777777" w:rsidR="00911B6B" w:rsidRDefault="00911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543DD4" w14:textId="77777777" w:rsidR="00F57F39" w:rsidRDefault="00F57F39">
    <w:pPr>
      <w:pStyle w:val="a5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5D49A73" w14:textId="77777777" w:rsidR="00F57F39" w:rsidRDefault="00F57F39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287D15" w14:textId="77777777" w:rsidR="00F57F39" w:rsidRDefault="00F57F39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6868E1" w14:textId="70B39D47" w:rsidR="00F57F39" w:rsidRPr="00A46960" w:rsidRDefault="00F57F39" w:rsidP="00A46960">
    <w:pPr>
      <w:pStyle w:val="a5"/>
      <w:jc w:val="center"/>
      <w:rPr>
        <w:b/>
        <w:bCs/>
        <w:sz w:val="36"/>
        <w:szCs w:val="36"/>
      </w:rPr>
    </w:pPr>
    <w:r>
      <w:rPr>
        <w:caps/>
        <w:sz w:val="36"/>
        <w:szCs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  <w:szCs w:val="36"/>
      </w:rPr>
      <w:t xml:space="preserve"> </w:t>
    </w:r>
    <w:r>
      <w:rPr>
        <w:sz w:val="36"/>
      </w:rPr>
      <w:fldChar w:fldCharType="begin"/>
    </w:r>
    <w:r>
      <w:rPr>
        <w:sz w:val="36"/>
      </w:rPr>
      <w:instrText xml:space="preserve"> = </w:instrText>
    </w:r>
    <w:r>
      <w:rPr>
        <w:sz w:val="36"/>
      </w:rPr>
      <w:fldChar w:fldCharType="begin"/>
    </w:r>
    <w:r>
      <w:rPr>
        <w:sz w:val="36"/>
      </w:rPr>
      <w:instrText xml:space="preserve"> NUMPAGES  \* MERGEFORMAT </w:instrText>
    </w:r>
    <w:r>
      <w:rPr>
        <w:sz w:val="36"/>
      </w:rPr>
      <w:fldChar w:fldCharType="separate"/>
    </w:r>
    <w:r w:rsidR="004B0AAE">
      <w:rPr>
        <w:noProof/>
        <w:sz w:val="36"/>
      </w:rPr>
      <w:instrText>21</w:instrText>
    </w:r>
    <w:r>
      <w:rPr>
        <w:sz w:val="36"/>
      </w:rPr>
      <w:fldChar w:fldCharType="end"/>
    </w:r>
    <w:r>
      <w:rPr>
        <w:sz w:val="36"/>
      </w:rPr>
      <w:instrText xml:space="preserve">-1 \* MERGEFORMAT </w:instrText>
    </w:r>
    <w:r>
      <w:rPr>
        <w:sz w:val="36"/>
      </w:rPr>
      <w:fldChar w:fldCharType="separate"/>
    </w:r>
    <w:r w:rsidR="004B0AAE">
      <w:rPr>
        <w:noProof/>
        <w:sz w:val="36"/>
      </w:rPr>
      <w:t>20</w:t>
    </w:r>
    <w:r>
      <w:rPr>
        <w:sz w:val="36"/>
      </w:rPr>
      <w:fldChar w:fldCharType="end"/>
    </w:r>
  </w:p>
  <w:p w14:paraId="7F96C3E0" w14:textId="166741AC" w:rsidR="00F57F39" w:rsidRDefault="00F57F39">
    <w:pPr>
      <w:pStyle w:val="a5"/>
      <w:jc w:val="center"/>
      <w:rPr>
        <w:b/>
        <w:bCs/>
        <w:szCs w:val="28"/>
      </w:rPr>
    </w:pPr>
    <w:r>
      <w:rPr>
        <w:b/>
        <w:bCs/>
        <w:szCs w:val="28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08EA82" w14:textId="1F5DD086" w:rsidR="00F57F39" w:rsidRDefault="00F57F39">
    <w:pPr>
      <w:pStyle w:val="a5"/>
      <w:jc w:val="center"/>
      <w:rPr>
        <w:b/>
        <w:bCs/>
        <w:szCs w:val="28"/>
      </w:rPr>
    </w:pPr>
    <w:r>
      <w:rPr>
        <w:b/>
        <w:bCs/>
        <w:szCs w:val="28"/>
      </w:rPr>
      <w:t xml:space="preserve">2025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FCC66B" w14:textId="77777777" w:rsidR="00911B6B" w:rsidRDefault="00911B6B">
      <w:r>
        <w:separator/>
      </w:r>
    </w:p>
  </w:footnote>
  <w:footnote w:type="continuationSeparator" w:id="0">
    <w:p w14:paraId="79AD6347" w14:textId="77777777" w:rsidR="00911B6B" w:rsidRDefault="00911B6B">
      <w:r>
        <w:continuationSeparator/>
      </w:r>
    </w:p>
  </w:footnote>
  <w:footnote w:id="1">
    <w:p w14:paraId="1516F018" w14:textId="2BCCB464" w:rsidR="00F57F39" w:rsidRDefault="00F57F39">
      <w:pPr>
        <w:pStyle w:val="a7"/>
        <w:rPr>
          <w:sz w:val="22"/>
        </w:rPr>
      </w:pPr>
      <w:r>
        <w:rPr>
          <w:rStyle w:val="ab"/>
        </w:rPr>
        <w:t>1)</w:t>
      </w:r>
      <w:r>
        <w:rPr>
          <w:sz w:val="22"/>
        </w:rPr>
        <w:t xml:space="preserve"> ГОСТ 19.101-77 ЕСПД. Виды программ и программных документов</w:t>
      </w:r>
    </w:p>
  </w:footnote>
  <w:footnote w:id="2">
    <w:p w14:paraId="2C0575AD" w14:textId="6421915B" w:rsidR="00F57F39" w:rsidRDefault="00F57F39">
      <w:pPr>
        <w:pStyle w:val="a7"/>
      </w:pPr>
      <w:r>
        <w:rPr>
          <w:rStyle w:val="ab"/>
        </w:rPr>
        <w:t>2)</w:t>
      </w:r>
      <w:r>
        <w:t xml:space="preserve"> </w:t>
      </w:r>
      <w:r>
        <w:rPr>
          <w:sz w:val="22"/>
        </w:rPr>
        <w:t>ГОСТ 19.103-77 ЕСПД. Обозначение программ и программных документов</w:t>
      </w:r>
    </w:p>
  </w:footnote>
  <w:footnote w:id="3">
    <w:p w14:paraId="68804716" w14:textId="22348C10" w:rsidR="00F57F39" w:rsidRDefault="00F57F39">
      <w:pPr>
        <w:pStyle w:val="a7"/>
        <w:rPr>
          <w:sz w:val="22"/>
        </w:rPr>
      </w:pPr>
      <w:r>
        <w:rPr>
          <w:rStyle w:val="ab"/>
        </w:rPr>
        <w:t>3)</w:t>
      </w:r>
      <w:r>
        <w:rPr>
          <w:sz w:val="22"/>
        </w:rPr>
        <w:t xml:space="preserve"> ГОСТ 19.104-78* ЕСПД. Основные надписи</w:t>
      </w:r>
    </w:p>
  </w:footnote>
  <w:footnote w:id="4">
    <w:p w14:paraId="1C33FDA5" w14:textId="7955FA70" w:rsidR="00F57F39" w:rsidRDefault="00F57F39">
      <w:pPr>
        <w:pStyle w:val="a7"/>
        <w:rPr>
          <w:sz w:val="22"/>
        </w:rPr>
      </w:pPr>
      <w:r>
        <w:rPr>
          <w:rStyle w:val="ab"/>
        </w:rPr>
        <w:t>4)</w:t>
      </w:r>
      <w:r>
        <w:rPr>
          <w:sz w:val="22"/>
        </w:rPr>
        <w:t xml:space="preserve"> ГОСТ 19.105-78* ЕСПД. Общие требования к программным документам</w:t>
      </w:r>
    </w:p>
  </w:footnote>
  <w:footnote w:id="5">
    <w:p w14:paraId="119676F0" w14:textId="4BB93D95" w:rsidR="00F57F39" w:rsidRDefault="00F57F39">
      <w:pPr>
        <w:pStyle w:val="a7"/>
        <w:rPr>
          <w:sz w:val="22"/>
        </w:rPr>
      </w:pPr>
      <w:r>
        <w:rPr>
          <w:rStyle w:val="ab"/>
        </w:rPr>
        <w:t>5)</w:t>
      </w:r>
      <w:r>
        <w:rPr>
          <w:sz w:val="22"/>
        </w:rPr>
        <w:t xml:space="preserve"> ГОСТ 19.106-78* ЕСПД. Общие требования к программным документам, выполненным печатным способом</w:t>
      </w:r>
    </w:p>
  </w:footnote>
  <w:footnote w:id="6">
    <w:p w14:paraId="545DA06A" w14:textId="6BCD5AFC" w:rsidR="00F57F39" w:rsidRDefault="00F57F39">
      <w:pPr>
        <w:pStyle w:val="a7"/>
        <w:rPr>
          <w:sz w:val="22"/>
        </w:rPr>
      </w:pPr>
      <w:r>
        <w:rPr>
          <w:rStyle w:val="ab"/>
        </w:rPr>
        <w:t>6)</w:t>
      </w:r>
      <w:r>
        <w:rPr>
          <w:sz w:val="22"/>
        </w:rPr>
        <w:t xml:space="preserve"> ГОСТ 19.201-78 ЕСПД. Техническое задание. Требования к содержанию и оформлению</w:t>
      </w:r>
    </w:p>
  </w:footnote>
  <w:footnote w:id="7">
    <w:p w14:paraId="26DFEA6F" w14:textId="67E73EC6" w:rsidR="00F57F39" w:rsidRDefault="00F57F39">
      <w:pPr>
        <w:pStyle w:val="a7"/>
      </w:pPr>
      <w:r>
        <w:rPr>
          <w:rStyle w:val="ab"/>
        </w:rPr>
        <w:t>7)</w:t>
      </w:r>
      <w:r>
        <w:rPr>
          <w:sz w:val="22"/>
        </w:rPr>
        <w:t xml:space="preserve"> ГОСТ 19.604-78* ЕСПД. Правила внесения изменений в программные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E15C07" w14:textId="77777777" w:rsidR="00F57F39" w:rsidRDefault="00F57F3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A49F08" w14:textId="77777777" w:rsidR="00F57F39" w:rsidRDefault="00F57F3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5B48CF" w14:textId="77777777" w:rsidR="00F57F39" w:rsidRDefault="00F57F39">
    <w:pPr>
      <w:pStyle w:val="a3"/>
      <w:framePr w:wrap="auto" w:vAnchor="text" w:hAnchor="page" w:x="6151" w:y="-6"/>
      <w:rPr>
        <w:rStyle w:val="a4"/>
        <w:b/>
        <w:bCs/>
        <w:sz w:val="32"/>
        <w:szCs w:val="32"/>
      </w:rPr>
    </w:pPr>
    <w:r>
      <w:rPr>
        <w:rStyle w:val="a4"/>
        <w:b/>
        <w:bCs/>
        <w:sz w:val="32"/>
        <w:szCs w:val="32"/>
      </w:rPr>
      <w:fldChar w:fldCharType="begin"/>
    </w:r>
    <w:r>
      <w:rPr>
        <w:rStyle w:val="a4"/>
        <w:b/>
        <w:bCs/>
        <w:sz w:val="32"/>
        <w:szCs w:val="32"/>
      </w:rPr>
      <w:instrText xml:space="preserve">PAGE  </w:instrText>
    </w:r>
    <w:r>
      <w:rPr>
        <w:rStyle w:val="a4"/>
        <w:b/>
        <w:bCs/>
        <w:sz w:val="32"/>
        <w:szCs w:val="32"/>
      </w:rPr>
      <w:fldChar w:fldCharType="separate"/>
    </w:r>
    <w:r>
      <w:rPr>
        <w:rStyle w:val="a4"/>
        <w:b/>
        <w:bCs/>
        <w:noProof/>
        <w:sz w:val="32"/>
        <w:szCs w:val="32"/>
      </w:rPr>
      <w:t>7</w:t>
    </w:r>
    <w:r>
      <w:rPr>
        <w:rStyle w:val="a4"/>
        <w:b/>
        <w:bCs/>
        <w:sz w:val="32"/>
        <w:szCs w:val="32"/>
      </w:rPr>
      <w:fldChar w:fldCharType="end"/>
    </w:r>
  </w:p>
  <w:p w14:paraId="3E05356B" w14:textId="77777777" w:rsidR="00F57F39" w:rsidRDefault="00F57F39">
    <w:pPr>
      <w:pStyle w:val="a3"/>
      <w:jc w:val="center"/>
      <w:rPr>
        <w:b/>
        <w:bCs/>
        <w:sz w:val="32"/>
        <w:szCs w:val="32"/>
      </w:rPr>
    </w:pPr>
    <w:r>
      <w:rPr>
        <w:b/>
        <w:bCs/>
        <w:sz w:val="32"/>
      </w:rPr>
      <w:fldChar w:fldCharType="begin"/>
    </w:r>
    <w:r>
      <w:rPr>
        <w:b/>
        <w:bCs/>
        <w:sz w:val="32"/>
      </w:rPr>
      <w:instrText xml:space="preserve"> REF </w:instrText>
    </w:r>
    <w:r>
      <w:rPr>
        <w:b/>
        <w:bCs/>
        <w:i/>
        <w:iCs/>
        <w:sz w:val="32"/>
      </w:rPr>
      <w:instrText>ДецНомер</w:instrText>
    </w:r>
    <w:r>
      <w:rPr>
        <w:b/>
        <w:bCs/>
        <w:sz w:val="32"/>
      </w:rPr>
      <w:instrText xml:space="preserve">  \* MERGEFORMAT </w:instrText>
    </w:r>
    <w:r>
      <w:rPr>
        <w:b/>
        <w:bCs/>
        <w:sz w:val="32"/>
      </w:rPr>
      <w:fldChar w:fldCharType="separate"/>
    </w:r>
    <w:r w:rsidRPr="00D03B6F">
      <w:rPr>
        <w:b/>
        <w:bCs/>
        <w:sz w:val="32"/>
      </w:rPr>
      <w:t>А.В.00001-01 ТЗ 01</w:t>
    </w:r>
    <w:r>
      <w:rPr>
        <w:b/>
        <w:bCs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81CF4"/>
    <w:multiLevelType w:val="hybridMultilevel"/>
    <w:tmpl w:val="E4A638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FC107F"/>
    <w:multiLevelType w:val="hybridMultilevel"/>
    <w:tmpl w:val="F26EFF1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A535B0A"/>
    <w:multiLevelType w:val="hybridMultilevel"/>
    <w:tmpl w:val="C8C4B0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0643AFE"/>
    <w:multiLevelType w:val="multilevel"/>
    <w:tmpl w:val="E18A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655823"/>
    <w:multiLevelType w:val="hybridMultilevel"/>
    <w:tmpl w:val="EA14AF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6C55203"/>
    <w:multiLevelType w:val="hybridMultilevel"/>
    <w:tmpl w:val="071887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C984274"/>
    <w:multiLevelType w:val="hybridMultilevel"/>
    <w:tmpl w:val="5A341A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0C4721F"/>
    <w:multiLevelType w:val="hybridMultilevel"/>
    <w:tmpl w:val="E2E4E2A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D2E03"/>
    <w:multiLevelType w:val="multilevel"/>
    <w:tmpl w:val="519069E8"/>
    <w:lvl w:ilvl="0">
      <w:start w:val="1"/>
      <w:numFmt w:val="decimal"/>
      <w:pStyle w:val="1"/>
      <w:suff w:val="space"/>
      <w:lvlText w:val="%1."/>
      <w:lvlJc w:val="left"/>
      <w:pPr>
        <w:ind w:left="2559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4B500522"/>
    <w:multiLevelType w:val="hybridMultilevel"/>
    <w:tmpl w:val="400672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14E5D33"/>
    <w:multiLevelType w:val="hybridMultilevel"/>
    <w:tmpl w:val="4E486F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C712F1E"/>
    <w:multiLevelType w:val="multilevel"/>
    <w:tmpl w:val="7406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5" w:hanging="70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3138A"/>
    <w:multiLevelType w:val="hybridMultilevel"/>
    <w:tmpl w:val="8DFA2A7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A657AB7"/>
    <w:multiLevelType w:val="hybridMultilevel"/>
    <w:tmpl w:val="3C28427E"/>
    <w:lvl w:ilvl="0" w:tplc="5F7A25FC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1261FD7"/>
    <w:multiLevelType w:val="hybridMultilevel"/>
    <w:tmpl w:val="74BA77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5DD6928"/>
    <w:multiLevelType w:val="hybridMultilevel"/>
    <w:tmpl w:val="1CF2B85E"/>
    <w:lvl w:ilvl="0" w:tplc="69600A98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D6F6848"/>
    <w:multiLevelType w:val="hybridMultilevel"/>
    <w:tmpl w:val="98FC850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8"/>
  </w:num>
  <w:num w:numId="3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13"/>
  </w:num>
  <w:num w:numId="15">
    <w:abstractNumId w:val="5"/>
  </w:num>
  <w:num w:numId="16">
    <w:abstractNumId w:val="10"/>
  </w:num>
  <w:num w:numId="17">
    <w:abstractNumId w:val="12"/>
  </w:num>
  <w:num w:numId="18">
    <w:abstractNumId w:val="16"/>
  </w:num>
  <w:num w:numId="19">
    <w:abstractNumId w:val="1"/>
  </w:num>
  <w:num w:numId="20">
    <w:abstractNumId w:val="6"/>
  </w:num>
  <w:num w:numId="21">
    <w:abstractNumId w:val="4"/>
  </w:num>
  <w:num w:numId="22">
    <w:abstractNumId w:val="2"/>
  </w:num>
  <w:num w:numId="23">
    <w:abstractNumId w:val="0"/>
  </w:num>
  <w:num w:numId="24">
    <w:abstractNumId w:val="14"/>
  </w:num>
  <w:num w:numId="25">
    <w:abstractNumId w:val="11"/>
  </w:num>
  <w:num w:numId="26">
    <w:abstractNumId w:val="3"/>
  </w:num>
  <w:num w:numId="27">
    <w:abstractNumId w:val="1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B6F"/>
    <w:rsid w:val="00011DAE"/>
    <w:rsid w:val="00027BB2"/>
    <w:rsid w:val="0009350E"/>
    <w:rsid w:val="00152675"/>
    <w:rsid w:val="001D5467"/>
    <w:rsid w:val="002944E3"/>
    <w:rsid w:val="00295A97"/>
    <w:rsid w:val="002B0B76"/>
    <w:rsid w:val="002B55BE"/>
    <w:rsid w:val="002C390F"/>
    <w:rsid w:val="002F3675"/>
    <w:rsid w:val="003158C2"/>
    <w:rsid w:val="003475D2"/>
    <w:rsid w:val="00384A40"/>
    <w:rsid w:val="00386ABD"/>
    <w:rsid w:val="003B0C6C"/>
    <w:rsid w:val="003B0E84"/>
    <w:rsid w:val="003B23F1"/>
    <w:rsid w:val="0040125E"/>
    <w:rsid w:val="004077A1"/>
    <w:rsid w:val="00414488"/>
    <w:rsid w:val="00421E6D"/>
    <w:rsid w:val="0045075C"/>
    <w:rsid w:val="00471435"/>
    <w:rsid w:val="004B0AAE"/>
    <w:rsid w:val="005123C0"/>
    <w:rsid w:val="00543B5D"/>
    <w:rsid w:val="005505B5"/>
    <w:rsid w:val="00573FCD"/>
    <w:rsid w:val="005A29D7"/>
    <w:rsid w:val="005C1D34"/>
    <w:rsid w:val="005D731C"/>
    <w:rsid w:val="006345A7"/>
    <w:rsid w:val="00643735"/>
    <w:rsid w:val="00660615"/>
    <w:rsid w:val="006643F9"/>
    <w:rsid w:val="006A2CBE"/>
    <w:rsid w:val="007229AD"/>
    <w:rsid w:val="0072361D"/>
    <w:rsid w:val="00732B01"/>
    <w:rsid w:val="00797ECC"/>
    <w:rsid w:val="007B0629"/>
    <w:rsid w:val="007C30ED"/>
    <w:rsid w:val="007D6A57"/>
    <w:rsid w:val="00843724"/>
    <w:rsid w:val="00882A80"/>
    <w:rsid w:val="008A6F4F"/>
    <w:rsid w:val="008C3A3C"/>
    <w:rsid w:val="008C3F6D"/>
    <w:rsid w:val="008E2117"/>
    <w:rsid w:val="008F18E1"/>
    <w:rsid w:val="00911B6B"/>
    <w:rsid w:val="009309C2"/>
    <w:rsid w:val="00941E9E"/>
    <w:rsid w:val="00966B85"/>
    <w:rsid w:val="009737A4"/>
    <w:rsid w:val="009870DD"/>
    <w:rsid w:val="00994F94"/>
    <w:rsid w:val="009B0732"/>
    <w:rsid w:val="009C503B"/>
    <w:rsid w:val="00A46960"/>
    <w:rsid w:val="00A932B9"/>
    <w:rsid w:val="00AB6630"/>
    <w:rsid w:val="00AE0651"/>
    <w:rsid w:val="00B07089"/>
    <w:rsid w:val="00BD20E1"/>
    <w:rsid w:val="00BE278D"/>
    <w:rsid w:val="00C362B8"/>
    <w:rsid w:val="00CB1FF4"/>
    <w:rsid w:val="00D03B6F"/>
    <w:rsid w:val="00D77371"/>
    <w:rsid w:val="00D818BF"/>
    <w:rsid w:val="00DD14A5"/>
    <w:rsid w:val="00E153D1"/>
    <w:rsid w:val="00E95F1A"/>
    <w:rsid w:val="00EB1623"/>
    <w:rsid w:val="00EE5CC7"/>
    <w:rsid w:val="00EF1F6A"/>
    <w:rsid w:val="00F42FE5"/>
    <w:rsid w:val="00F47E45"/>
    <w:rsid w:val="00F501FF"/>
    <w:rsid w:val="00F52543"/>
    <w:rsid w:val="00F57F39"/>
    <w:rsid w:val="00FB04A9"/>
    <w:rsid w:val="00FB23DA"/>
    <w:rsid w:val="00FD2CFC"/>
    <w:rsid w:val="00FF1664"/>
    <w:rsid w:val="00FF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17F789"/>
  <w15:chartTrackingRefBased/>
  <w15:docId w15:val="{3BB7BAD8-EEA2-4FB8-8E3F-08188C23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E5CC7"/>
    <w:rPr>
      <w:sz w:val="28"/>
      <w:szCs w:val="24"/>
    </w:rPr>
  </w:style>
  <w:style w:type="paragraph" w:styleId="1">
    <w:name w:val="heading 1"/>
    <w:basedOn w:val="a"/>
    <w:next w:val="a"/>
    <w:qFormat/>
    <w:pPr>
      <w:keepNext/>
      <w:numPr>
        <w:numId w:val="2"/>
      </w:numPr>
      <w:tabs>
        <w:tab w:val="left" w:pos="5727"/>
      </w:tabs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"/>
    <w:qFormat/>
    <w:rsid w:val="00EE5CC7"/>
    <w:pPr>
      <w:keepNext/>
      <w:numPr>
        <w:ilvl w:val="1"/>
        <w:numId w:val="2"/>
      </w:numPr>
      <w:tabs>
        <w:tab w:val="left" w:pos="5727"/>
      </w:tabs>
      <w:jc w:val="center"/>
      <w:outlineLvl w:val="1"/>
    </w:pPr>
    <w:rPr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2"/>
      </w:numPr>
      <w:jc w:val="center"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2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2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2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character" w:styleId="a4">
    <w:name w:val="page number"/>
    <w:basedOn w:val="a0"/>
    <w:semiHidden/>
  </w:style>
  <w:style w:type="paragraph" w:styleId="a5">
    <w:name w:val="footer"/>
    <w:basedOn w:val="a"/>
    <w:semiHidden/>
    <w:pPr>
      <w:tabs>
        <w:tab w:val="center" w:pos="4677"/>
        <w:tab w:val="right" w:pos="9355"/>
      </w:tabs>
    </w:pPr>
  </w:style>
  <w:style w:type="paragraph" w:styleId="a6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7">
    <w:name w:val="footnote text"/>
    <w:basedOn w:val="a"/>
    <w:semiHidden/>
    <w:rPr>
      <w:sz w:val="20"/>
      <w:szCs w:val="20"/>
    </w:rPr>
  </w:style>
  <w:style w:type="paragraph" w:styleId="a8">
    <w:name w:val="Body Text"/>
    <w:basedOn w:val="a"/>
    <w:semiHidden/>
    <w:pPr>
      <w:jc w:val="both"/>
    </w:pPr>
  </w:style>
  <w:style w:type="paragraph" w:styleId="a9">
    <w:name w:val="Body Text Indent"/>
    <w:basedOn w:val="a"/>
    <w:semiHidden/>
    <w:pPr>
      <w:ind w:left="798" w:hanging="798"/>
    </w:pPr>
    <w:rPr>
      <w:b/>
      <w:bCs/>
    </w:rPr>
  </w:style>
  <w:style w:type="paragraph" w:styleId="50">
    <w:name w:val="toc 5"/>
    <w:basedOn w:val="a"/>
    <w:next w:val="a"/>
    <w:autoRedefine/>
    <w:semiHidden/>
    <w:pPr>
      <w:ind w:left="1120"/>
    </w:pPr>
    <w:rPr>
      <w:rFonts w:asciiTheme="minorHAnsi" w:hAnsiTheme="minorHAnsi" w:cstheme="minorHAnsi"/>
      <w:sz w:val="18"/>
      <w:szCs w:val="18"/>
    </w:rPr>
  </w:style>
  <w:style w:type="paragraph" w:styleId="10">
    <w:name w:val="toc 1"/>
    <w:basedOn w:val="a"/>
    <w:next w:val="a"/>
    <w:autoRedefine/>
    <w:uiPriority w:val="39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0">
    <w:name w:val="toc 2"/>
    <w:basedOn w:val="a"/>
    <w:next w:val="a"/>
    <w:autoRedefine/>
    <w:uiPriority w:val="39"/>
    <w:pPr>
      <w:ind w:left="280"/>
    </w:pPr>
    <w:rPr>
      <w:rFonts w:asciiTheme="minorHAnsi" w:hAnsiTheme="minorHAnsi" w:cstheme="minorHAnsi"/>
      <w:smallCaps/>
      <w:sz w:val="20"/>
      <w:szCs w:val="20"/>
    </w:rPr>
  </w:style>
  <w:style w:type="paragraph" w:styleId="30">
    <w:name w:val="toc 3"/>
    <w:basedOn w:val="a"/>
    <w:next w:val="a"/>
    <w:autoRedefine/>
    <w:uiPriority w:val="39"/>
    <w:pPr>
      <w:ind w:left="560"/>
    </w:pPr>
    <w:rPr>
      <w:rFonts w:asciiTheme="minorHAnsi" w:hAnsiTheme="minorHAnsi" w:cs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semiHidden/>
    <w:pPr>
      <w:ind w:left="840"/>
    </w:pPr>
    <w:rPr>
      <w:rFonts w:asciiTheme="minorHAnsi" w:hAnsiTheme="minorHAnsi" w:cstheme="minorHAnsi"/>
      <w:sz w:val="18"/>
      <w:szCs w:val="18"/>
    </w:rPr>
  </w:style>
  <w:style w:type="paragraph" w:styleId="60">
    <w:name w:val="toc 6"/>
    <w:basedOn w:val="a"/>
    <w:next w:val="a"/>
    <w:autoRedefine/>
    <w:semiHidden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70">
    <w:name w:val="toc 7"/>
    <w:basedOn w:val="a"/>
    <w:next w:val="a"/>
    <w:autoRedefine/>
    <w:semiHidden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80">
    <w:name w:val="toc 8"/>
    <w:basedOn w:val="a"/>
    <w:next w:val="a"/>
    <w:autoRedefine/>
    <w:semiHidden/>
    <w:pPr>
      <w:ind w:left="1960"/>
    </w:pPr>
    <w:rPr>
      <w:rFonts w:asciiTheme="minorHAnsi" w:hAnsiTheme="minorHAnsi" w:cstheme="minorHAnsi"/>
      <w:sz w:val="18"/>
      <w:szCs w:val="18"/>
    </w:rPr>
  </w:style>
  <w:style w:type="paragraph" w:styleId="90">
    <w:name w:val="toc 9"/>
    <w:basedOn w:val="a"/>
    <w:next w:val="a"/>
    <w:autoRedefine/>
    <w:semiHidden/>
    <w:pPr>
      <w:ind w:left="2240"/>
    </w:pPr>
    <w:rPr>
      <w:rFonts w:asciiTheme="minorHAnsi" w:hAnsiTheme="minorHAnsi" w:cstheme="minorHAnsi"/>
      <w:sz w:val="18"/>
      <w:szCs w:val="18"/>
    </w:rPr>
  </w:style>
  <w:style w:type="paragraph" w:styleId="aa">
    <w:name w:val="Normal (Web)"/>
    <w:basedOn w:val="a"/>
    <w:semiHidden/>
    <w:pPr>
      <w:spacing w:before="100" w:beforeAutospacing="1" w:after="100" w:afterAutospacing="1"/>
    </w:pPr>
  </w:style>
  <w:style w:type="character" w:styleId="ab">
    <w:name w:val="footnote reference"/>
    <w:basedOn w:val="a0"/>
    <w:semiHidden/>
    <w:rPr>
      <w:vertAlign w:val="superscript"/>
    </w:rPr>
  </w:style>
  <w:style w:type="character" w:styleId="ac">
    <w:name w:val="Hyperlink"/>
    <w:basedOn w:val="a0"/>
    <w:uiPriority w:val="99"/>
    <w:rPr>
      <w:color w:val="0000FF"/>
      <w:u w:val="single"/>
    </w:rPr>
  </w:style>
  <w:style w:type="paragraph" w:styleId="ad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customStyle="1" w:styleId="translatable-message">
    <w:name w:val="translatable-message"/>
    <w:basedOn w:val="a0"/>
    <w:rsid w:val="005123C0"/>
  </w:style>
  <w:style w:type="character" w:customStyle="1" w:styleId="time">
    <w:name w:val="time"/>
    <w:basedOn w:val="a0"/>
    <w:rsid w:val="005123C0"/>
  </w:style>
  <w:style w:type="character" w:customStyle="1" w:styleId="i18n">
    <w:name w:val="i18n"/>
    <w:basedOn w:val="a0"/>
    <w:rsid w:val="005123C0"/>
  </w:style>
  <w:style w:type="character" w:customStyle="1" w:styleId="tgico">
    <w:name w:val="tgico"/>
    <w:basedOn w:val="a0"/>
    <w:rsid w:val="005123C0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123C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5123C0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5123C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5123C0"/>
    <w:rPr>
      <w:rFonts w:ascii="Arial" w:hAnsi="Arial" w:cs="Arial"/>
      <w:vanish/>
      <w:sz w:val="16"/>
      <w:szCs w:val="16"/>
    </w:rPr>
  </w:style>
  <w:style w:type="paragraph" w:styleId="ae">
    <w:name w:val="List Paragraph"/>
    <w:basedOn w:val="a"/>
    <w:uiPriority w:val="34"/>
    <w:qFormat/>
    <w:rsid w:val="003B0E84"/>
    <w:pPr>
      <w:ind w:left="720"/>
      <w:contextualSpacing/>
    </w:pPr>
  </w:style>
  <w:style w:type="paragraph" w:styleId="af">
    <w:name w:val="TOC Heading"/>
    <w:basedOn w:val="1"/>
    <w:next w:val="a"/>
    <w:uiPriority w:val="39"/>
    <w:unhideWhenUsed/>
    <w:qFormat/>
    <w:rsid w:val="00882A80"/>
    <w:pPr>
      <w:keepLines/>
      <w:numPr>
        <w:numId w:val="0"/>
      </w:numPr>
      <w:tabs>
        <w:tab w:val="clear" w:pos="572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Cs w:val="32"/>
    </w:rPr>
  </w:style>
  <w:style w:type="table" w:styleId="af0">
    <w:name w:val="Table Grid"/>
    <w:basedOn w:val="a1"/>
    <w:uiPriority w:val="59"/>
    <w:rsid w:val="002B55B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6345A7"/>
    <w:pPr>
      <w:spacing w:before="100" w:beforeAutospacing="1" w:after="100" w:afterAutospacing="1"/>
    </w:pPr>
    <w:rPr>
      <w:sz w:val="24"/>
    </w:rPr>
  </w:style>
  <w:style w:type="character" w:styleId="af1">
    <w:name w:val="Strong"/>
    <w:basedOn w:val="a0"/>
    <w:uiPriority w:val="22"/>
    <w:qFormat/>
    <w:rsid w:val="006345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7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2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7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3385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05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8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3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3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3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76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05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515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3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3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0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1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7789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3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25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40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2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1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5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215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1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682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IpoGER\AppData\Local\Temp\Temp1_ESPD_TZ.zip\&#1058;&#1047;%20&#1058;&#1077;&#1093;&#1085;&#1080;&#1095;&#1077;&#1089;&#1082;&#1086;&#1077;%20&#1079;&#1072;&#1076;&#1072;&#1085;&#1080;&#107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1116-962D-41BF-ABFD-556840976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ТЗ Техническое задание.dot</Template>
  <TotalTime>24</TotalTime>
  <Pages>21</Pages>
  <Words>3672</Words>
  <Characters>20931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24554</CharactersWithSpaces>
  <SharedDoc>false</SharedDoc>
  <HLinks>
    <vt:vector size="300" baseType="variant">
      <vt:variant>
        <vt:i4>1376313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_Toc119204151</vt:lpwstr>
      </vt:variant>
      <vt:variant>
        <vt:i4>1376313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_Toc119204150</vt:lpwstr>
      </vt:variant>
      <vt:variant>
        <vt:i4>1310777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_Toc119204149</vt:lpwstr>
      </vt:variant>
      <vt:variant>
        <vt:i4>1310777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_Toc119204148</vt:lpwstr>
      </vt:variant>
      <vt:variant>
        <vt:i4>1310777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_Toc119204147</vt:lpwstr>
      </vt:variant>
      <vt:variant>
        <vt:i4>1310777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_Toc119204146</vt:lpwstr>
      </vt:variant>
      <vt:variant>
        <vt:i4>1310777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_Toc119204145</vt:lpwstr>
      </vt:variant>
      <vt:variant>
        <vt:i4>1310777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_Toc119204144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_Toc119204143</vt:lpwstr>
      </vt:variant>
      <vt:variant>
        <vt:i4>1310777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_Toc119204142</vt:lpwstr>
      </vt:variant>
      <vt:variant>
        <vt:i4>1310777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_Toc119204141</vt:lpwstr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_Toc119204140</vt:lpwstr>
      </vt:variant>
      <vt:variant>
        <vt:i4>1245241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_Toc119204139</vt:lpwstr>
      </vt:variant>
      <vt:variant>
        <vt:i4>1245241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_Toc119204138</vt:lpwstr>
      </vt:variant>
      <vt:variant>
        <vt:i4>1245241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_Toc119204137</vt:lpwstr>
      </vt:variant>
      <vt:variant>
        <vt:i4>1245241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_Toc119204136</vt:lpwstr>
      </vt:variant>
      <vt:variant>
        <vt:i4>1245241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_Toc119204135</vt:lpwstr>
      </vt:variant>
      <vt:variant>
        <vt:i4>1245241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_Toc119204134</vt:lpwstr>
      </vt:variant>
      <vt:variant>
        <vt:i4>1245241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_Toc119204133</vt:lpwstr>
      </vt:variant>
      <vt:variant>
        <vt:i4>1245241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_Toc119204132</vt:lpwstr>
      </vt:variant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_Toc119204131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_Toc119204130</vt:lpwstr>
      </vt:variant>
      <vt:variant>
        <vt:i4>1179705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_Toc119204129</vt:lpwstr>
      </vt:variant>
      <vt:variant>
        <vt:i4>1179705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_Toc119204128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_Toc119204127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_Toc119204126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_Toc119204125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_Toc119204124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_Toc119204123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_Toc119204122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_Toc119204121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_Toc119204120</vt:lpwstr>
      </vt:variant>
      <vt:variant>
        <vt:i4>1114169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_Toc119204119</vt:lpwstr>
      </vt:variant>
      <vt:variant>
        <vt:i4>1114169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_Toc119204118</vt:lpwstr>
      </vt:variant>
      <vt:variant>
        <vt:i4>1114169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_Toc119204117</vt:lpwstr>
      </vt:variant>
      <vt:variant>
        <vt:i4>1114169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_Toc119204116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_Toc119204115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_Toc119204114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_Toc119204113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_Toc119204112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_Toc119204111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_Toc119204110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_Toc119204109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_Toc119204108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_Toc119204107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_Toc119204106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_Toc119204105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_Toc119204104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_Toc119204103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_Toc119204102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3</cp:revision>
  <cp:lastPrinted>2005-09-30T03:24:00Z</cp:lastPrinted>
  <dcterms:created xsi:type="dcterms:W3CDTF">2025-10-31T05:04:00Z</dcterms:created>
  <dcterms:modified xsi:type="dcterms:W3CDTF">2026-04-01T08:59:00Z</dcterms:modified>
</cp:coreProperties>
</file>