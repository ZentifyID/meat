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BF95FE" w14:textId="236B6572" w:rsidR="00A46960" w:rsidRDefault="00A46960" w:rsidP="002B55BE">
      <w:pPr>
        <w:ind w:left="708" w:firstLine="708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УТВЕРЖДЕНО</w:t>
      </w:r>
    </w:p>
    <w:p w14:paraId="1DEA0798" w14:textId="77777777" w:rsidR="00A46960" w:rsidRDefault="00A46960" w:rsidP="00A46960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tbl>
      <w:tblPr>
        <w:tblStyle w:val="af1"/>
        <w:tblpPr w:leftFromText="180" w:rightFromText="180" w:vertAnchor="text" w:horzAnchor="margin" w:tblpY="1750"/>
        <w:tblW w:w="0" w:type="auto"/>
        <w:tblLayout w:type="fixed"/>
        <w:tblLook w:val="04A0" w:firstRow="1" w:lastRow="0" w:firstColumn="1" w:lastColumn="0" w:noHBand="0" w:noVBand="1"/>
      </w:tblPr>
      <w:tblGrid>
        <w:gridCol w:w="425"/>
        <w:gridCol w:w="458"/>
      </w:tblGrid>
      <w:tr w:rsidR="002B55BE" w14:paraId="74924F9B" w14:textId="77777777" w:rsidTr="002B55BE">
        <w:trPr>
          <w:cantSplit/>
          <w:trHeight w:val="2551"/>
        </w:trPr>
        <w:tc>
          <w:tcPr>
            <w:tcW w:w="425" w:type="dxa"/>
            <w:textDirection w:val="btLr"/>
          </w:tcPr>
          <w:p w14:paraId="6D329E74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49F5C4F9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38F0CB16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2C04F4A1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 w:rsidRPr="00460F0C">
              <w:rPr>
                <w:rFonts w:ascii="Times New Roman" w:hAnsi="Times New Roman" w:cs="Times New Roman"/>
                <w:sz w:val="24"/>
              </w:rPr>
              <w:t>Инв.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№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460F0C">
              <w:rPr>
                <w:rFonts w:ascii="Times New Roman" w:hAnsi="Times New Roman" w:cs="Times New Roman"/>
                <w:sz w:val="24"/>
              </w:rPr>
              <w:t>дубл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458" w:type="dxa"/>
          </w:tcPr>
          <w:p w14:paraId="5529A020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59968E21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08ABCE35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460F0C">
              <w:rPr>
                <w:rFonts w:ascii="Times New Roman" w:hAnsi="Times New Roman" w:cs="Times New Roman"/>
                <w:sz w:val="24"/>
              </w:rPr>
              <w:t>Взам</w:t>
            </w:r>
            <w:proofErr w:type="spellEnd"/>
            <w:r w:rsidRPr="00460F0C">
              <w:rPr>
                <w:rFonts w:ascii="Times New Roman" w:hAnsi="Times New Roman" w:cs="Times New Roman"/>
                <w:sz w:val="24"/>
              </w:rPr>
              <w:t xml:space="preserve">. </w:t>
            </w:r>
            <w:r>
              <w:rPr>
                <w:rFonts w:ascii="Times New Roman" w:hAnsi="Times New Roman" w:cs="Times New Roman"/>
                <w:sz w:val="24"/>
              </w:rPr>
              <w:t>и</w:t>
            </w:r>
            <w:r w:rsidRPr="00460F0C">
              <w:rPr>
                <w:rFonts w:ascii="Times New Roman" w:hAnsi="Times New Roman" w:cs="Times New Roman"/>
                <w:sz w:val="24"/>
              </w:rPr>
              <w:t>нв. №</w:t>
            </w:r>
          </w:p>
        </w:tc>
        <w:tc>
          <w:tcPr>
            <w:tcW w:w="458" w:type="dxa"/>
          </w:tcPr>
          <w:p w14:paraId="4212781B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55AE4C86" w14:textId="77777777" w:rsidTr="002B55BE">
        <w:trPr>
          <w:cantSplit/>
          <w:trHeight w:val="2551"/>
        </w:trPr>
        <w:tc>
          <w:tcPr>
            <w:tcW w:w="425" w:type="dxa"/>
            <w:textDirection w:val="btLr"/>
          </w:tcPr>
          <w:p w14:paraId="7FD77E85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Подпись и дата</w:t>
            </w:r>
          </w:p>
        </w:tc>
        <w:tc>
          <w:tcPr>
            <w:tcW w:w="458" w:type="dxa"/>
          </w:tcPr>
          <w:p w14:paraId="091DC229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</w:p>
        </w:tc>
      </w:tr>
      <w:tr w:rsidR="002B55BE" w14:paraId="09FB9FA5" w14:textId="77777777" w:rsidTr="002B55BE">
        <w:trPr>
          <w:cantSplit/>
          <w:trHeight w:val="1984"/>
        </w:trPr>
        <w:tc>
          <w:tcPr>
            <w:tcW w:w="425" w:type="dxa"/>
            <w:textDirection w:val="btLr"/>
          </w:tcPr>
          <w:p w14:paraId="1ABAA246" w14:textId="77777777" w:rsidR="002B55BE" w:rsidRPr="00460F0C" w:rsidRDefault="002B55BE" w:rsidP="002B55BE">
            <w:pPr>
              <w:ind w:left="113" w:right="113"/>
              <w:jc w:val="center"/>
              <w:rPr>
                <w:rFonts w:ascii="Times New Roman" w:hAnsi="Times New Roman" w:cs="Times New Roman"/>
                <w:sz w:val="24"/>
              </w:rPr>
            </w:pPr>
            <w:r w:rsidRPr="00460F0C">
              <w:rPr>
                <w:rFonts w:ascii="Times New Roman" w:hAnsi="Times New Roman" w:cs="Times New Roman"/>
                <w:sz w:val="24"/>
              </w:rPr>
              <w:t>Инв.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№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460F0C">
              <w:rPr>
                <w:rFonts w:ascii="Times New Roman" w:hAnsi="Times New Roman" w:cs="Times New Roman"/>
                <w:sz w:val="24"/>
              </w:rPr>
              <w:t>подл.</w:t>
            </w:r>
          </w:p>
        </w:tc>
        <w:tc>
          <w:tcPr>
            <w:tcW w:w="458" w:type="dxa"/>
          </w:tcPr>
          <w:p w14:paraId="04F018FF" w14:textId="77777777" w:rsidR="002B55BE" w:rsidRDefault="002B55BE" w:rsidP="002B55BE">
            <w:pPr>
              <w:jc w:val="center"/>
              <w:rPr>
                <w:rFonts w:ascii="Times New Roman" w:hAnsi="Times New Roman" w:cs="Times New Roman"/>
                <w:b/>
                <w:sz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u w:val="single"/>
              </w:rPr>
              <w:t xml:space="preserve">                           </w:t>
            </w:r>
          </w:p>
        </w:tc>
      </w:tr>
    </w:tbl>
    <w:p w14:paraId="701DAF0B" w14:textId="41B6A310" w:rsidR="002B55BE" w:rsidRPr="00E736B3" w:rsidRDefault="001F100E" w:rsidP="002B55BE">
      <w:pPr>
        <w:ind w:left="708" w:firstLine="708"/>
        <w:rPr>
          <w:caps/>
          <w:szCs w:val="28"/>
          <w:lang w:val="en-US"/>
        </w:rPr>
      </w:pPr>
      <w:r>
        <w:fldChar w:fldCharType="begin"/>
      </w:r>
      <w:r>
        <w:instrText xml:space="preserve"> REF ДецНомер  \* MERGEFORMAT </w:instrText>
      </w:r>
      <w:r>
        <w:fldChar w:fldCharType="separate"/>
      </w:r>
      <w:r w:rsidR="00E736B3" w:rsidRPr="00E736B3">
        <w:t>А.В.00001-01</w:t>
      </w:r>
      <w:r>
        <w:fldChar w:fldCharType="end"/>
      </w:r>
      <w:r w:rsidR="00A46960">
        <w:rPr>
          <w:caps/>
        </w:rPr>
        <w:t>-</w:t>
      </w:r>
      <w:r w:rsidR="00A46960">
        <w:rPr>
          <w:caps/>
          <w:szCs w:val="28"/>
        </w:rPr>
        <w:t>лу</w:t>
      </w:r>
    </w:p>
    <w:p w14:paraId="49061B5A" w14:textId="77777777" w:rsidR="002B55BE" w:rsidRPr="002B55BE" w:rsidRDefault="002B55BE" w:rsidP="002B55BE">
      <w:pPr>
        <w:ind w:left="708" w:firstLine="708"/>
        <w:rPr>
          <w:caps/>
          <w:szCs w:val="28"/>
        </w:rPr>
      </w:pPr>
    </w:p>
    <w:p w14:paraId="5F572142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2EF9226D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3D49FBD6" w14:textId="77777777" w:rsidR="002B55BE" w:rsidRDefault="002B55BE" w:rsidP="00A46960">
      <w:pPr>
        <w:jc w:val="center"/>
        <w:rPr>
          <w:b/>
          <w:bCs/>
          <w:caps/>
          <w:sz w:val="32"/>
        </w:rPr>
      </w:pPr>
    </w:p>
    <w:p w14:paraId="39813EC8" w14:textId="62488C22" w:rsidR="00A46960" w:rsidRDefault="00A46960" w:rsidP="00A46960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bookmarkStart w:id="0" w:name="_Hlk225838745"/>
      <w:r w:rsidR="00F72278">
        <w:rPr>
          <w:b/>
          <w:bCs/>
          <w:caps/>
          <w:sz w:val="32"/>
        </w:rPr>
        <w:t>ПРОИЗВОДСТВО МЯСОПРОДУТОВ</w:t>
      </w:r>
      <w:bookmarkEnd w:id="0"/>
      <w:r>
        <w:rPr>
          <w:b/>
          <w:bCs/>
          <w:caps/>
          <w:sz w:val="32"/>
        </w:rPr>
        <w:t>»</w:t>
      </w:r>
    </w:p>
    <w:p w14:paraId="2E5261A3" w14:textId="39FE6958" w:rsidR="00A46960" w:rsidRDefault="00A46960" w:rsidP="00A46960">
      <w:pPr>
        <w:jc w:val="center"/>
        <w:rPr>
          <w:b/>
          <w:bCs/>
          <w:caps/>
          <w:sz w:val="36"/>
        </w:rPr>
      </w:pPr>
      <w:r>
        <w:rPr>
          <w:b/>
          <w:bCs/>
          <w:sz w:val="36"/>
        </w:rPr>
        <w:t xml:space="preserve"> </w:t>
      </w:r>
      <w:r w:rsidR="004F66F7">
        <w:rPr>
          <w:b/>
          <w:bCs/>
          <w:sz w:val="36"/>
        </w:rPr>
        <w:t>Руководство администратора</w:t>
      </w:r>
    </w:p>
    <w:p w14:paraId="6EC7F636" w14:textId="0517543D" w:rsidR="008F18E1" w:rsidRPr="0040125E" w:rsidRDefault="00A46960" w:rsidP="0040125E">
      <w:pPr>
        <w:jc w:val="center"/>
        <w:rPr>
          <w:b/>
          <w:bCs/>
          <w:sz w:val="36"/>
        </w:rPr>
        <w:sectPr w:rsidR="008F18E1" w:rsidRPr="0040125E" w:rsidSect="00882A80">
          <w:headerReference w:type="default" r:id="rId8"/>
          <w:footerReference w:type="even" r:id="rId9"/>
          <w:footerReference w:type="default" r:id="rId10"/>
          <w:footerReference w:type="first" r:id="rId11"/>
          <w:pgSz w:w="11906" w:h="16838" w:code="9"/>
          <w:pgMar w:top="1134" w:right="851" w:bottom="1134" w:left="1701" w:header="709" w:footer="709" w:gutter="0"/>
          <w:cols w:space="708"/>
          <w:titlePg/>
          <w:docGrid w:linePitch="381"/>
        </w:sect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736B3" w:rsidRPr="00E736B3">
        <w:rPr>
          <w:b/>
          <w:bCs/>
          <w:sz w:val="36"/>
        </w:rPr>
        <w:t>А.В.00001-01</w:t>
      </w:r>
      <w:r>
        <w:rPr>
          <w:b/>
          <w:bCs/>
          <w:caps/>
          <w:sz w:val="36"/>
        </w:rPr>
        <w:fldChar w:fldCharType="end"/>
      </w:r>
    </w:p>
    <w:p w14:paraId="4D9C4A1D" w14:textId="61AB907A" w:rsidR="00A46960" w:rsidRDefault="00A46960" w:rsidP="00A46960">
      <w:pPr>
        <w:rPr>
          <w:b/>
          <w:bCs/>
          <w:szCs w:val="28"/>
        </w:rPr>
      </w:pPr>
    </w:p>
    <w:tbl>
      <w:tblPr>
        <w:tblW w:w="4925" w:type="pct"/>
        <w:tblLook w:val="0000" w:firstRow="0" w:lastRow="0" w:firstColumn="0" w:lastColumn="0" w:noHBand="0" w:noVBand="0"/>
      </w:tblPr>
      <w:tblGrid>
        <w:gridCol w:w="3829"/>
        <w:gridCol w:w="321"/>
        <w:gridCol w:w="271"/>
        <w:gridCol w:w="424"/>
        <w:gridCol w:w="4369"/>
      </w:tblGrid>
      <w:tr w:rsidR="00BE278D" w14:paraId="337EFFF7" w14:textId="3486E2E3" w:rsidTr="00BE278D">
        <w:tc>
          <w:tcPr>
            <w:tcW w:w="3829" w:type="dxa"/>
          </w:tcPr>
          <w:p w14:paraId="104F4E70" w14:textId="7BA04A20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СОГЛАСОВАНО</w:t>
            </w:r>
          </w:p>
        </w:tc>
        <w:tc>
          <w:tcPr>
            <w:tcW w:w="321" w:type="dxa"/>
          </w:tcPr>
          <w:p w14:paraId="7FD40815" w14:textId="70588E12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</w:tcPr>
          <w:p w14:paraId="04470DC3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6401A8C7" w14:textId="77777777" w:rsidR="00BE278D" w:rsidRDefault="00BE278D" w:rsidP="00D818BF">
            <w:pPr>
              <w:jc w:val="center"/>
            </w:pPr>
          </w:p>
        </w:tc>
        <w:tc>
          <w:tcPr>
            <w:tcW w:w="4369" w:type="dxa"/>
          </w:tcPr>
          <w:p w14:paraId="35BAEC2B" w14:textId="5908B61F" w:rsidR="00BE278D" w:rsidRDefault="00BE278D" w:rsidP="00D818BF">
            <w:pPr>
              <w:jc w:val="center"/>
            </w:pPr>
            <w:r>
              <w:t>УТВЕРЖДАЮ</w:t>
            </w:r>
          </w:p>
        </w:tc>
      </w:tr>
      <w:tr w:rsidR="00BE278D" w14:paraId="536137B4" w14:textId="5F02EEF5" w:rsidTr="00BE278D">
        <w:tc>
          <w:tcPr>
            <w:tcW w:w="3829" w:type="dxa"/>
            <w:vAlign w:val="center"/>
          </w:tcPr>
          <w:p w14:paraId="65753F9D" w14:textId="319CAF14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Заместитель директора ГАПОУ СО «САСК»</w:t>
            </w:r>
          </w:p>
        </w:tc>
        <w:tc>
          <w:tcPr>
            <w:tcW w:w="321" w:type="dxa"/>
            <w:vAlign w:val="center"/>
          </w:tcPr>
          <w:p w14:paraId="2A2E6C57" w14:textId="4D80E8F1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51FF15A1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4644A48A" w14:textId="77777777" w:rsidR="00BE278D" w:rsidRDefault="00BE278D" w:rsidP="00D818BF">
            <w:pPr>
              <w:jc w:val="center"/>
            </w:pPr>
          </w:p>
        </w:tc>
        <w:tc>
          <w:tcPr>
            <w:tcW w:w="4369" w:type="dxa"/>
            <w:vAlign w:val="center"/>
          </w:tcPr>
          <w:p w14:paraId="0E9615D5" w14:textId="78EB5FE3" w:rsidR="00BE278D" w:rsidRDefault="00BE278D" w:rsidP="00D818BF">
            <w:pPr>
              <w:jc w:val="center"/>
            </w:pPr>
            <w:r>
              <w:t>Директор ГАПОУ СО «САСК»</w:t>
            </w:r>
          </w:p>
        </w:tc>
      </w:tr>
      <w:tr w:rsidR="00BE278D" w14:paraId="29E56625" w14:textId="2ED04447" w:rsidTr="00BE278D">
        <w:trPr>
          <w:trHeight w:val="457"/>
        </w:trPr>
        <w:tc>
          <w:tcPr>
            <w:tcW w:w="3829" w:type="dxa"/>
            <w:vAlign w:val="center"/>
          </w:tcPr>
          <w:p w14:paraId="191F6410" w14:textId="1A857051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_____________</w:t>
            </w:r>
            <w:r w:rsidR="00B83363">
              <w:t>А.А. Шейкина</w:t>
            </w:r>
          </w:p>
        </w:tc>
        <w:tc>
          <w:tcPr>
            <w:tcW w:w="321" w:type="dxa"/>
            <w:vAlign w:val="center"/>
          </w:tcPr>
          <w:p w14:paraId="53A2DE43" w14:textId="5E16509C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2A35A36E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4778FE81" w14:textId="77777777" w:rsidR="00BE278D" w:rsidRDefault="00BE278D" w:rsidP="00D818BF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06D81E9B" w14:textId="2BBF65FF" w:rsidR="00BE278D" w:rsidRDefault="00BE278D" w:rsidP="00D818BF">
            <w:pPr>
              <w:tabs>
                <w:tab w:val="left" w:pos="5727"/>
              </w:tabs>
              <w:jc w:val="center"/>
            </w:pPr>
            <w:r>
              <w:t xml:space="preserve">_____________С.Л. </w:t>
            </w:r>
            <w:proofErr w:type="spellStart"/>
            <w:r>
              <w:t>Аборин</w:t>
            </w:r>
            <w:proofErr w:type="spellEnd"/>
          </w:p>
        </w:tc>
      </w:tr>
      <w:tr w:rsidR="00BE278D" w14:paraId="4389DACA" w14:textId="2C1AC660" w:rsidTr="00BE278D">
        <w:trPr>
          <w:trHeight w:val="519"/>
        </w:trPr>
        <w:tc>
          <w:tcPr>
            <w:tcW w:w="3829" w:type="dxa"/>
            <w:vAlign w:val="center"/>
          </w:tcPr>
          <w:p w14:paraId="33F0D172" w14:textId="784E5898" w:rsidR="00BE278D" w:rsidRDefault="00BE278D" w:rsidP="00BE278D">
            <w:pPr>
              <w:tabs>
                <w:tab w:val="left" w:pos="5727"/>
              </w:tabs>
              <w:rPr>
                <w:b/>
                <w:bCs/>
              </w:rPr>
            </w:pPr>
            <w:r>
              <w:t>“_____” _____________202__</w:t>
            </w:r>
          </w:p>
        </w:tc>
        <w:tc>
          <w:tcPr>
            <w:tcW w:w="321" w:type="dxa"/>
            <w:vAlign w:val="center"/>
          </w:tcPr>
          <w:p w14:paraId="608C72D4" w14:textId="644E8929" w:rsidR="00BE278D" w:rsidRDefault="00BE278D" w:rsidP="00D818BF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271" w:type="dxa"/>
            <w:vAlign w:val="center"/>
          </w:tcPr>
          <w:p w14:paraId="071E239C" w14:textId="77777777" w:rsidR="00BE278D" w:rsidRDefault="00BE278D" w:rsidP="00D818BF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424" w:type="dxa"/>
          </w:tcPr>
          <w:p w14:paraId="6FE605FD" w14:textId="77777777" w:rsidR="00BE278D" w:rsidRDefault="00BE278D" w:rsidP="00D818BF">
            <w:pPr>
              <w:tabs>
                <w:tab w:val="left" w:pos="5727"/>
              </w:tabs>
              <w:jc w:val="center"/>
            </w:pPr>
          </w:p>
        </w:tc>
        <w:tc>
          <w:tcPr>
            <w:tcW w:w="4369" w:type="dxa"/>
            <w:vAlign w:val="center"/>
          </w:tcPr>
          <w:p w14:paraId="1A390ED8" w14:textId="68B8A633" w:rsidR="00BE278D" w:rsidRDefault="00BE278D" w:rsidP="00D818BF">
            <w:pPr>
              <w:tabs>
                <w:tab w:val="left" w:pos="5727"/>
              </w:tabs>
              <w:jc w:val="center"/>
            </w:pPr>
            <w:r>
              <w:t>“_____” ____________202__</w:t>
            </w:r>
          </w:p>
        </w:tc>
      </w:tr>
    </w:tbl>
    <w:p w14:paraId="1A9B5845" w14:textId="77777777" w:rsidR="00A46960" w:rsidRDefault="00A46960" w:rsidP="00A46960">
      <w:pPr>
        <w:jc w:val="center"/>
        <w:rPr>
          <w:b/>
          <w:bCs/>
        </w:rPr>
      </w:pPr>
    </w:p>
    <w:p w14:paraId="5495FD39" w14:textId="77777777" w:rsidR="00A46960" w:rsidRDefault="00A46960" w:rsidP="00A46960">
      <w:pPr>
        <w:jc w:val="center"/>
        <w:rPr>
          <w:b/>
          <w:bCs/>
        </w:rPr>
      </w:pPr>
    </w:p>
    <w:p w14:paraId="1920495A" w14:textId="77777777" w:rsidR="00A46960" w:rsidRDefault="00A46960" w:rsidP="00A46960">
      <w:pPr>
        <w:jc w:val="center"/>
        <w:rPr>
          <w:b/>
          <w:bCs/>
        </w:rPr>
      </w:pPr>
    </w:p>
    <w:p w14:paraId="06AACCC7" w14:textId="77777777" w:rsidR="00A46960" w:rsidRDefault="00A46960" w:rsidP="00A46960">
      <w:pPr>
        <w:jc w:val="center"/>
        <w:rPr>
          <w:b/>
          <w:bCs/>
        </w:rPr>
      </w:pPr>
    </w:p>
    <w:p w14:paraId="617EA1EB" w14:textId="77777777" w:rsidR="00A46960" w:rsidRDefault="00A46960" w:rsidP="00A46960">
      <w:pPr>
        <w:jc w:val="center"/>
        <w:rPr>
          <w:b/>
          <w:bCs/>
        </w:rPr>
      </w:pPr>
    </w:p>
    <w:p w14:paraId="43FFECDA" w14:textId="77777777" w:rsidR="00A46960" w:rsidRDefault="00A46960" w:rsidP="0040125E">
      <w:pPr>
        <w:rPr>
          <w:b/>
          <w:bCs/>
        </w:rPr>
      </w:pPr>
    </w:p>
    <w:p w14:paraId="4C2E5244" w14:textId="77777777" w:rsidR="00A46960" w:rsidRDefault="00A46960" w:rsidP="00A46960">
      <w:pPr>
        <w:jc w:val="center"/>
        <w:rPr>
          <w:b/>
          <w:bCs/>
        </w:rPr>
      </w:pPr>
    </w:p>
    <w:p w14:paraId="2816EA33" w14:textId="77777777" w:rsidR="00A46960" w:rsidRDefault="00A46960" w:rsidP="00A46960">
      <w:pPr>
        <w:jc w:val="center"/>
        <w:rPr>
          <w:b/>
          <w:bCs/>
        </w:rPr>
      </w:pPr>
    </w:p>
    <w:p w14:paraId="122364CC" w14:textId="77777777" w:rsidR="00A46960" w:rsidRDefault="00A46960" w:rsidP="00A46960">
      <w:pPr>
        <w:jc w:val="center"/>
        <w:rPr>
          <w:b/>
          <w:bCs/>
        </w:rPr>
      </w:pPr>
    </w:p>
    <w:p w14:paraId="72DE9769" w14:textId="58831E54" w:rsidR="00A46960" w:rsidRDefault="00A46960" w:rsidP="00A46960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>ПРОГРАММА «</w:t>
      </w:r>
      <w:r w:rsidR="00F72278" w:rsidRPr="00F72278">
        <w:rPr>
          <w:b/>
          <w:bCs/>
          <w:caps/>
          <w:sz w:val="32"/>
        </w:rPr>
        <w:t>ПРОИЗВОДСТВО МЯСОПРОДУТОВ</w:t>
      </w:r>
      <w:r>
        <w:rPr>
          <w:b/>
          <w:bCs/>
          <w:caps/>
          <w:sz w:val="32"/>
        </w:rPr>
        <w:t>»</w:t>
      </w:r>
    </w:p>
    <w:p w14:paraId="606384EA" w14:textId="1E0F35D1" w:rsidR="00A46960" w:rsidRDefault="00C20087" w:rsidP="00A46960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Руководство</w:t>
      </w:r>
      <w:r w:rsidR="00A46960">
        <w:rPr>
          <w:b/>
          <w:bCs/>
          <w:sz w:val="36"/>
        </w:rPr>
        <w:t xml:space="preserve"> </w:t>
      </w:r>
      <w:r>
        <w:rPr>
          <w:b/>
          <w:bCs/>
          <w:sz w:val="36"/>
        </w:rPr>
        <w:t>администратора</w:t>
      </w:r>
    </w:p>
    <w:p w14:paraId="64EEE2E4" w14:textId="77777777" w:rsidR="00A46960" w:rsidRDefault="00A46960" w:rsidP="00A46960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14:paraId="3B833585" w14:textId="68C8BA0D" w:rsidR="00A46960" w:rsidRDefault="00A46960" w:rsidP="00A46960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1" w:name="ДецНомер"/>
      <w:bookmarkStart w:id="2" w:name="Закладка"/>
      <w:r w:rsidR="00E736B3">
        <w:rPr>
          <w:b/>
          <w:bCs/>
          <w:sz w:val="44"/>
        </w:rPr>
        <w:t>А.В.00001-01</w:t>
      </w:r>
      <w:bookmarkEnd w:id="1"/>
      <w:bookmarkEnd w:id="2"/>
      <w:r>
        <w:rPr>
          <w:b/>
          <w:bCs/>
          <w:sz w:val="44"/>
        </w:rPr>
        <w:fldChar w:fldCharType="end"/>
      </w:r>
    </w:p>
    <w:p w14:paraId="33A9105A" w14:textId="66B40E69" w:rsidR="00A46960" w:rsidRDefault="00A46960" w:rsidP="00A46960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 w:rsidR="00E736B3" w:rsidRPr="00E736B3">
        <w:rPr>
          <w:b/>
          <w:bCs/>
          <w:sz w:val="36"/>
        </w:rPr>
        <w:t>А.В.00001-01</w:t>
      </w:r>
      <w:r>
        <w:rPr>
          <w:b/>
          <w:bCs/>
          <w:caps/>
          <w:sz w:val="36"/>
        </w:rPr>
        <w:fldChar w:fldCharType="end"/>
      </w:r>
      <w:r>
        <w:rPr>
          <w:b/>
          <w:bCs/>
          <w:caps/>
          <w:sz w:val="36"/>
        </w:rPr>
        <w:t>-лу</w:t>
      </w:r>
    </w:p>
    <w:p w14:paraId="77E508C9" w14:textId="77777777" w:rsidR="00A46960" w:rsidRDefault="00A46960" w:rsidP="00A46960">
      <w:pPr>
        <w:rPr>
          <w:b/>
          <w:bCs/>
          <w:sz w:val="32"/>
        </w:rPr>
      </w:pPr>
    </w:p>
    <w:p w14:paraId="1037BCED" w14:textId="77777777" w:rsidR="00A46960" w:rsidRDefault="00A46960" w:rsidP="00A46960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2265"/>
        <w:gridCol w:w="1239"/>
        <w:gridCol w:w="4561"/>
      </w:tblGrid>
      <w:tr w:rsidR="00A46960" w14:paraId="6922F5AC" w14:textId="77777777" w:rsidTr="007229AD">
        <w:tc>
          <w:tcPr>
            <w:tcW w:w="3416" w:type="dxa"/>
            <w:vAlign w:val="center"/>
          </w:tcPr>
          <w:p w14:paraId="455783A6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624FF2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BA1CC2E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Руководитель разработки</w:t>
            </w:r>
          </w:p>
        </w:tc>
      </w:tr>
      <w:tr w:rsidR="00A46960" w14:paraId="2B4AE243" w14:textId="77777777" w:rsidTr="007229AD">
        <w:tc>
          <w:tcPr>
            <w:tcW w:w="3416" w:type="dxa"/>
            <w:vAlign w:val="center"/>
          </w:tcPr>
          <w:p w14:paraId="7D37B613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D50FB0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6BA11D6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A46960" w14:paraId="3F2564D2" w14:textId="77777777" w:rsidTr="007229AD">
        <w:trPr>
          <w:trHeight w:val="513"/>
        </w:trPr>
        <w:tc>
          <w:tcPr>
            <w:tcW w:w="3416" w:type="dxa"/>
            <w:vAlign w:val="center"/>
          </w:tcPr>
          <w:p w14:paraId="72D6DB8F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7B1F822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4188FB81" w14:textId="291C3287" w:rsidR="00A46960" w:rsidRDefault="00A46960" w:rsidP="002B55BE">
            <w:pPr>
              <w:tabs>
                <w:tab w:val="left" w:pos="5727"/>
              </w:tabs>
              <w:jc w:val="both"/>
            </w:pPr>
            <w:r>
              <w:t>___________О.В.</w:t>
            </w:r>
            <w:r w:rsidR="002B55BE">
              <w:t xml:space="preserve"> Зыбина</w:t>
            </w:r>
          </w:p>
        </w:tc>
      </w:tr>
      <w:tr w:rsidR="00A46960" w14:paraId="1CB926B5" w14:textId="77777777" w:rsidTr="007229AD">
        <w:trPr>
          <w:trHeight w:val="142"/>
        </w:trPr>
        <w:tc>
          <w:tcPr>
            <w:tcW w:w="3416" w:type="dxa"/>
            <w:vAlign w:val="center"/>
          </w:tcPr>
          <w:p w14:paraId="1899A7C7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9C64ED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7CA7361" w14:textId="628250CD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  <w:tr w:rsidR="00A46960" w14:paraId="15A7D980" w14:textId="77777777" w:rsidTr="007229AD">
        <w:trPr>
          <w:trHeight w:hRule="exact" w:val="567"/>
        </w:trPr>
        <w:tc>
          <w:tcPr>
            <w:tcW w:w="3416" w:type="dxa"/>
            <w:vAlign w:val="center"/>
          </w:tcPr>
          <w:p w14:paraId="060EB8C3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7DD2BD7E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18BC94DE" w14:textId="77777777" w:rsidR="00A46960" w:rsidRDefault="00A46960" w:rsidP="007229AD">
            <w:pPr>
              <w:tabs>
                <w:tab w:val="left" w:pos="5727"/>
              </w:tabs>
              <w:jc w:val="center"/>
            </w:pPr>
          </w:p>
        </w:tc>
      </w:tr>
      <w:tr w:rsidR="00A46960" w14:paraId="053F8D79" w14:textId="77777777" w:rsidTr="007229AD">
        <w:tc>
          <w:tcPr>
            <w:tcW w:w="3416" w:type="dxa"/>
            <w:vAlign w:val="center"/>
          </w:tcPr>
          <w:p w14:paraId="634FB699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041D0725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8A7B7B5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Ответственный исполнитель</w:t>
            </w:r>
          </w:p>
        </w:tc>
      </w:tr>
      <w:tr w:rsidR="00A46960" w14:paraId="28A5D52C" w14:textId="77777777" w:rsidTr="007229AD">
        <w:tc>
          <w:tcPr>
            <w:tcW w:w="3416" w:type="dxa"/>
            <w:vAlign w:val="center"/>
          </w:tcPr>
          <w:p w14:paraId="722311F4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674A3EB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03C145F7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Преподаватель ГАПОУ СО «САСК»</w:t>
            </w:r>
          </w:p>
        </w:tc>
      </w:tr>
      <w:tr w:rsidR="00A46960" w14:paraId="17115F8C" w14:textId="77777777" w:rsidTr="007229AD">
        <w:trPr>
          <w:trHeight w:val="468"/>
        </w:trPr>
        <w:tc>
          <w:tcPr>
            <w:tcW w:w="3416" w:type="dxa"/>
            <w:vAlign w:val="center"/>
          </w:tcPr>
          <w:p w14:paraId="7CEFB48D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12EE6E93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6014BFDD" w14:textId="5FBD504B" w:rsidR="00A46960" w:rsidRDefault="00A46960" w:rsidP="002B55BE">
            <w:pPr>
              <w:tabs>
                <w:tab w:val="left" w:pos="5727"/>
              </w:tabs>
              <w:jc w:val="both"/>
            </w:pPr>
            <w:r>
              <w:t>____________Е.М.</w:t>
            </w:r>
            <w:r w:rsidR="0040125E">
              <w:t xml:space="preserve"> </w:t>
            </w:r>
            <w:proofErr w:type="spellStart"/>
            <w:r w:rsidR="0040125E">
              <w:t>Норовяткина</w:t>
            </w:r>
            <w:proofErr w:type="spellEnd"/>
          </w:p>
        </w:tc>
      </w:tr>
      <w:tr w:rsidR="00A46960" w14:paraId="6C3B3697" w14:textId="77777777" w:rsidTr="007229AD">
        <w:tc>
          <w:tcPr>
            <w:tcW w:w="3416" w:type="dxa"/>
            <w:vAlign w:val="center"/>
          </w:tcPr>
          <w:p w14:paraId="108B44AB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D6208C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36AB7F30" w14:textId="31EDA6B9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  <w:tr w:rsidR="00A46960" w14:paraId="2EA77383" w14:textId="77777777" w:rsidTr="007229AD">
        <w:trPr>
          <w:trHeight w:hRule="exact" w:val="567"/>
        </w:trPr>
        <w:tc>
          <w:tcPr>
            <w:tcW w:w="3416" w:type="dxa"/>
            <w:vAlign w:val="center"/>
          </w:tcPr>
          <w:p w14:paraId="36AA3D1C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3BF7378F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161B415E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</w:tr>
      <w:tr w:rsidR="00A46960" w14:paraId="295A2ACB" w14:textId="77777777" w:rsidTr="007229AD">
        <w:tc>
          <w:tcPr>
            <w:tcW w:w="3416" w:type="dxa"/>
            <w:vAlign w:val="center"/>
          </w:tcPr>
          <w:p w14:paraId="6907438D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56B765B1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4C51F9A" w14:textId="77777777" w:rsidR="00A46960" w:rsidRDefault="00A46960" w:rsidP="002B55BE">
            <w:pPr>
              <w:tabs>
                <w:tab w:val="left" w:pos="5727"/>
              </w:tabs>
              <w:jc w:val="both"/>
            </w:pPr>
            <w:r>
              <w:t>Исполнитель</w:t>
            </w:r>
          </w:p>
        </w:tc>
      </w:tr>
      <w:tr w:rsidR="00A46960" w14:paraId="6FF3CB47" w14:textId="77777777" w:rsidTr="007229AD">
        <w:tc>
          <w:tcPr>
            <w:tcW w:w="3416" w:type="dxa"/>
            <w:vAlign w:val="center"/>
          </w:tcPr>
          <w:p w14:paraId="03286B0B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09F2870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34DF274F" w14:textId="751B3165" w:rsidR="00A46960" w:rsidRDefault="00A46960" w:rsidP="002B55BE">
            <w:pPr>
              <w:tabs>
                <w:tab w:val="left" w:pos="5727"/>
              </w:tabs>
              <w:jc w:val="both"/>
            </w:pPr>
            <w:r>
              <w:t xml:space="preserve">Студент группы </w:t>
            </w:r>
            <w:r w:rsidR="00233635">
              <w:t>31</w:t>
            </w:r>
            <w:r>
              <w:t xml:space="preserve"> ИС</w:t>
            </w:r>
          </w:p>
        </w:tc>
      </w:tr>
      <w:tr w:rsidR="00A46960" w14:paraId="19F1CB0E" w14:textId="77777777" w:rsidTr="007229AD">
        <w:trPr>
          <w:trHeight w:val="442"/>
        </w:trPr>
        <w:tc>
          <w:tcPr>
            <w:tcW w:w="3416" w:type="dxa"/>
            <w:vAlign w:val="center"/>
          </w:tcPr>
          <w:p w14:paraId="76CA4ADE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49A70C07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2885393E" w14:textId="4B45AA7E" w:rsidR="00A46960" w:rsidRDefault="00A46960" w:rsidP="002B55BE">
            <w:pPr>
              <w:tabs>
                <w:tab w:val="left" w:pos="5727"/>
              </w:tabs>
              <w:jc w:val="both"/>
            </w:pPr>
            <w:r>
              <w:t xml:space="preserve">_____________ </w:t>
            </w:r>
            <w:r w:rsidR="00233635">
              <w:t>А</w:t>
            </w:r>
            <w:r w:rsidR="00B83363">
              <w:t xml:space="preserve">.А. </w:t>
            </w:r>
            <w:r w:rsidR="00233635">
              <w:t>Курбанов</w:t>
            </w:r>
            <w:bookmarkStart w:id="3" w:name="_GoBack"/>
            <w:bookmarkEnd w:id="3"/>
          </w:p>
        </w:tc>
      </w:tr>
      <w:tr w:rsidR="00A46960" w14:paraId="3D603EF6" w14:textId="77777777" w:rsidTr="007229AD">
        <w:trPr>
          <w:trHeight w:val="439"/>
        </w:trPr>
        <w:tc>
          <w:tcPr>
            <w:tcW w:w="3416" w:type="dxa"/>
            <w:vAlign w:val="center"/>
          </w:tcPr>
          <w:p w14:paraId="6C078F28" w14:textId="77777777" w:rsidR="00A46960" w:rsidRDefault="00A46960" w:rsidP="007229AD">
            <w:pPr>
              <w:tabs>
                <w:tab w:val="left" w:pos="5727"/>
              </w:tabs>
              <w:jc w:val="center"/>
              <w:rPr>
                <w:b/>
                <w:bCs/>
              </w:rPr>
            </w:pPr>
          </w:p>
        </w:tc>
        <w:tc>
          <w:tcPr>
            <w:tcW w:w="1813" w:type="dxa"/>
            <w:vAlign w:val="center"/>
          </w:tcPr>
          <w:p w14:paraId="790BDEC6" w14:textId="77777777" w:rsidR="00A46960" w:rsidRDefault="00A46960" w:rsidP="007229AD">
            <w:pPr>
              <w:tabs>
                <w:tab w:val="left" w:pos="5727"/>
              </w:tabs>
              <w:rPr>
                <w:b/>
                <w:bCs/>
              </w:rPr>
            </w:pPr>
          </w:p>
        </w:tc>
        <w:tc>
          <w:tcPr>
            <w:tcW w:w="5670" w:type="dxa"/>
            <w:vAlign w:val="center"/>
          </w:tcPr>
          <w:p w14:paraId="576E4BD6" w14:textId="7E3F4C7D" w:rsidR="00A46960" w:rsidRDefault="00A46960" w:rsidP="002B55BE">
            <w:pPr>
              <w:tabs>
                <w:tab w:val="left" w:pos="5727"/>
              </w:tabs>
              <w:jc w:val="both"/>
            </w:pPr>
            <w:r>
              <w:t>“_____” ____________20</w:t>
            </w:r>
            <w:r w:rsidR="00FB23DA">
              <w:t>2</w:t>
            </w:r>
            <w:r>
              <w:t>__</w:t>
            </w:r>
          </w:p>
        </w:tc>
      </w:tr>
    </w:tbl>
    <w:p w14:paraId="4FD35C64" w14:textId="08B61DA7" w:rsidR="008F18E1" w:rsidRDefault="008F18E1" w:rsidP="00A46960">
      <w:pPr>
        <w:rPr>
          <w:b/>
          <w:bCs/>
          <w:szCs w:val="28"/>
        </w:rPr>
        <w:sectPr w:rsidR="008F18E1" w:rsidSect="00882A80">
          <w:headerReference w:type="first" r:id="rId12"/>
          <w:footerReference w:type="first" r:id="rId13"/>
          <w:pgSz w:w="11906" w:h="16838" w:code="9"/>
          <w:pgMar w:top="1134" w:right="851" w:bottom="1134" w:left="1701" w:header="709" w:footer="709" w:gutter="0"/>
          <w:pgNumType w:start="1"/>
          <w:cols w:space="708"/>
          <w:titlePg/>
          <w:docGrid w:linePitch="381"/>
        </w:sectPr>
      </w:pPr>
    </w:p>
    <w:p w14:paraId="7A8C5738" w14:textId="77777777" w:rsidR="00EE5CC7" w:rsidRPr="002944E3" w:rsidRDefault="002B0B76" w:rsidP="002A544C">
      <w:pPr>
        <w:jc w:val="center"/>
        <w:rPr>
          <w:caps/>
        </w:rPr>
      </w:pPr>
      <w:bookmarkStart w:id="4" w:name="_Toc40077667"/>
      <w:r w:rsidRPr="002A544C">
        <w:rPr>
          <w:b/>
          <w:bCs/>
          <w:caps/>
        </w:rPr>
        <w:lastRenderedPageBreak/>
        <w:t>Аннотация</w:t>
      </w:r>
      <w:bookmarkEnd w:id="4"/>
    </w:p>
    <w:p w14:paraId="74FAF8F3" w14:textId="2F3EAA95" w:rsidR="008F18E1" w:rsidRPr="008C3A3C" w:rsidRDefault="002B0B76">
      <w:pPr>
        <w:ind w:firstLine="709"/>
        <w:jc w:val="both"/>
      </w:pPr>
      <w:r>
        <w:t xml:space="preserve">В данном программном документе приведено </w:t>
      </w:r>
      <w:r w:rsidR="00C20087">
        <w:t>руководство администратора</w:t>
      </w:r>
      <w:r>
        <w:t xml:space="preserve"> на программ</w:t>
      </w:r>
      <w:r w:rsidR="00C20087">
        <w:t>у</w:t>
      </w:r>
      <w:r>
        <w:t xml:space="preserve"> </w:t>
      </w:r>
      <w:r w:rsidR="008C3A3C">
        <w:t>«</w:t>
      </w:r>
      <w:r w:rsidR="00F72278">
        <w:t>Производство мясопродуктов</w:t>
      </w:r>
      <w:r w:rsidR="008C3A3C">
        <w:t>»</w:t>
      </w:r>
    </w:p>
    <w:p w14:paraId="5B2D7AFC" w14:textId="72BAED54" w:rsidR="008F18E1" w:rsidRDefault="002B0B76">
      <w:pPr>
        <w:jc w:val="both"/>
      </w:pPr>
      <w:r>
        <w:tab/>
        <w:t>В данном программном документе, в разделе «</w:t>
      </w:r>
      <w:r w:rsidR="0052132A" w:rsidRPr="0052132A">
        <w:t>Назначение программы</w:t>
      </w:r>
      <w:r>
        <w:t xml:space="preserve">» указано </w:t>
      </w:r>
      <w:r w:rsidR="0052132A" w:rsidRPr="0052132A">
        <w:t>сведения о назначении программы и информация, достаточная для понимания функций программы и ее эксплуатации.</w:t>
      </w:r>
    </w:p>
    <w:p w14:paraId="67100D80" w14:textId="77777777" w:rsidR="0052132A" w:rsidRDefault="0052132A" w:rsidP="0052132A">
      <w:pPr>
        <w:ind w:firstLine="709"/>
        <w:jc w:val="both"/>
      </w:pPr>
      <w:r>
        <w:t>В разделе «</w:t>
      </w:r>
      <w:r w:rsidRPr="0052132A">
        <w:t>Условия выполнения программы</w:t>
      </w:r>
      <w:r>
        <w:t xml:space="preserve">» указано </w:t>
      </w:r>
      <w:r w:rsidRPr="0052132A">
        <w:t>условия, необходимые для выполнения программы (минимальный и (или) максимальный состав аппаратурных и программных средств и т.п.).</w:t>
      </w:r>
    </w:p>
    <w:p w14:paraId="30BCFE00" w14:textId="77777777" w:rsidR="0052132A" w:rsidRDefault="0052132A" w:rsidP="0052132A">
      <w:pPr>
        <w:ind w:firstLine="709"/>
        <w:jc w:val="both"/>
      </w:pPr>
      <w:r>
        <w:t>В разделе «</w:t>
      </w:r>
      <w:r w:rsidRPr="0052132A">
        <w:t>Выполнение программы</w:t>
      </w:r>
      <w:r>
        <w:t xml:space="preserve">» указано </w:t>
      </w:r>
      <w:r w:rsidRPr="0052132A">
        <w:t>последовательность действий оператора,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оператор осуществляет загрузку и управляет выполнением программы, а также ответы программы на эти команды.</w:t>
      </w:r>
    </w:p>
    <w:p w14:paraId="2B5849F0" w14:textId="77777777" w:rsidR="0052132A" w:rsidRPr="0052132A" w:rsidRDefault="0052132A" w:rsidP="0052132A">
      <w:pPr>
        <w:ind w:firstLine="709"/>
        <w:jc w:val="both"/>
      </w:pPr>
      <w:r>
        <w:t>В разделе «</w:t>
      </w:r>
      <w:r w:rsidRPr="0052132A">
        <w:t>Сообщения оператору</w:t>
      </w:r>
      <w:r>
        <w:t xml:space="preserve">» </w:t>
      </w:r>
      <w:r w:rsidRPr="0052132A">
        <w:t>приведены тексты сообщений, выдаваемых в ходе выполнения программы, описание их содержания и соответствующие действия оператора (действия оператора в случае сбоя, возможности повторного запуска программы и т.п.).</w:t>
      </w:r>
    </w:p>
    <w:p w14:paraId="5BEAA8EF" w14:textId="75194D42" w:rsidR="008F18E1" w:rsidRDefault="002B0B76" w:rsidP="0052132A">
      <w:pPr>
        <w:ind w:firstLine="709"/>
        <w:jc w:val="both"/>
      </w:pPr>
      <w:r>
        <w:t xml:space="preserve">Оформление программного документа «Руководство оператора» произведено по требованиям </w:t>
      </w:r>
      <w:r w:rsidR="00A932B9">
        <w:t>ЕСПД (</w:t>
      </w:r>
      <w:r>
        <w:t xml:space="preserve">ГОСТ 19.101-77 </w:t>
      </w:r>
      <w:r>
        <w:rPr>
          <w:rStyle w:val="ac"/>
        </w:rPr>
        <w:footnoteReference w:customMarkFollows="1" w:id="1"/>
        <w:t>1)</w:t>
      </w:r>
      <w:r>
        <w:t xml:space="preserve">, ГОСТ 19.103-77 </w:t>
      </w:r>
      <w:r>
        <w:rPr>
          <w:rStyle w:val="ac"/>
        </w:rPr>
        <w:footnoteReference w:customMarkFollows="1" w:id="2"/>
        <w:t>2)</w:t>
      </w:r>
      <w:r>
        <w:t xml:space="preserve">, ГОСТ 19.104-78* </w:t>
      </w:r>
      <w:r>
        <w:rPr>
          <w:rStyle w:val="ac"/>
        </w:rPr>
        <w:footnoteReference w:customMarkFollows="1" w:id="3"/>
        <w:t>3)</w:t>
      </w:r>
      <w:r>
        <w:t xml:space="preserve">, ГОСТ 19.105-78* </w:t>
      </w:r>
      <w:r>
        <w:rPr>
          <w:rStyle w:val="ac"/>
        </w:rPr>
        <w:footnoteReference w:customMarkFollows="1" w:id="4"/>
        <w:t>4)</w:t>
      </w:r>
      <w:r>
        <w:t xml:space="preserve">, ГОСТ 19.106-78* </w:t>
      </w:r>
      <w:r>
        <w:rPr>
          <w:rStyle w:val="ac"/>
        </w:rPr>
        <w:footnoteReference w:customMarkFollows="1" w:id="5"/>
        <w:t>5)</w:t>
      </w:r>
      <w:r>
        <w:t xml:space="preserve">, ГОСТ 19.201-78 </w:t>
      </w:r>
      <w:r>
        <w:rPr>
          <w:rStyle w:val="ac"/>
        </w:rPr>
        <w:footnoteReference w:customMarkFollows="1" w:id="6"/>
        <w:t>6)</w:t>
      </w:r>
      <w:r>
        <w:t xml:space="preserve">, ГОСТ 19.604-78* </w:t>
      </w:r>
      <w:r>
        <w:rPr>
          <w:rStyle w:val="ac"/>
        </w:rPr>
        <w:footnoteReference w:customMarkFollows="1" w:id="7"/>
        <w:t>7)</w:t>
      </w:r>
      <w:r>
        <w:t>).</w:t>
      </w:r>
    </w:p>
    <w:p w14:paraId="545FBD74" w14:textId="77777777" w:rsidR="00EE5CC7" w:rsidRPr="002A544C" w:rsidRDefault="002B0B76" w:rsidP="002A544C">
      <w:pPr>
        <w:jc w:val="center"/>
        <w:rPr>
          <w:b/>
          <w:bCs/>
          <w:caps/>
        </w:rPr>
      </w:pPr>
      <w:r>
        <w:rPr>
          <w:caps/>
        </w:rPr>
        <w:br w:type="page"/>
      </w:r>
      <w:bookmarkStart w:id="5" w:name="_Toc40077668"/>
      <w:r w:rsidRPr="002A544C">
        <w:rPr>
          <w:b/>
          <w:bCs/>
          <w:caps/>
          <w:sz w:val="32"/>
          <w:szCs w:val="28"/>
        </w:rPr>
        <w:lastRenderedPageBreak/>
        <w:t>Содержание</w:t>
      </w:r>
      <w:bookmarkEnd w:id="5"/>
    </w:p>
    <w:p w14:paraId="7355EC05" w14:textId="14334FA4" w:rsidR="002944D1" w:rsidRPr="002944D1" w:rsidRDefault="00843724" w:rsidP="002944D1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r w:rsidRPr="002944D1">
        <w:rPr>
          <w:rFonts w:ascii="Times New Roman" w:hAnsi="Times New Roman" w:cs="Times New Roman"/>
          <w:bCs w:val="0"/>
          <w:sz w:val="28"/>
          <w:szCs w:val="28"/>
        </w:rPr>
        <w:fldChar w:fldCharType="begin"/>
      </w:r>
      <w:r w:rsidRPr="002944D1">
        <w:rPr>
          <w:rFonts w:ascii="Times New Roman" w:hAnsi="Times New Roman" w:cs="Times New Roman"/>
          <w:bCs w:val="0"/>
          <w:sz w:val="28"/>
          <w:szCs w:val="28"/>
        </w:rPr>
        <w:instrText xml:space="preserve"> TOC \o "1-3" \h \z </w:instrText>
      </w:r>
      <w:r w:rsidRPr="002944D1">
        <w:rPr>
          <w:rFonts w:ascii="Times New Roman" w:hAnsi="Times New Roman" w:cs="Times New Roman"/>
          <w:bCs w:val="0"/>
          <w:sz w:val="28"/>
          <w:szCs w:val="28"/>
        </w:rPr>
        <w:fldChar w:fldCharType="separate"/>
      </w:r>
      <w:hyperlink w:anchor="_Toc225841269" w:history="1">
        <w:r w:rsidR="002944D1" w:rsidRPr="002944D1">
          <w:rPr>
            <w:rStyle w:val="ad"/>
            <w:rFonts w:ascii="Times New Roman" w:hAnsi="Times New Roman" w:cs="Times New Roman"/>
            <w:noProof/>
            <w:sz w:val="28"/>
            <w:szCs w:val="28"/>
          </w:rPr>
          <w:t>1. НАЗНАЧЕНИЕ ПРОГРАММЫ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_Toc225841269 \h </w:instrTex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>4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4C623E" w14:textId="654C2393" w:rsidR="002944D1" w:rsidRPr="002944D1" w:rsidRDefault="001F100E" w:rsidP="002944D1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841270" w:history="1">
        <w:r w:rsidR="002944D1" w:rsidRPr="002944D1">
          <w:rPr>
            <w:rStyle w:val="ad"/>
            <w:rFonts w:ascii="Times New Roman" w:hAnsi="Times New Roman" w:cs="Times New Roman"/>
            <w:noProof/>
            <w:sz w:val="28"/>
            <w:szCs w:val="28"/>
          </w:rPr>
          <w:t>2. Условия выполнения программы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_Toc225841270 \h </w:instrTex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761CA0E" w14:textId="63402DA8" w:rsidR="002944D1" w:rsidRPr="002944D1" w:rsidRDefault="001F100E" w:rsidP="002944D1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841271" w:history="1">
        <w:r w:rsidR="002944D1" w:rsidRPr="002944D1">
          <w:rPr>
            <w:rStyle w:val="ad"/>
            <w:rFonts w:ascii="Times New Roman" w:hAnsi="Times New Roman" w:cs="Times New Roman"/>
            <w:noProof/>
            <w:sz w:val="28"/>
            <w:szCs w:val="28"/>
          </w:rPr>
          <w:t>Минимальные системные требования для программы «Производство мясопродуктов»: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_Toc225841271 \h </w:instrTex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D913348" w14:textId="749D700F" w:rsidR="002944D1" w:rsidRPr="002944D1" w:rsidRDefault="001F100E" w:rsidP="002944D1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841272" w:history="1">
        <w:r w:rsidR="002944D1" w:rsidRPr="002944D1">
          <w:rPr>
            <w:rStyle w:val="ad"/>
            <w:rFonts w:ascii="Times New Roman" w:hAnsi="Times New Roman" w:cs="Times New Roman"/>
            <w:noProof/>
            <w:sz w:val="28"/>
            <w:szCs w:val="28"/>
          </w:rPr>
          <w:t>3. Выполения программы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_Toc225841272 \h </w:instrTex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>6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66933D6" w14:textId="0EE15A94" w:rsidR="002944D1" w:rsidRPr="002944D1" w:rsidRDefault="001F100E" w:rsidP="002944D1">
      <w:pPr>
        <w:pStyle w:val="10"/>
        <w:tabs>
          <w:tab w:val="right" w:leader="dot" w:pos="9344"/>
        </w:tabs>
        <w:rPr>
          <w:rFonts w:ascii="Times New Roman" w:eastAsiaTheme="minorEastAsia" w:hAnsi="Times New Roman" w:cs="Times New Roman"/>
          <w:b w:val="0"/>
          <w:bCs w:val="0"/>
          <w:caps w:val="0"/>
          <w:noProof/>
          <w:sz w:val="28"/>
          <w:szCs w:val="28"/>
        </w:rPr>
      </w:pPr>
      <w:hyperlink w:anchor="_Toc225841273" w:history="1">
        <w:r w:rsidR="002944D1" w:rsidRPr="002944D1">
          <w:rPr>
            <w:rStyle w:val="ad"/>
            <w:rFonts w:ascii="Times New Roman" w:hAnsi="Times New Roman" w:cs="Times New Roman"/>
            <w:noProof/>
            <w:sz w:val="28"/>
            <w:szCs w:val="28"/>
          </w:rPr>
          <w:t>4. СОобщения оператору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_Toc225841273 \h </w:instrTex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="002944D1" w:rsidRPr="002944D1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7325319" w14:textId="036FCE9C" w:rsidR="00EE5CC7" w:rsidRPr="00882A80" w:rsidRDefault="00843724" w:rsidP="002944D1">
      <w:pPr>
        <w:pStyle w:val="40"/>
        <w:spacing w:before="120" w:after="120"/>
        <w:rPr>
          <w:b/>
          <w:bCs/>
          <w:sz w:val="28"/>
          <w:szCs w:val="28"/>
        </w:rPr>
      </w:pPr>
      <w:r w:rsidRPr="002944D1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6E8BA045" w14:textId="1CAD5B64" w:rsidR="007229AD" w:rsidRDefault="002B0B76" w:rsidP="00BF02AB">
      <w:pPr>
        <w:pStyle w:val="1"/>
        <w:numPr>
          <w:ilvl w:val="0"/>
          <w:numId w:val="0"/>
        </w:numPr>
        <w:spacing w:line="360" w:lineRule="auto"/>
      </w:pPr>
      <w:r>
        <w:rPr>
          <w:caps/>
        </w:rPr>
        <w:br w:type="page"/>
      </w:r>
      <w:bookmarkStart w:id="6" w:name="_Toc40077672"/>
    </w:p>
    <w:p w14:paraId="2F0A806D" w14:textId="4197CD44" w:rsidR="005123C0" w:rsidRPr="005123C0" w:rsidRDefault="005123C0" w:rsidP="00543B5D">
      <w:pPr>
        <w:rPr>
          <w:szCs w:val="28"/>
        </w:rPr>
      </w:pPr>
    </w:p>
    <w:p w14:paraId="6F430449" w14:textId="11DF2A00" w:rsidR="00EE5CC7" w:rsidRPr="002944E3" w:rsidRDefault="00BF02AB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7" w:name="_Toc225841269"/>
      <w:bookmarkEnd w:id="6"/>
      <w:r>
        <w:rPr>
          <w:caps/>
          <w:sz w:val="28"/>
          <w:szCs w:val="24"/>
        </w:rPr>
        <w:t>НАЗНАЧЕНИЕ ПРОГРАММЫ</w:t>
      </w:r>
      <w:bookmarkEnd w:id="7"/>
    </w:p>
    <w:p w14:paraId="6D899D8D" w14:textId="172A1A52" w:rsidR="00BF02AB" w:rsidRDefault="00BF02AB" w:rsidP="00BF02AB">
      <w:pPr>
        <w:spacing w:line="360" w:lineRule="auto"/>
        <w:ind w:firstLine="709"/>
        <w:jc w:val="both"/>
      </w:pPr>
      <w:r>
        <w:t xml:space="preserve">Назначением программы </w:t>
      </w:r>
      <w:r w:rsidRPr="003B0E84">
        <w:t>"</w:t>
      </w:r>
      <w:r w:rsidR="00F72278" w:rsidRPr="00F72278">
        <w:t>Производство мясопродуктов</w:t>
      </w:r>
      <w:r w:rsidRPr="003B0E84">
        <w:t xml:space="preserve">" является автоматизация основных бизнес-процессов в </w:t>
      </w:r>
      <w:r w:rsidR="00B76A9A">
        <w:t>торговом</w:t>
      </w:r>
      <w:r w:rsidRPr="003B0E84">
        <w:t xml:space="preserve"> деле, включая управление </w:t>
      </w:r>
      <w:r w:rsidR="00B76A9A">
        <w:t>продажами</w:t>
      </w:r>
      <w:r w:rsidRPr="003B0E84">
        <w:t xml:space="preserve">, регистрацию и обслуживание </w:t>
      </w:r>
      <w:r w:rsidR="00B76A9A">
        <w:t>покупателей</w:t>
      </w:r>
      <w:r w:rsidRPr="003B0E84">
        <w:t xml:space="preserve">, а также сбор и анализ статистической информации. Основные функции программы включают: </w:t>
      </w:r>
    </w:p>
    <w:p w14:paraId="6AED3867" w14:textId="77777777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Учет поступлений, продаж и возвратов товаров;</w:t>
      </w:r>
    </w:p>
    <w:p w14:paraId="2999C8F8" w14:textId="77777777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Ведение складских карточек и инвентаризацию остатков;</w:t>
      </w:r>
    </w:p>
    <w:p w14:paraId="0BBFAE2F" w14:textId="34A2B27B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Управление ассортиментом;</w:t>
      </w:r>
    </w:p>
    <w:p w14:paraId="6FD3673E" w14:textId="1998E5F4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Поиск товаров по названию, категории;</w:t>
      </w:r>
    </w:p>
    <w:p w14:paraId="1C2CB55B" w14:textId="15AE6D41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Ведение базы данных истории закупок;</w:t>
      </w:r>
    </w:p>
    <w:p w14:paraId="7A361309" w14:textId="5FA222E4" w:rsidR="00B76A9A" w:rsidRPr="006345A7" w:rsidRDefault="00B76A9A" w:rsidP="00B76A9A">
      <w:pPr>
        <w:pStyle w:val="ds-markdown-paragraph"/>
        <w:numPr>
          <w:ilvl w:val="0"/>
          <w:numId w:val="38"/>
        </w:numPr>
        <w:shd w:val="clear" w:color="auto" w:fill="FFFFFF"/>
        <w:spacing w:before="0" w:beforeAutospacing="0" w:after="0" w:afterAutospacing="0" w:line="360" w:lineRule="auto"/>
        <w:ind w:left="284" w:hanging="357"/>
        <w:rPr>
          <w:color w:val="0F1115"/>
          <w:sz w:val="28"/>
          <w:szCs w:val="28"/>
        </w:rPr>
      </w:pPr>
      <w:r w:rsidRPr="006345A7">
        <w:rPr>
          <w:color w:val="0F1115"/>
          <w:sz w:val="28"/>
          <w:szCs w:val="28"/>
        </w:rPr>
        <w:t>Регистрация покупателей;</w:t>
      </w:r>
    </w:p>
    <w:p w14:paraId="066B0969" w14:textId="77777777" w:rsidR="00B170C3" w:rsidRPr="00B170C3" w:rsidRDefault="00B170C3" w:rsidP="00B170C3">
      <w:pPr>
        <w:spacing w:line="360" w:lineRule="auto"/>
        <w:ind w:firstLine="709"/>
      </w:pPr>
      <w:r w:rsidRPr="00B170C3">
        <w:t>Чтобы начать пользоваться сайтом, вам достаточно открыть его в браузере и перейти к работе с системой через удобный веб-интерфейс.</w:t>
      </w:r>
    </w:p>
    <w:p w14:paraId="72E88C29" w14:textId="44665656" w:rsidR="00EE5CC7" w:rsidRDefault="007229AD" w:rsidP="007229AD">
      <w:r>
        <w:br w:type="page"/>
      </w:r>
    </w:p>
    <w:p w14:paraId="328952AE" w14:textId="77777777" w:rsidR="00691F4C" w:rsidRPr="00691F4C" w:rsidRDefault="00C70126" w:rsidP="00691F4C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8" w:name="_Toc225841270"/>
      <w:r w:rsidRPr="00691F4C">
        <w:rPr>
          <w:caps/>
          <w:sz w:val="28"/>
          <w:szCs w:val="24"/>
        </w:rPr>
        <w:lastRenderedPageBreak/>
        <w:t>Условия выполнения программы</w:t>
      </w:r>
      <w:bookmarkEnd w:id="8"/>
    </w:p>
    <w:p w14:paraId="59D3547B" w14:textId="7683EB82" w:rsidR="00691F4C" w:rsidRPr="00691F4C" w:rsidRDefault="00691F4C" w:rsidP="001C28A6">
      <w:pPr>
        <w:pStyle w:val="1"/>
        <w:numPr>
          <w:ilvl w:val="0"/>
          <w:numId w:val="0"/>
        </w:numPr>
        <w:spacing w:line="480" w:lineRule="auto"/>
        <w:ind w:firstLine="709"/>
        <w:jc w:val="both"/>
        <w:rPr>
          <w:b w:val="0"/>
          <w:bCs w:val="0"/>
          <w:sz w:val="28"/>
          <w:szCs w:val="24"/>
        </w:rPr>
      </w:pPr>
      <w:bookmarkStart w:id="9" w:name="_Toc225841271"/>
      <w:r>
        <w:rPr>
          <w:b w:val="0"/>
          <w:bCs w:val="0"/>
          <w:sz w:val="28"/>
          <w:szCs w:val="24"/>
        </w:rPr>
        <w:t>Минимальные с</w:t>
      </w:r>
      <w:r w:rsidRPr="00691F4C">
        <w:rPr>
          <w:b w:val="0"/>
          <w:bCs w:val="0"/>
          <w:sz w:val="28"/>
          <w:szCs w:val="24"/>
        </w:rPr>
        <w:t>истемные требования для программы «</w:t>
      </w:r>
      <w:r w:rsidR="00F72278" w:rsidRPr="00F72278">
        <w:rPr>
          <w:b w:val="0"/>
          <w:bCs w:val="0"/>
          <w:sz w:val="28"/>
          <w:szCs w:val="24"/>
        </w:rPr>
        <w:t>Производство мясопродуктов</w:t>
      </w:r>
      <w:r w:rsidRPr="00691F4C">
        <w:rPr>
          <w:b w:val="0"/>
          <w:bCs w:val="0"/>
          <w:sz w:val="28"/>
          <w:szCs w:val="24"/>
        </w:rPr>
        <w:t>»:</w:t>
      </w:r>
      <w:bookmarkEnd w:id="9"/>
    </w:p>
    <w:p w14:paraId="5E4EF9C6" w14:textId="14550275" w:rsidR="00691F4C" w:rsidRPr="00691F4C" w:rsidRDefault="00691F4C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Операционная система</w:t>
      </w:r>
      <w:r w:rsidRPr="00691F4C">
        <w:t>:</w:t>
      </w:r>
      <w:r w:rsidR="00B170C3">
        <w:t xml:space="preserve"> </w:t>
      </w:r>
      <w:r w:rsidR="00B170C3" w:rsidRPr="00B170C3">
        <w:rPr>
          <w:lang w:val="en-US"/>
        </w:rPr>
        <w:t>Windows</w:t>
      </w:r>
      <w:r w:rsidR="00B170C3" w:rsidRPr="00B170C3">
        <w:t xml:space="preserve"> 10/11, </w:t>
      </w:r>
      <w:r w:rsidR="00B170C3" w:rsidRPr="00B170C3">
        <w:rPr>
          <w:lang w:val="en-US"/>
        </w:rPr>
        <w:t>Linux</w:t>
      </w:r>
      <w:r w:rsidR="00B170C3" w:rsidRPr="00B170C3">
        <w:t xml:space="preserve"> или </w:t>
      </w:r>
      <w:r w:rsidR="00B170C3" w:rsidRPr="00B170C3">
        <w:rPr>
          <w:lang w:val="en-US"/>
        </w:rPr>
        <w:t>macOS</w:t>
      </w:r>
      <w:r w:rsidRPr="00691F4C">
        <w:t>;</w:t>
      </w:r>
    </w:p>
    <w:p w14:paraId="7F790B9A" w14:textId="571D23FC" w:rsidR="00691F4C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Браузер</w:t>
      </w:r>
      <w:r w:rsidR="00691F4C" w:rsidRPr="00B170C3">
        <w:t xml:space="preserve">: </w:t>
      </w:r>
      <w:r w:rsidRPr="00B170C3">
        <w:rPr>
          <w:lang w:val="en-US"/>
        </w:rPr>
        <w:t>Google</w:t>
      </w:r>
      <w:r w:rsidRPr="00B170C3">
        <w:t xml:space="preserve"> </w:t>
      </w:r>
      <w:r w:rsidRPr="00B170C3">
        <w:rPr>
          <w:lang w:val="en-US"/>
        </w:rPr>
        <w:t>Chrome</w:t>
      </w:r>
      <w:r w:rsidRPr="00B170C3">
        <w:t xml:space="preserve">, </w:t>
      </w:r>
      <w:r w:rsidRPr="00B170C3">
        <w:rPr>
          <w:lang w:val="en-US"/>
        </w:rPr>
        <w:t>Mozilla</w:t>
      </w:r>
      <w:r w:rsidRPr="00B170C3">
        <w:t xml:space="preserve"> </w:t>
      </w:r>
      <w:r w:rsidRPr="00B170C3">
        <w:rPr>
          <w:lang w:val="en-US"/>
        </w:rPr>
        <w:t>Firefox</w:t>
      </w:r>
      <w:r w:rsidRPr="00B170C3">
        <w:t xml:space="preserve">, </w:t>
      </w:r>
      <w:r w:rsidRPr="00B170C3">
        <w:rPr>
          <w:lang w:val="en-US"/>
        </w:rPr>
        <w:t>Microsoft</w:t>
      </w:r>
      <w:r w:rsidRPr="00B170C3">
        <w:t xml:space="preserve"> </w:t>
      </w:r>
      <w:r w:rsidRPr="00B170C3">
        <w:rPr>
          <w:lang w:val="en-US"/>
        </w:rPr>
        <w:t>Edge</w:t>
      </w:r>
      <w:r w:rsidRPr="00B170C3">
        <w:t xml:space="preserve">, </w:t>
      </w:r>
      <w:r w:rsidRPr="00B170C3">
        <w:rPr>
          <w:lang w:val="en-US"/>
        </w:rPr>
        <w:t>Opera</w:t>
      </w:r>
      <w:r w:rsidRPr="00B170C3">
        <w:t xml:space="preserve"> или другой современный браузер с поддержкой </w:t>
      </w:r>
      <w:r w:rsidRPr="00B170C3">
        <w:rPr>
          <w:lang w:val="en-US"/>
        </w:rPr>
        <w:t>HTML</w:t>
      </w:r>
      <w:r w:rsidRPr="00B170C3">
        <w:t xml:space="preserve">5 и </w:t>
      </w:r>
      <w:r w:rsidRPr="00B170C3">
        <w:rPr>
          <w:lang w:val="en-US"/>
        </w:rPr>
        <w:t>CSS</w:t>
      </w:r>
      <w:r w:rsidRPr="00B170C3">
        <w:t>3</w:t>
      </w:r>
      <w:r w:rsidR="00691F4C" w:rsidRPr="00B170C3">
        <w:t>;</w:t>
      </w:r>
    </w:p>
    <w:p w14:paraId="13FA5284" w14:textId="70D720C5" w:rsidR="00B170C3" w:rsidRPr="00691F4C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 xml:space="preserve">Процессор: </w:t>
      </w:r>
      <w:r w:rsidRPr="00B170C3">
        <w:t>2-ядерный процессор;</w:t>
      </w:r>
    </w:p>
    <w:p w14:paraId="7E191BF7" w14:textId="10763B45" w:rsidR="00691F4C" w:rsidRPr="00691F4C" w:rsidRDefault="00691F4C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ОЗУ</w:t>
      </w:r>
      <w:r>
        <w:rPr>
          <w:lang w:val="en-US"/>
        </w:rPr>
        <w:t xml:space="preserve">: </w:t>
      </w:r>
      <w:r w:rsidR="00B170C3">
        <w:t>2</w:t>
      </w:r>
      <w:r>
        <w:rPr>
          <w:lang w:val="en-US"/>
        </w:rPr>
        <w:t xml:space="preserve"> </w:t>
      </w:r>
      <w:r>
        <w:t>ГБ оперативной памяти</w:t>
      </w:r>
      <w:r>
        <w:rPr>
          <w:lang w:val="en-US"/>
        </w:rPr>
        <w:t>;</w:t>
      </w:r>
    </w:p>
    <w:p w14:paraId="6E4F2623" w14:textId="6DBEBE22" w:rsidR="00691F4C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Свободное место</w:t>
      </w:r>
      <w:r w:rsidR="00691F4C">
        <w:rPr>
          <w:lang w:val="en-US"/>
        </w:rPr>
        <w:t xml:space="preserve">: </w:t>
      </w:r>
      <w:r>
        <w:t>от 500 МБ;</w:t>
      </w:r>
    </w:p>
    <w:p w14:paraId="49910F6B" w14:textId="4EE763E1" w:rsidR="00B170C3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 w:rsidRPr="00B170C3">
        <w:t>Подключение к интернету: стабильное соединение для работы с сайтом.</w:t>
      </w:r>
    </w:p>
    <w:p w14:paraId="482C4D0F" w14:textId="1B2ECE21" w:rsidR="00691F4C" w:rsidRPr="002A544C" w:rsidRDefault="00691F4C" w:rsidP="001C28A6">
      <w:pPr>
        <w:pStyle w:val="af"/>
        <w:spacing w:line="480" w:lineRule="auto"/>
        <w:ind w:left="0" w:firstLine="709"/>
        <w:jc w:val="both"/>
      </w:pPr>
      <w:r>
        <w:t xml:space="preserve">Минимальные системные требования для </w:t>
      </w:r>
      <w:r w:rsidR="00B170C3">
        <w:t xml:space="preserve">серверной части сайта </w:t>
      </w:r>
      <w:r w:rsidR="00B170C3" w:rsidRPr="00691F4C">
        <w:t>«</w:t>
      </w:r>
      <w:r w:rsidR="00B170C3" w:rsidRPr="00F72278">
        <w:t>Производство мясопродуктов</w:t>
      </w:r>
      <w:r w:rsidR="00B170C3" w:rsidRPr="00691F4C">
        <w:t>»</w:t>
      </w:r>
      <w:r w:rsidR="001C28A6" w:rsidRPr="001C28A6">
        <w:t>:</w:t>
      </w:r>
    </w:p>
    <w:p w14:paraId="167B4183" w14:textId="5B23E9A3" w:rsidR="001C28A6" w:rsidRPr="00691F4C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 w:rsidRPr="00B170C3">
        <w:t xml:space="preserve">Операционная система: </w:t>
      </w:r>
      <w:proofErr w:type="spellStart"/>
      <w:r w:rsidRPr="00B170C3">
        <w:t>Windows</w:t>
      </w:r>
      <w:proofErr w:type="spellEnd"/>
      <w:r w:rsidRPr="00B170C3">
        <w:t xml:space="preserve"> 10/11, </w:t>
      </w:r>
      <w:proofErr w:type="spellStart"/>
      <w:r w:rsidRPr="00B170C3">
        <w:t>Linux</w:t>
      </w:r>
      <w:proofErr w:type="spellEnd"/>
      <w:r w:rsidRPr="00B170C3">
        <w:t xml:space="preserve"> или </w:t>
      </w:r>
      <w:proofErr w:type="spellStart"/>
      <w:r w:rsidRPr="00B170C3">
        <w:t>macOS</w:t>
      </w:r>
      <w:proofErr w:type="spellEnd"/>
      <w:r w:rsidR="001C28A6" w:rsidRPr="00691F4C">
        <w:t>;</w:t>
      </w:r>
    </w:p>
    <w:p w14:paraId="118CEC39" w14:textId="4EA03EFA" w:rsidR="001C28A6" w:rsidRPr="00691F4C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 xml:space="preserve">Среда выполнения: </w:t>
      </w:r>
      <w:r>
        <w:rPr>
          <w:lang w:val="en-US"/>
        </w:rPr>
        <w:t>Python</w:t>
      </w:r>
      <w:r w:rsidRPr="00B170C3">
        <w:t xml:space="preserve"> 3 </w:t>
      </w:r>
      <w:r>
        <w:t xml:space="preserve">и </w:t>
      </w:r>
      <w:r>
        <w:rPr>
          <w:lang w:val="en-US"/>
        </w:rPr>
        <w:t>Django</w:t>
      </w:r>
      <w:r w:rsidR="001C28A6" w:rsidRPr="00B170C3">
        <w:t>;</w:t>
      </w:r>
    </w:p>
    <w:p w14:paraId="664F11EF" w14:textId="25845B6E" w:rsidR="001C28A6" w:rsidRPr="00691F4C" w:rsidRDefault="00B170C3" w:rsidP="00B170C3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 xml:space="preserve">База данных: </w:t>
      </w:r>
      <w:r>
        <w:rPr>
          <w:lang w:val="en-US"/>
        </w:rPr>
        <w:t>SQLite</w:t>
      </w:r>
      <w:r w:rsidR="001C28A6" w:rsidRPr="00B170C3">
        <w:rPr>
          <w:lang w:val="en-US"/>
        </w:rPr>
        <w:t>;</w:t>
      </w:r>
    </w:p>
    <w:p w14:paraId="026FE5C1" w14:textId="388715CB" w:rsidR="001C28A6" w:rsidRPr="00B170C3" w:rsidRDefault="001C28A6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П</w:t>
      </w:r>
      <w:r w:rsidR="00B170C3">
        <w:t>роцессор</w:t>
      </w:r>
      <w:r w:rsidR="00B170C3">
        <w:rPr>
          <w:lang w:val="en-US"/>
        </w:rPr>
        <w:t>: 4-</w:t>
      </w:r>
      <w:r w:rsidR="00B170C3">
        <w:t>ядерный процессор</w:t>
      </w:r>
      <w:r w:rsidR="00B170C3">
        <w:rPr>
          <w:lang w:val="en-US"/>
        </w:rPr>
        <w:t>;</w:t>
      </w:r>
    </w:p>
    <w:p w14:paraId="315BE58A" w14:textId="1833AD1C" w:rsidR="00B170C3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ОЗУ: 4 ГБ оперативной памяти</w:t>
      </w:r>
      <w:r>
        <w:rPr>
          <w:lang w:val="en-US"/>
        </w:rPr>
        <w:t>;</w:t>
      </w:r>
    </w:p>
    <w:p w14:paraId="1184D8E0" w14:textId="6DFCBB97" w:rsidR="00B170C3" w:rsidRDefault="00B170C3" w:rsidP="001C28A6">
      <w:pPr>
        <w:pStyle w:val="af"/>
        <w:numPr>
          <w:ilvl w:val="0"/>
          <w:numId w:val="25"/>
        </w:numPr>
        <w:spacing w:line="480" w:lineRule="auto"/>
        <w:ind w:left="0" w:firstLine="709"/>
        <w:jc w:val="both"/>
      </w:pPr>
      <w:r>
        <w:t>Свободное место: от 1 ГБ.</w:t>
      </w:r>
    </w:p>
    <w:p w14:paraId="72112311" w14:textId="77777777" w:rsidR="001C28A6" w:rsidRPr="001C28A6" w:rsidRDefault="001C28A6" w:rsidP="001C28A6">
      <w:pPr>
        <w:pStyle w:val="af"/>
        <w:spacing w:line="480" w:lineRule="auto"/>
        <w:ind w:left="0" w:firstLine="709"/>
        <w:rPr>
          <w:lang w:val="en-US"/>
        </w:rPr>
      </w:pPr>
    </w:p>
    <w:p w14:paraId="0B5ECB91" w14:textId="16EE94E8" w:rsidR="00EE5CC7" w:rsidRPr="00691F4C" w:rsidRDefault="007229AD" w:rsidP="00691F4C">
      <w:pPr>
        <w:pStyle w:val="1"/>
        <w:numPr>
          <w:ilvl w:val="0"/>
          <w:numId w:val="0"/>
        </w:numPr>
        <w:spacing w:line="360" w:lineRule="auto"/>
        <w:jc w:val="both"/>
        <w:rPr>
          <w:caps/>
        </w:rPr>
      </w:pPr>
      <w:r>
        <w:br w:type="page"/>
      </w:r>
    </w:p>
    <w:p w14:paraId="7FD804C0" w14:textId="61E25269" w:rsidR="00EE5CC7" w:rsidRPr="002944E3" w:rsidRDefault="001C28A6" w:rsidP="002C390F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10" w:name="_Toc40077678"/>
      <w:bookmarkStart w:id="11" w:name="_Toc225841272"/>
      <w:r>
        <w:rPr>
          <w:caps/>
          <w:sz w:val="28"/>
          <w:szCs w:val="24"/>
        </w:rPr>
        <w:lastRenderedPageBreak/>
        <w:t>Выполения</w:t>
      </w:r>
      <w:r w:rsidR="002B0B76" w:rsidRPr="002944E3">
        <w:rPr>
          <w:caps/>
          <w:sz w:val="28"/>
          <w:szCs w:val="24"/>
        </w:rPr>
        <w:t xml:space="preserve"> программ</w:t>
      </w:r>
      <w:bookmarkEnd w:id="10"/>
      <w:r>
        <w:rPr>
          <w:caps/>
          <w:sz w:val="28"/>
          <w:szCs w:val="24"/>
        </w:rPr>
        <w:t>ы</w:t>
      </w:r>
      <w:bookmarkEnd w:id="11"/>
    </w:p>
    <w:p w14:paraId="6FD7A646" w14:textId="0BDBA328" w:rsidR="001C28A6" w:rsidRPr="00CA2DFB" w:rsidRDefault="00CA2DFB" w:rsidP="00E77704">
      <w:pPr>
        <w:pStyle w:val="af"/>
        <w:spacing w:line="480" w:lineRule="auto"/>
        <w:ind w:left="0" w:firstLine="709"/>
        <w:jc w:val="both"/>
      </w:pPr>
      <w:bookmarkStart w:id="12" w:name="_Toc40077699"/>
      <w:r w:rsidRPr="00CA2DFB">
        <w:t xml:space="preserve">В разделе «Назначение программы» при необходимости администрирования данных следует использовать встроенные средства сайта «Производство мясопродуктов». В данном проекте работа с товарами, категориями, заказами, отзывами и новостями выполняется через административную панель </w:t>
      </w:r>
      <w:proofErr w:type="spellStart"/>
      <w:r w:rsidRPr="00CA2DFB">
        <w:t>Django</w:t>
      </w:r>
      <w:proofErr w:type="spellEnd"/>
      <w:r>
        <w:t xml:space="preserve">. </w:t>
      </w:r>
      <w:r w:rsidRPr="00CA2DFB">
        <w:t>Дальнейший порядок работы с данными</w:t>
      </w:r>
      <w:r>
        <w:t>:</w:t>
      </w:r>
    </w:p>
    <w:p w14:paraId="7D053332" w14:textId="7FF9924C" w:rsidR="00C70B1A" w:rsidRPr="00C70B1A" w:rsidRDefault="00CA2DFB" w:rsidP="00C70B1A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Запустите сайт проекта </w:t>
      </w:r>
      <w:r>
        <w:rPr>
          <w:color w:val="0F1115"/>
          <w:sz w:val="28"/>
          <w:szCs w:val="28"/>
        </w:rPr>
        <w:t>«</w:t>
      </w:r>
      <w:r w:rsidRPr="00CA2DFB">
        <w:rPr>
          <w:color w:val="0F1115"/>
          <w:sz w:val="28"/>
          <w:szCs w:val="28"/>
        </w:rPr>
        <w:t>Производство мясопродуктов</w:t>
      </w:r>
      <w:r>
        <w:rPr>
          <w:color w:val="0F1115"/>
          <w:sz w:val="28"/>
          <w:szCs w:val="28"/>
        </w:rPr>
        <w:t>»</w:t>
      </w:r>
      <w:r w:rsidR="00C70B1A" w:rsidRPr="00C70B1A">
        <w:rPr>
          <w:color w:val="0F1115"/>
          <w:sz w:val="28"/>
          <w:szCs w:val="28"/>
        </w:rPr>
        <w:t>.</w:t>
      </w:r>
    </w:p>
    <w:p w14:paraId="4B89F329" w14:textId="187E674A" w:rsidR="00C70B1A" w:rsidRPr="00C70B1A" w:rsidRDefault="00CA2DFB" w:rsidP="00C70B1A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Откройте в браузере административную панель сайта по адресу /</w:t>
      </w:r>
      <w:proofErr w:type="spellStart"/>
      <w:r w:rsidRPr="00CA2DFB">
        <w:rPr>
          <w:color w:val="0F1115"/>
          <w:sz w:val="28"/>
          <w:szCs w:val="28"/>
        </w:rPr>
        <w:t>admin</w:t>
      </w:r>
      <w:proofErr w:type="spellEnd"/>
      <w:r w:rsidRPr="00CA2DFB">
        <w:rPr>
          <w:color w:val="0F1115"/>
          <w:sz w:val="28"/>
          <w:szCs w:val="28"/>
        </w:rPr>
        <w:t>/</w:t>
      </w:r>
      <w:r w:rsidR="00C70B1A" w:rsidRPr="00C70B1A">
        <w:rPr>
          <w:color w:val="0F1115"/>
          <w:sz w:val="28"/>
          <w:szCs w:val="28"/>
        </w:rPr>
        <w:t>.</w:t>
      </w:r>
    </w:p>
    <w:p w14:paraId="06423840" w14:textId="36488FCF" w:rsidR="00C70B1A" w:rsidRPr="00C70B1A" w:rsidRDefault="00CA2DFB" w:rsidP="00C70B1A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Введите логин и пароль администратора</w:t>
      </w:r>
      <w:r w:rsidR="00C70B1A" w:rsidRPr="00C70B1A">
        <w:rPr>
          <w:color w:val="0F1115"/>
          <w:sz w:val="28"/>
          <w:szCs w:val="28"/>
        </w:rPr>
        <w:t>.</w:t>
      </w:r>
    </w:p>
    <w:p w14:paraId="3574A640" w14:textId="444668A2" w:rsidR="00C70B1A" w:rsidRPr="00C70B1A" w:rsidRDefault="00CA2DFB" w:rsidP="00C70B1A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После входа выберите нужный раздел для работы с данными</w:t>
      </w:r>
      <w:r w:rsidR="00C70B1A" w:rsidRPr="00C70B1A">
        <w:rPr>
          <w:color w:val="0F1115"/>
          <w:sz w:val="28"/>
          <w:szCs w:val="28"/>
        </w:rPr>
        <w:t>.</w:t>
      </w:r>
    </w:p>
    <w:p w14:paraId="571AA52A" w14:textId="60366F1E" w:rsidR="00C70B1A" w:rsidRPr="00C70B1A" w:rsidRDefault="00CA2DFB" w:rsidP="00C70B1A">
      <w:pPr>
        <w:pStyle w:val="ds-markdown-paragraph"/>
        <w:numPr>
          <w:ilvl w:val="0"/>
          <w:numId w:val="39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Для управления каталогом товаров перейдите в раздел </w:t>
      </w:r>
      <w:r>
        <w:rPr>
          <w:color w:val="0F1115"/>
          <w:sz w:val="28"/>
          <w:szCs w:val="28"/>
        </w:rPr>
        <w:t>«</w:t>
      </w:r>
      <w:proofErr w:type="spellStart"/>
      <w:r w:rsidRPr="00CA2DFB">
        <w:rPr>
          <w:color w:val="0F1115"/>
          <w:sz w:val="28"/>
          <w:szCs w:val="28"/>
        </w:rPr>
        <w:t>Products</w:t>
      </w:r>
      <w:proofErr w:type="spellEnd"/>
      <w:r>
        <w:rPr>
          <w:color w:val="0F1115"/>
          <w:sz w:val="28"/>
          <w:szCs w:val="28"/>
        </w:rPr>
        <w:t>»</w:t>
      </w:r>
      <w:r w:rsidR="00C70B1A" w:rsidRPr="00C70B1A">
        <w:rPr>
          <w:color w:val="0F1115"/>
          <w:sz w:val="28"/>
          <w:szCs w:val="28"/>
        </w:rPr>
        <w:t>.</w:t>
      </w:r>
    </w:p>
    <w:p w14:paraId="56198118" w14:textId="77777777" w:rsidR="00C70B1A" w:rsidRDefault="00C70B1A" w:rsidP="00C70B1A">
      <w:pPr>
        <w:pStyle w:val="ds-markdown-paragraph"/>
        <w:shd w:val="clear" w:color="auto" w:fill="FFFFFF"/>
        <w:spacing w:before="0" w:beforeAutospacing="0" w:after="0" w:afterAutospacing="0" w:line="360" w:lineRule="auto"/>
        <w:ind w:left="66"/>
        <w:rPr>
          <w:color w:val="0F1115"/>
          <w:sz w:val="28"/>
          <w:szCs w:val="28"/>
        </w:rPr>
      </w:pPr>
      <w:r w:rsidRPr="00C70B1A">
        <w:rPr>
          <w:rStyle w:val="af5"/>
          <w:color w:val="0F1115"/>
          <w:sz w:val="28"/>
          <w:szCs w:val="28"/>
        </w:rPr>
        <w:t>Структура базы данных:</w:t>
      </w:r>
    </w:p>
    <w:p w14:paraId="343F13C6" w14:textId="4B1050B7" w:rsidR="00C70B1A" w:rsidRPr="00C70B1A" w:rsidRDefault="00CA2DFB" w:rsidP="00C70B1A">
      <w:pPr>
        <w:pStyle w:val="ds-markdown-paragraph"/>
        <w:shd w:val="clear" w:color="auto" w:fill="FFFFFF"/>
        <w:spacing w:before="0" w:beforeAutospacing="0" w:after="0" w:afterAutospacing="0" w:line="360" w:lineRule="auto"/>
        <w:ind w:left="66" w:firstLine="360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В проекте используется база данных db.sqlite3. Основной таблицей для работы с товарами является модель </w:t>
      </w:r>
      <w:proofErr w:type="spellStart"/>
      <w:r w:rsidRPr="00CA2DFB">
        <w:rPr>
          <w:color w:val="0F1115"/>
          <w:sz w:val="28"/>
          <w:szCs w:val="28"/>
        </w:rPr>
        <w:t>Product</w:t>
      </w:r>
      <w:proofErr w:type="spellEnd"/>
      <w:r w:rsidRPr="00CA2DFB">
        <w:rPr>
          <w:color w:val="0F1115"/>
          <w:sz w:val="28"/>
          <w:szCs w:val="28"/>
        </w:rPr>
        <w:t>, имеющая следующую структуру</w:t>
      </w:r>
      <w:r w:rsidR="00C70B1A" w:rsidRPr="00C70B1A">
        <w:rPr>
          <w:color w:val="0F1115"/>
          <w:sz w:val="28"/>
          <w:szCs w:val="28"/>
        </w:rPr>
        <w:t>:</w:t>
      </w:r>
    </w:p>
    <w:p w14:paraId="72E672C3" w14:textId="6AE74D8A" w:rsidR="00C70B1A" w:rsidRPr="00C70B1A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id </w:t>
      </w:r>
      <w:r w:rsidRPr="00CA2DFB">
        <w:rPr>
          <w:color w:val="0F1115"/>
          <w:sz w:val="28"/>
          <w:szCs w:val="28"/>
          <w:lang w:val="en-US"/>
        </w:rPr>
        <w:t>—</w:t>
      </w:r>
      <w:r w:rsidR="00C70B1A" w:rsidRPr="00C70B1A">
        <w:rPr>
          <w:color w:val="0F1115"/>
          <w:sz w:val="28"/>
          <w:szCs w:val="28"/>
        </w:rPr>
        <w:t xml:space="preserve"> </w:t>
      </w:r>
      <w:r w:rsidRPr="00CA2DFB">
        <w:rPr>
          <w:color w:val="0F1115"/>
          <w:sz w:val="28"/>
          <w:szCs w:val="28"/>
        </w:rPr>
        <w:t>идентификатор товара</w:t>
      </w:r>
      <w:r>
        <w:rPr>
          <w:color w:val="0F1115"/>
          <w:sz w:val="28"/>
          <w:szCs w:val="28"/>
          <w:lang w:val="en-US"/>
        </w:rPr>
        <w:t>;</w:t>
      </w:r>
    </w:p>
    <w:p w14:paraId="0DCD88E5" w14:textId="428812BF" w:rsidR="00C70B1A" w:rsidRPr="00C70B1A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name</w:t>
      </w:r>
      <w:proofErr w:type="spellEnd"/>
      <w:r w:rsidRPr="00CA2DFB">
        <w:rPr>
          <w:color w:val="0F1115"/>
          <w:sz w:val="28"/>
          <w:szCs w:val="28"/>
        </w:rPr>
        <w:t xml:space="preserve"> — название товара</w:t>
      </w:r>
      <w:r>
        <w:rPr>
          <w:color w:val="0F1115"/>
          <w:sz w:val="28"/>
          <w:szCs w:val="28"/>
          <w:lang w:val="en-US"/>
        </w:rPr>
        <w:t>;</w:t>
      </w:r>
    </w:p>
    <w:p w14:paraId="21097BF4" w14:textId="04E2BCF9" w:rsidR="00C70B1A" w:rsidRPr="00C70B1A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slug</w:t>
      </w:r>
      <w:proofErr w:type="spellEnd"/>
      <w:r w:rsidRPr="00CA2DFB">
        <w:rPr>
          <w:color w:val="0F1115"/>
          <w:sz w:val="28"/>
          <w:szCs w:val="28"/>
        </w:rPr>
        <w:t xml:space="preserve"> — уникальный URL-идентификатор товара;</w:t>
      </w:r>
    </w:p>
    <w:p w14:paraId="03E5136A" w14:textId="2CDDFB50" w:rsidR="00C70B1A" w:rsidRPr="00C70B1A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description</w:t>
      </w:r>
      <w:proofErr w:type="spellEnd"/>
      <w:r w:rsidRPr="00CA2DFB">
        <w:rPr>
          <w:color w:val="0F1115"/>
          <w:sz w:val="28"/>
          <w:szCs w:val="28"/>
        </w:rPr>
        <w:t xml:space="preserve"> — описание товара</w:t>
      </w:r>
      <w:r>
        <w:rPr>
          <w:color w:val="0F1115"/>
          <w:sz w:val="28"/>
          <w:szCs w:val="28"/>
          <w:lang w:val="en-US"/>
        </w:rPr>
        <w:t>;</w:t>
      </w:r>
    </w:p>
    <w:p w14:paraId="06267FD6" w14:textId="76E31F23" w:rsidR="00C70B1A" w:rsidRPr="00C70B1A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price</w:t>
      </w:r>
      <w:proofErr w:type="spellEnd"/>
      <w:r w:rsidRPr="00CA2DFB">
        <w:rPr>
          <w:color w:val="0F1115"/>
          <w:sz w:val="28"/>
          <w:szCs w:val="28"/>
        </w:rPr>
        <w:t xml:space="preserve"> — цена;</w:t>
      </w:r>
    </w:p>
    <w:p w14:paraId="07906082" w14:textId="48D31A9E" w:rsidR="00CA2DFB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image</w:t>
      </w:r>
      <w:proofErr w:type="spellEnd"/>
      <w:r w:rsidRPr="00CA2DFB">
        <w:rPr>
          <w:color w:val="0F1115"/>
          <w:sz w:val="28"/>
          <w:szCs w:val="28"/>
        </w:rPr>
        <w:t xml:space="preserve"> — изображение товара</w:t>
      </w:r>
      <w:r>
        <w:rPr>
          <w:color w:val="0F1115"/>
          <w:sz w:val="28"/>
          <w:szCs w:val="28"/>
          <w:lang w:val="en-US"/>
        </w:rPr>
        <w:t>;</w:t>
      </w:r>
    </w:p>
    <w:p w14:paraId="1ECA7295" w14:textId="2C89B31D" w:rsidR="00C70B1A" w:rsidRPr="00CA2DFB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available</w:t>
      </w:r>
      <w:proofErr w:type="spellEnd"/>
      <w:r w:rsidRPr="00CA2DFB">
        <w:rPr>
          <w:color w:val="0F1115"/>
          <w:sz w:val="28"/>
          <w:szCs w:val="28"/>
        </w:rPr>
        <w:t xml:space="preserve"> — признак доступности товара</w:t>
      </w:r>
      <w:r>
        <w:rPr>
          <w:color w:val="0F1115"/>
          <w:sz w:val="28"/>
          <w:szCs w:val="28"/>
          <w:lang w:val="en-US"/>
        </w:rPr>
        <w:t>;</w:t>
      </w:r>
    </w:p>
    <w:p w14:paraId="39A9236C" w14:textId="35DD5198" w:rsidR="00CA2DFB" w:rsidRPr="00CA2DFB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category</w:t>
      </w:r>
      <w:proofErr w:type="spellEnd"/>
      <w:r w:rsidRPr="00CA2DFB">
        <w:rPr>
          <w:color w:val="0F1115"/>
          <w:sz w:val="28"/>
          <w:szCs w:val="28"/>
        </w:rPr>
        <w:t xml:space="preserve"> — категория товара</w:t>
      </w:r>
      <w:r>
        <w:rPr>
          <w:color w:val="0F1115"/>
          <w:sz w:val="28"/>
          <w:szCs w:val="28"/>
          <w:lang w:val="en-US"/>
        </w:rPr>
        <w:t>.</w:t>
      </w:r>
    </w:p>
    <w:p w14:paraId="0690145B" w14:textId="5B98B72B" w:rsidR="00CA2DFB" w:rsidRPr="00CA2DFB" w:rsidRDefault="00CA2DFB" w:rsidP="00CA2DFB">
      <w:pPr>
        <w:pStyle w:val="ds-markdown-paragraph"/>
        <w:shd w:val="clear" w:color="auto" w:fill="FFFFFF"/>
        <w:spacing w:before="0" w:beforeAutospacing="0" w:after="0" w:afterAutospacing="0" w:line="360" w:lineRule="auto"/>
        <w:ind w:left="6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Дополнительно в проекте используются следующие основные сущности:</w:t>
      </w:r>
    </w:p>
    <w:p w14:paraId="1A922109" w14:textId="3047A03F" w:rsidR="00CA2DFB" w:rsidRPr="00CA2DFB" w:rsidRDefault="00CA2DFB" w:rsidP="00C70B1A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6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  <w:lang w:val="en-US"/>
        </w:rPr>
        <w:t xml:space="preserve">Category — </w:t>
      </w:r>
      <w:proofErr w:type="spellStart"/>
      <w:r w:rsidRPr="00CA2DFB">
        <w:rPr>
          <w:color w:val="0F1115"/>
          <w:sz w:val="28"/>
          <w:szCs w:val="28"/>
          <w:lang w:val="en-US"/>
        </w:rPr>
        <w:t>категории</w:t>
      </w:r>
      <w:proofErr w:type="spellEnd"/>
      <w:r w:rsidRPr="00CA2DFB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CA2DFB">
        <w:rPr>
          <w:color w:val="0F1115"/>
          <w:sz w:val="28"/>
          <w:szCs w:val="28"/>
          <w:lang w:val="en-US"/>
        </w:rPr>
        <w:t>товаров</w:t>
      </w:r>
      <w:proofErr w:type="spellEnd"/>
      <w:r w:rsidRPr="00CA2DFB">
        <w:rPr>
          <w:color w:val="0F1115"/>
          <w:sz w:val="28"/>
          <w:szCs w:val="28"/>
          <w:lang w:val="en-US"/>
        </w:rPr>
        <w:t>;</w:t>
      </w:r>
    </w:p>
    <w:p w14:paraId="7C99D8B8" w14:textId="77777777" w:rsidR="00CA2DFB" w:rsidRPr="00CA2DFB" w:rsidRDefault="00CA2DFB" w:rsidP="00CA2DFB">
      <w:pPr>
        <w:pStyle w:val="ds-markdown-paragraph"/>
        <w:numPr>
          <w:ilvl w:val="0"/>
          <w:numId w:val="40"/>
        </w:numPr>
        <w:shd w:val="clear" w:color="auto" w:fill="FFFFFF"/>
        <w:spacing w:line="360" w:lineRule="auto"/>
        <w:ind w:left="425" w:hanging="357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Order</w:t>
      </w:r>
      <w:proofErr w:type="spellEnd"/>
      <w:r w:rsidRPr="00CA2DFB">
        <w:rPr>
          <w:color w:val="0F1115"/>
          <w:sz w:val="28"/>
          <w:szCs w:val="28"/>
        </w:rPr>
        <w:t xml:space="preserve"> — заказы покупателей;</w:t>
      </w:r>
    </w:p>
    <w:p w14:paraId="351C08A6" w14:textId="7B5C8BF6" w:rsidR="00CA2DFB" w:rsidRPr="00CA2DFB" w:rsidRDefault="00CA2DFB" w:rsidP="00CA2DFB">
      <w:pPr>
        <w:pStyle w:val="ds-markdown-paragraph"/>
        <w:numPr>
          <w:ilvl w:val="0"/>
          <w:numId w:val="40"/>
        </w:numPr>
        <w:shd w:val="clear" w:color="auto" w:fill="FFFFFF"/>
        <w:spacing w:line="360" w:lineRule="auto"/>
        <w:ind w:left="425" w:hanging="357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OrderItem</w:t>
      </w:r>
      <w:proofErr w:type="spellEnd"/>
      <w:r w:rsidRPr="00CA2DFB">
        <w:rPr>
          <w:color w:val="0F1115"/>
          <w:sz w:val="28"/>
          <w:szCs w:val="28"/>
        </w:rPr>
        <w:t xml:space="preserve"> — состав заказа;</w:t>
      </w:r>
    </w:p>
    <w:p w14:paraId="0F84A13F" w14:textId="45DD6438" w:rsidR="00CA2DFB" w:rsidRPr="00CA2DFB" w:rsidRDefault="00CA2DFB" w:rsidP="00CA2DFB">
      <w:pPr>
        <w:pStyle w:val="ds-markdown-paragraph"/>
        <w:numPr>
          <w:ilvl w:val="0"/>
          <w:numId w:val="40"/>
        </w:numPr>
        <w:shd w:val="clear" w:color="auto" w:fill="FFFFFF"/>
        <w:spacing w:line="360" w:lineRule="auto"/>
        <w:ind w:left="425" w:hanging="357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t>Review</w:t>
      </w:r>
      <w:proofErr w:type="spellEnd"/>
      <w:r w:rsidRPr="00CA2DFB">
        <w:rPr>
          <w:color w:val="0F1115"/>
          <w:sz w:val="28"/>
          <w:szCs w:val="28"/>
        </w:rPr>
        <w:t xml:space="preserve"> — отзывы пользователей;</w:t>
      </w:r>
    </w:p>
    <w:p w14:paraId="46DB5B4A" w14:textId="00D25BD5" w:rsidR="00CA2DFB" w:rsidRPr="00C70B1A" w:rsidRDefault="00CA2DFB" w:rsidP="00CA2DFB">
      <w:pPr>
        <w:pStyle w:val="ds-markdown-paragraph"/>
        <w:numPr>
          <w:ilvl w:val="0"/>
          <w:numId w:val="40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proofErr w:type="spellStart"/>
      <w:r w:rsidRPr="00CA2DFB">
        <w:rPr>
          <w:color w:val="0F1115"/>
          <w:sz w:val="28"/>
          <w:szCs w:val="28"/>
        </w:rPr>
        <w:lastRenderedPageBreak/>
        <w:t>News</w:t>
      </w:r>
      <w:proofErr w:type="spellEnd"/>
      <w:r w:rsidRPr="00CA2DFB">
        <w:rPr>
          <w:color w:val="0F1115"/>
          <w:sz w:val="28"/>
          <w:szCs w:val="28"/>
        </w:rPr>
        <w:t xml:space="preserve"> — новости сайта.</w:t>
      </w:r>
    </w:p>
    <w:p w14:paraId="579A743A" w14:textId="77777777" w:rsidR="00C70B1A" w:rsidRPr="00C70B1A" w:rsidRDefault="00C70B1A" w:rsidP="00C70B1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70B1A">
        <w:rPr>
          <w:rStyle w:val="af5"/>
          <w:color w:val="0F1115"/>
          <w:sz w:val="28"/>
          <w:szCs w:val="28"/>
        </w:rPr>
        <w:t>Добавление нового товара:</w:t>
      </w:r>
    </w:p>
    <w:p w14:paraId="2E749CF3" w14:textId="77777777" w:rsidR="00CA2DFB" w:rsidRPr="00CA2DFB" w:rsidRDefault="00CA2DFB" w:rsidP="00CA2DF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Перейдите в административную панель сайта.</w:t>
      </w:r>
    </w:p>
    <w:p w14:paraId="4AB5ED0B" w14:textId="77777777" w:rsidR="00CA2DFB" w:rsidRPr="00CA2DFB" w:rsidRDefault="00CA2DFB" w:rsidP="00CA2DF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Откройте раздел </w:t>
      </w:r>
      <w:proofErr w:type="spellStart"/>
      <w:r w:rsidRPr="00CA2DFB">
        <w:rPr>
          <w:color w:val="0F1115"/>
          <w:sz w:val="28"/>
          <w:szCs w:val="28"/>
        </w:rPr>
        <w:t>Products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4053A5DF" w14:textId="77777777" w:rsidR="00CA2DFB" w:rsidRPr="00CA2DFB" w:rsidRDefault="00CA2DFB" w:rsidP="00CA2DF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Нажмите кнопку </w:t>
      </w:r>
      <w:proofErr w:type="spellStart"/>
      <w:r w:rsidRPr="00CA2DFB">
        <w:rPr>
          <w:color w:val="0F1115"/>
          <w:sz w:val="28"/>
          <w:szCs w:val="28"/>
        </w:rPr>
        <w:t>Add</w:t>
      </w:r>
      <w:proofErr w:type="spellEnd"/>
      <w:r w:rsidRPr="00CA2DFB">
        <w:rPr>
          <w:color w:val="0F1115"/>
          <w:sz w:val="28"/>
          <w:szCs w:val="28"/>
        </w:rPr>
        <w:t xml:space="preserve"> </w:t>
      </w:r>
      <w:proofErr w:type="spellStart"/>
      <w:r w:rsidRPr="00CA2DFB">
        <w:rPr>
          <w:color w:val="0F1115"/>
          <w:sz w:val="28"/>
          <w:szCs w:val="28"/>
        </w:rPr>
        <w:t>Product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640F44E9" w14:textId="77777777" w:rsidR="00CA2DFB" w:rsidRPr="00CA2DFB" w:rsidRDefault="00CA2DFB" w:rsidP="00CA2DF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Заполните поля товара: название, описание, цену, изображение, категорию и признак доступности.</w:t>
      </w:r>
    </w:p>
    <w:p w14:paraId="5E24919D" w14:textId="77777777" w:rsidR="00CA2DFB" w:rsidRDefault="00CA2DFB" w:rsidP="00CA2DFB">
      <w:pPr>
        <w:pStyle w:val="ds-markdown-paragraph"/>
        <w:numPr>
          <w:ilvl w:val="0"/>
          <w:numId w:val="44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Сохраните запись кнопкой </w:t>
      </w:r>
      <w:proofErr w:type="spellStart"/>
      <w:r w:rsidRPr="00CA2DFB">
        <w:rPr>
          <w:color w:val="0F1115"/>
          <w:sz w:val="28"/>
          <w:szCs w:val="28"/>
        </w:rPr>
        <w:t>Save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154C91FA" w14:textId="2576EB10" w:rsidR="00C70B1A" w:rsidRPr="00C70B1A" w:rsidRDefault="00C70B1A" w:rsidP="00CA2DFB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70B1A">
        <w:rPr>
          <w:rStyle w:val="af5"/>
          <w:color w:val="0F1115"/>
          <w:sz w:val="28"/>
          <w:szCs w:val="28"/>
        </w:rPr>
        <w:t>Редактирование товара:</w:t>
      </w:r>
    </w:p>
    <w:p w14:paraId="1EFAD6CE" w14:textId="77777777" w:rsidR="00CA2DFB" w:rsidRPr="00CA2DFB" w:rsidRDefault="00CA2DFB" w:rsidP="00CA2DFB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Перейдите в административную панель сайта.</w:t>
      </w:r>
    </w:p>
    <w:p w14:paraId="180F6140" w14:textId="77777777" w:rsidR="00CA2DFB" w:rsidRPr="00CA2DFB" w:rsidRDefault="00CA2DFB" w:rsidP="00CA2DFB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Откройте раздел </w:t>
      </w:r>
      <w:proofErr w:type="spellStart"/>
      <w:r w:rsidRPr="00CA2DFB">
        <w:rPr>
          <w:color w:val="0F1115"/>
          <w:sz w:val="28"/>
          <w:szCs w:val="28"/>
        </w:rPr>
        <w:t>Products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21128182" w14:textId="77777777" w:rsidR="00CA2DFB" w:rsidRPr="00CA2DFB" w:rsidRDefault="00CA2DFB" w:rsidP="00CA2DFB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Выберите нужный товар из списка.</w:t>
      </w:r>
    </w:p>
    <w:p w14:paraId="5DFF26FA" w14:textId="77777777" w:rsidR="00CA2DFB" w:rsidRPr="00CA2DFB" w:rsidRDefault="00CA2DFB" w:rsidP="00CA2DFB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Измените необходимые поля.</w:t>
      </w:r>
    </w:p>
    <w:p w14:paraId="5B574705" w14:textId="48D11C97" w:rsidR="00C70B1A" w:rsidRPr="00C70B1A" w:rsidRDefault="00CA2DFB" w:rsidP="00CA2DFB">
      <w:pPr>
        <w:pStyle w:val="ds-markdown-paragraph"/>
        <w:numPr>
          <w:ilvl w:val="0"/>
          <w:numId w:val="42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Сохраните изменения кнопкой </w:t>
      </w:r>
      <w:proofErr w:type="spellStart"/>
      <w:r w:rsidRPr="00CA2DFB">
        <w:rPr>
          <w:color w:val="0F1115"/>
          <w:sz w:val="28"/>
          <w:szCs w:val="28"/>
        </w:rPr>
        <w:t>Save</w:t>
      </w:r>
      <w:proofErr w:type="spellEnd"/>
      <w:r>
        <w:rPr>
          <w:color w:val="0F1115"/>
          <w:sz w:val="28"/>
          <w:szCs w:val="28"/>
          <w:lang w:val="en-US"/>
        </w:rPr>
        <w:t>.</w:t>
      </w:r>
    </w:p>
    <w:p w14:paraId="3E4C675A" w14:textId="77777777" w:rsidR="00C70B1A" w:rsidRPr="00C70B1A" w:rsidRDefault="00C70B1A" w:rsidP="00C70B1A">
      <w:pPr>
        <w:pStyle w:val="ds-markdown-paragraph"/>
        <w:shd w:val="clear" w:color="auto" w:fill="FFFFFF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C70B1A">
        <w:rPr>
          <w:rStyle w:val="af5"/>
          <w:color w:val="0F1115"/>
          <w:sz w:val="28"/>
          <w:szCs w:val="28"/>
        </w:rPr>
        <w:t>Удаление товара:</w:t>
      </w:r>
    </w:p>
    <w:p w14:paraId="0D0D2ED1" w14:textId="77777777" w:rsidR="00CA2DFB" w:rsidRPr="00CA2DFB" w:rsidRDefault="00CA2DFB" w:rsidP="00CA2DF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Перейдите в административную панель сайта.</w:t>
      </w:r>
    </w:p>
    <w:p w14:paraId="4DC9D254" w14:textId="77777777" w:rsidR="00CA2DFB" w:rsidRPr="00CA2DFB" w:rsidRDefault="00CA2DFB" w:rsidP="00CA2DF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Откройте раздел </w:t>
      </w:r>
      <w:proofErr w:type="spellStart"/>
      <w:r w:rsidRPr="00CA2DFB">
        <w:rPr>
          <w:color w:val="0F1115"/>
          <w:sz w:val="28"/>
          <w:szCs w:val="28"/>
        </w:rPr>
        <w:t>Products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5296C884" w14:textId="77777777" w:rsidR="00CA2DFB" w:rsidRPr="00CA2DFB" w:rsidRDefault="00CA2DFB" w:rsidP="00CA2DF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Выберите нужный товар.</w:t>
      </w:r>
    </w:p>
    <w:p w14:paraId="7D974E49" w14:textId="77777777" w:rsidR="00CA2DFB" w:rsidRPr="00CA2DFB" w:rsidRDefault="00CA2DFB" w:rsidP="00CA2DF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 xml:space="preserve">Нажмите кнопку </w:t>
      </w:r>
      <w:proofErr w:type="spellStart"/>
      <w:r w:rsidRPr="00CA2DFB">
        <w:rPr>
          <w:color w:val="0F1115"/>
          <w:sz w:val="28"/>
          <w:szCs w:val="28"/>
        </w:rPr>
        <w:t>Delete</w:t>
      </w:r>
      <w:proofErr w:type="spellEnd"/>
      <w:r w:rsidRPr="00CA2DFB">
        <w:rPr>
          <w:color w:val="0F1115"/>
          <w:sz w:val="28"/>
          <w:szCs w:val="28"/>
        </w:rPr>
        <w:t>.</w:t>
      </w:r>
    </w:p>
    <w:p w14:paraId="261F0183" w14:textId="6899EFAB" w:rsidR="00BC036A" w:rsidRDefault="00CA2DFB" w:rsidP="00CA2DFB">
      <w:pPr>
        <w:pStyle w:val="ds-markdown-paragraph"/>
        <w:numPr>
          <w:ilvl w:val="0"/>
          <w:numId w:val="43"/>
        </w:numPr>
        <w:shd w:val="clear" w:color="auto" w:fill="FFFFFF"/>
        <w:spacing w:before="0" w:beforeAutospacing="0" w:after="0" w:afterAutospacing="0" w:line="360" w:lineRule="auto"/>
        <w:ind w:left="425" w:hanging="357"/>
        <w:rPr>
          <w:color w:val="0F1115"/>
          <w:sz w:val="28"/>
          <w:szCs w:val="28"/>
        </w:rPr>
      </w:pPr>
      <w:r w:rsidRPr="00CA2DFB">
        <w:rPr>
          <w:color w:val="0F1115"/>
          <w:sz w:val="28"/>
          <w:szCs w:val="28"/>
        </w:rPr>
        <w:t>Подтвердите удаление в открывшемся окне.</w:t>
      </w:r>
    </w:p>
    <w:p w14:paraId="748C4F48" w14:textId="77777777" w:rsidR="00CA2DFB" w:rsidRPr="00C70B1A" w:rsidRDefault="00CA2DFB" w:rsidP="00CA2DFB">
      <w:pPr>
        <w:pStyle w:val="ds-markdown-paragraph"/>
        <w:shd w:val="clear" w:color="auto" w:fill="FFFFFF"/>
        <w:spacing w:before="0" w:beforeAutospacing="0" w:after="0" w:afterAutospacing="0" w:line="360" w:lineRule="auto"/>
        <w:ind w:left="68"/>
        <w:rPr>
          <w:color w:val="0F1115"/>
          <w:sz w:val="28"/>
          <w:szCs w:val="28"/>
        </w:rPr>
      </w:pPr>
    </w:p>
    <w:p w14:paraId="05489057" w14:textId="160D8290" w:rsidR="00BC036A" w:rsidRPr="002A544C" w:rsidRDefault="00CA2DFB" w:rsidP="00BC036A">
      <w:r>
        <w:br w:type="page"/>
      </w:r>
    </w:p>
    <w:p w14:paraId="5AAB198C" w14:textId="35B5335E" w:rsidR="00D03B6F" w:rsidRDefault="004312D6" w:rsidP="004312D6">
      <w:pPr>
        <w:pStyle w:val="1"/>
        <w:spacing w:line="360" w:lineRule="auto"/>
        <w:ind w:left="0" w:firstLine="0"/>
        <w:rPr>
          <w:caps/>
          <w:sz w:val="28"/>
          <w:szCs w:val="24"/>
        </w:rPr>
      </w:pPr>
      <w:bookmarkStart w:id="13" w:name="_Toc225841273"/>
      <w:bookmarkEnd w:id="12"/>
      <w:r>
        <w:rPr>
          <w:caps/>
          <w:sz w:val="28"/>
          <w:szCs w:val="24"/>
        </w:rPr>
        <w:lastRenderedPageBreak/>
        <w:t>СОобщения оператору</w:t>
      </w:r>
      <w:bookmarkEnd w:id="13"/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405"/>
        <w:gridCol w:w="2977"/>
        <w:gridCol w:w="3962"/>
      </w:tblGrid>
      <w:tr w:rsidR="004312D6" w14:paraId="6D5FF3E2" w14:textId="77777777" w:rsidTr="002944D1">
        <w:tc>
          <w:tcPr>
            <w:tcW w:w="2405" w:type="dxa"/>
            <w:vAlign w:val="center"/>
          </w:tcPr>
          <w:p w14:paraId="0EF29B88" w14:textId="7A93B807" w:rsidR="004312D6" w:rsidRPr="000F4697" w:rsidRDefault="004312D6" w:rsidP="002944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4697">
              <w:rPr>
                <w:rFonts w:ascii="Times New Roman" w:hAnsi="Times New Roman" w:cs="Times New Roman"/>
              </w:rPr>
              <w:t>Текст сообщения</w:t>
            </w:r>
          </w:p>
        </w:tc>
        <w:tc>
          <w:tcPr>
            <w:tcW w:w="2977" w:type="dxa"/>
            <w:vAlign w:val="center"/>
          </w:tcPr>
          <w:p w14:paraId="0C4568FB" w14:textId="7B230CE3" w:rsidR="004312D6" w:rsidRPr="000F4697" w:rsidRDefault="004312D6" w:rsidP="002944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4697">
              <w:rPr>
                <w:rFonts w:ascii="Times New Roman" w:hAnsi="Times New Roman" w:cs="Times New Roman"/>
              </w:rPr>
              <w:t>Содержание сообщения</w:t>
            </w:r>
          </w:p>
        </w:tc>
        <w:tc>
          <w:tcPr>
            <w:tcW w:w="3962" w:type="dxa"/>
            <w:vAlign w:val="center"/>
          </w:tcPr>
          <w:p w14:paraId="5DD91DFA" w14:textId="78DA4120" w:rsidR="004312D6" w:rsidRPr="000F4697" w:rsidRDefault="004312D6" w:rsidP="002944D1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0F4697">
              <w:rPr>
                <w:rFonts w:ascii="Times New Roman" w:hAnsi="Times New Roman" w:cs="Times New Roman"/>
              </w:rPr>
              <w:t>Действия системного администратора</w:t>
            </w:r>
          </w:p>
        </w:tc>
      </w:tr>
      <w:tr w:rsidR="00CA2DFB" w:rsidRPr="004312D6" w14:paraId="031CB65C" w14:textId="77777777" w:rsidTr="002944D1">
        <w:tc>
          <w:tcPr>
            <w:tcW w:w="2405" w:type="dxa"/>
            <w:vAlign w:val="center"/>
          </w:tcPr>
          <w:p w14:paraId="0A83C3F5" w14:textId="3A62DE33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Ошибка авторизации</w:t>
            </w:r>
          </w:p>
        </w:tc>
        <w:tc>
          <w:tcPr>
            <w:tcW w:w="2977" w:type="dxa"/>
            <w:vAlign w:val="center"/>
          </w:tcPr>
          <w:p w14:paraId="7C014D3D" w14:textId="73B2DCB9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 w:rsidRPr="00CA2DFB">
              <w:rPr>
                <w:rFonts w:ascii="Times New Roman" w:hAnsi="Times New Roman" w:cs="Times New Roman"/>
              </w:rPr>
              <w:t>Неверный логин или пароль</w:t>
            </w:r>
          </w:p>
        </w:tc>
        <w:tc>
          <w:tcPr>
            <w:tcW w:w="3962" w:type="dxa"/>
            <w:vAlign w:val="center"/>
          </w:tcPr>
          <w:p w14:paraId="2CCAD9BD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1. </w:t>
            </w:r>
            <w:r w:rsidR="00CA2DFB" w:rsidRPr="00CA2DFB">
              <w:rPr>
                <w:rFonts w:ascii="Times New Roman" w:hAnsi="Times New Roman" w:cs="Times New Roman"/>
              </w:rPr>
              <w:t>Проверить правильность введенных учетных данных.</w:t>
            </w:r>
          </w:p>
          <w:p w14:paraId="3B624975" w14:textId="24F02BBE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2. </w:t>
            </w:r>
            <w:r w:rsidR="00CA2DFB" w:rsidRPr="00CA2DFB">
              <w:rPr>
                <w:rFonts w:ascii="Times New Roman" w:hAnsi="Times New Roman" w:cs="Times New Roman"/>
              </w:rPr>
              <w:t>Убедиться, что пользователь зарегистрирован в системе.</w:t>
            </w:r>
          </w:p>
          <w:p w14:paraId="58FD290D" w14:textId="138DA0E6" w:rsidR="00CA2DFB" w:rsidRPr="00CA2DFB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3. </w:t>
            </w:r>
            <w:r w:rsidR="00CA2DFB" w:rsidRPr="00CA2DFB">
              <w:rPr>
                <w:rFonts w:ascii="Times New Roman" w:hAnsi="Times New Roman" w:cs="Times New Roman"/>
              </w:rPr>
              <w:t>При необходимости сбросить пароль через административную панель сайта.</w:t>
            </w:r>
          </w:p>
        </w:tc>
      </w:tr>
      <w:tr w:rsidR="00CA2DFB" w:rsidRPr="004312D6" w14:paraId="0CDA9274" w14:textId="77777777" w:rsidTr="002944D1">
        <w:tc>
          <w:tcPr>
            <w:tcW w:w="2405" w:type="dxa"/>
            <w:vAlign w:val="center"/>
          </w:tcPr>
          <w:p w14:paraId="73B2F89C" w14:textId="12D48DC8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Требуется авторизация</w:t>
            </w:r>
          </w:p>
        </w:tc>
        <w:tc>
          <w:tcPr>
            <w:tcW w:w="2977" w:type="dxa"/>
            <w:vAlign w:val="center"/>
          </w:tcPr>
          <w:p w14:paraId="33F870DC" w14:textId="35B48AEE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Доступ к разделу возможен только после входа в систему</w:t>
            </w:r>
          </w:p>
        </w:tc>
        <w:tc>
          <w:tcPr>
            <w:tcW w:w="3962" w:type="dxa"/>
            <w:vAlign w:val="center"/>
          </w:tcPr>
          <w:p w14:paraId="5242BBB3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1. Проверить, авторизован ли пользователь.</w:t>
            </w:r>
          </w:p>
          <w:p w14:paraId="672BD54B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2. Убедиться, что доступ к защищенным разделам сайта настроен корректно.</w:t>
            </w:r>
          </w:p>
          <w:p w14:paraId="5D0E68E2" w14:textId="3DB86C9F" w:rsidR="00CA2DFB" w:rsidRPr="00CA2DFB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 xml:space="preserve">3. Проверить работу механизма сессий и авторизации </w:t>
            </w:r>
            <w:proofErr w:type="spellStart"/>
            <w:r w:rsidRPr="00CA2DFB">
              <w:rPr>
                <w:rFonts w:ascii="Times New Roman" w:hAnsi="Times New Roman" w:cs="Times New Roman"/>
              </w:rPr>
              <w:t>Django</w:t>
            </w:r>
            <w:proofErr w:type="spellEnd"/>
            <w:r w:rsidRPr="00CA2DFB">
              <w:rPr>
                <w:rFonts w:ascii="Times New Roman" w:hAnsi="Times New Roman" w:cs="Times New Roman"/>
              </w:rPr>
              <w:t>.</w:t>
            </w:r>
          </w:p>
        </w:tc>
      </w:tr>
      <w:tr w:rsidR="00CA2DFB" w:rsidRPr="000F4697" w14:paraId="3D64B613" w14:textId="77777777" w:rsidTr="002944D1">
        <w:tc>
          <w:tcPr>
            <w:tcW w:w="2405" w:type="dxa"/>
            <w:vAlign w:val="center"/>
          </w:tcPr>
          <w:p w14:paraId="6797A1AB" w14:textId="7FDE3830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Некорректный JSON</w:t>
            </w:r>
          </w:p>
        </w:tc>
        <w:tc>
          <w:tcPr>
            <w:tcW w:w="2977" w:type="dxa"/>
            <w:vAlign w:val="center"/>
          </w:tcPr>
          <w:p w14:paraId="3F21FDC7" w14:textId="2E11A4A3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Ошибка в формате передаваемых данных</w:t>
            </w:r>
          </w:p>
        </w:tc>
        <w:tc>
          <w:tcPr>
            <w:tcW w:w="3962" w:type="dxa"/>
            <w:vAlign w:val="center"/>
          </w:tcPr>
          <w:p w14:paraId="6CAE34A8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1. Проверить корректность отправляемого запроса.</w:t>
            </w:r>
          </w:p>
          <w:p w14:paraId="36F48E81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2. Убедиться, что клиентская часть сайта передает данные в правильном формате.</w:t>
            </w:r>
          </w:p>
          <w:p w14:paraId="1611A146" w14:textId="5CFB7CEE" w:rsidR="00CA2DFB" w:rsidRPr="00CA2DFB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3. Проверить обработку запросов в API сайта.</w:t>
            </w:r>
          </w:p>
        </w:tc>
      </w:tr>
      <w:tr w:rsidR="00CA2DFB" w:rsidRPr="000F4697" w14:paraId="6BCBE5DA" w14:textId="77777777" w:rsidTr="002944D1">
        <w:tc>
          <w:tcPr>
            <w:tcW w:w="2405" w:type="dxa"/>
            <w:vAlign w:val="center"/>
          </w:tcPr>
          <w:p w14:paraId="3475B11E" w14:textId="3F6508F5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Товар не найден или недоступен</w:t>
            </w:r>
          </w:p>
        </w:tc>
        <w:tc>
          <w:tcPr>
            <w:tcW w:w="2977" w:type="dxa"/>
            <w:vAlign w:val="center"/>
          </w:tcPr>
          <w:p w14:paraId="22189900" w14:textId="2AFDDCD6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Запрашиваемый товар отсутствует в базе данных или снят с продажи</w:t>
            </w:r>
          </w:p>
        </w:tc>
        <w:tc>
          <w:tcPr>
            <w:tcW w:w="3962" w:type="dxa"/>
            <w:vAlign w:val="center"/>
          </w:tcPr>
          <w:p w14:paraId="35FFB03D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1. Проверить наличие товара в административной панели.</w:t>
            </w:r>
          </w:p>
          <w:p w14:paraId="0902AC10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2. Убедиться, что у товара установлен признак доступности.</w:t>
            </w:r>
          </w:p>
          <w:p w14:paraId="24B26B52" w14:textId="2F7DD289" w:rsidR="00CA2DFB" w:rsidRPr="00CA2DFB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lastRenderedPageBreak/>
              <w:t>3. При необходимости обновить сведения о товаре в каталоге.</w:t>
            </w:r>
          </w:p>
        </w:tc>
      </w:tr>
      <w:tr w:rsidR="00CA2DFB" w:rsidRPr="000F4697" w14:paraId="3E82FB22" w14:textId="77777777" w:rsidTr="002944D1">
        <w:tc>
          <w:tcPr>
            <w:tcW w:w="2405" w:type="dxa"/>
            <w:vAlign w:val="center"/>
          </w:tcPr>
          <w:p w14:paraId="28D8F67C" w14:textId="6AE1A404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lastRenderedPageBreak/>
              <w:t>Товар не найден в корзине</w:t>
            </w:r>
          </w:p>
        </w:tc>
        <w:tc>
          <w:tcPr>
            <w:tcW w:w="2977" w:type="dxa"/>
            <w:vAlign w:val="center"/>
          </w:tcPr>
          <w:p w14:paraId="2674C971" w14:textId="4E781578" w:rsidR="00CA2DFB" w:rsidRPr="00CA2DFB" w:rsidRDefault="00CA2DFB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Попытка изменить или удалить товар, которого нет в корзине</w:t>
            </w:r>
          </w:p>
        </w:tc>
        <w:tc>
          <w:tcPr>
            <w:tcW w:w="3962" w:type="dxa"/>
            <w:vAlign w:val="center"/>
          </w:tcPr>
          <w:p w14:paraId="6EAA56DC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1. Проверить корректность работы корзины.</w:t>
            </w:r>
          </w:p>
          <w:p w14:paraId="130FEB48" w14:textId="77777777" w:rsidR="002944D1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2. Убедиться, что идентификатор товара передается правильно.</w:t>
            </w:r>
          </w:p>
          <w:p w14:paraId="6960B815" w14:textId="1D48F5F1" w:rsidR="00CA2DFB" w:rsidRPr="00CA2DFB" w:rsidRDefault="00CA2DFB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CA2DFB">
              <w:rPr>
                <w:rFonts w:ascii="Times New Roman" w:hAnsi="Times New Roman" w:cs="Times New Roman"/>
              </w:rPr>
              <w:t>3. Проверить логику добавления и удаления товаров в сессионных данных.</w:t>
            </w:r>
          </w:p>
        </w:tc>
      </w:tr>
      <w:tr w:rsidR="002944D1" w:rsidRPr="000F4697" w14:paraId="3D479092" w14:textId="77777777" w:rsidTr="002944D1">
        <w:tc>
          <w:tcPr>
            <w:tcW w:w="2405" w:type="dxa"/>
            <w:vAlign w:val="center"/>
          </w:tcPr>
          <w:p w14:paraId="24527BE3" w14:textId="42BEAE72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Корзина пуста</w:t>
            </w:r>
          </w:p>
        </w:tc>
        <w:tc>
          <w:tcPr>
            <w:tcW w:w="2977" w:type="dxa"/>
            <w:vAlign w:val="center"/>
          </w:tcPr>
          <w:p w14:paraId="0B676CCA" w14:textId="283718F7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Оформление заказа невозможно без добавления товаров</w:t>
            </w:r>
          </w:p>
        </w:tc>
        <w:tc>
          <w:tcPr>
            <w:tcW w:w="3962" w:type="dxa"/>
            <w:vAlign w:val="center"/>
          </w:tcPr>
          <w:p w14:paraId="33E2BECB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Проверить, что товары успешно добавляются в корзину.</w:t>
            </w:r>
          </w:p>
          <w:p w14:paraId="7F778D9E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2. Убедиться в корректной работе сессионных данных.</w:t>
            </w:r>
          </w:p>
          <w:p w14:paraId="19C53323" w14:textId="47B4D5B6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Проверить клиентскую и серверную логику оформления заказа.</w:t>
            </w:r>
          </w:p>
        </w:tc>
      </w:tr>
      <w:tr w:rsidR="002944D1" w:rsidRPr="000F4697" w14:paraId="65BB2501" w14:textId="77777777" w:rsidTr="002944D1">
        <w:tc>
          <w:tcPr>
            <w:tcW w:w="2405" w:type="dxa"/>
            <w:vAlign w:val="center"/>
          </w:tcPr>
          <w:p w14:paraId="541A51C6" w14:textId="0B04F3D8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 xml:space="preserve">Заполните обязательные поля: </w:t>
            </w:r>
            <w:proofErr w:type="spellStart"/>
            <w:r w:rsidRPr="002944D1">
              <w:rPr>
                <w:rFonts w:ascii="Times New Roman" w:hAnsi="Times New Roman" w:cs="Times New Roman"/>
              </w:rPr>
              <w:t>full_name</w:t>
            </w:r>
            <w:proofErr w:type="spellEnd"/>
            <w:r w:rsidRPr="002944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44D1">
              <w:rPr>
                <w:rFonts w:ascii="Times New Roman" w:hAnsi="Times New Roman" w:cs="Times New Roman"/>
              </w:rPr>
              <w:t>phone</w:t>
            </w:r>
            <w:proofErr w:type="spellEnd"/>
            <w:r w:rsidRPr="002944D1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2944D1">
              <w:rPr>
                <w:rFonts w:ascii="Times New Roman" w:hAnsi="Times New Roman" w:cs="Times New Roman"/>
              </w:rPr>
              <w:t>address</w:t>
            </w:r>
            <w:proofErr w:type="spellEnd"/>
          </w:p>
        </w:tc>
        <w:tc>
          <w:tcPr>
            <w:tcW w:w="2977" w:type="dxa"/>
            <w:vAlign w:val="center"/>
          </w:tcPr>
          <w:p w14:paraId="10BFF7F1" w14:textId="580B5C9D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Не заполнены обязательные данные для оформления заказа</w:t>
            </w:r>
          </w:p>
        </w:tc>
        <w:tc>
          <w:tcPr>
            <w:tcW w:w="3962" w:type="dxa"/>
            <w:vAlign w:val="center"/>
          </w:tcPr>
          <w:p w14:paraId="2394FA87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 форму оформления заказа.</w:t>
            </w:r>
          </w:p>
          <w:p w14:paraId="166F356E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2. Убедиться, что обязательные поля передаются на сервер.</w:t>
            </w:r>
          </w:p>
          <w:p w14:paraId="2F979851" w14:textId="4C0C7EF4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При необходимости скорректировать валидацию формы.</w:t>
            </w:r>
          </w:p>
        </w:tc>
      </w:tr>
      <w:tr w:rsidR="002944D1" w:rsidRPr="000F4697" w14:paraId="1E202D24" w14:textId="77777777" w:rsidTr="002944D1">
        <w:tc>
          <w:tcPr>
            <w:tcW w:w="2405" w:type="dxa"/>
            <w:vAlign w:val="center"/>
          </w:tcPr>
          <w:p w14:paraId="6BD0E9F9" w14:textId="09705187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Отзыв не найден</w:t>
            </w:r>
          </w:p>
        </w:tc>
        <w:tc>
          <w:tcPr>
            <w:tcW w:w="2977" w:type="dxa"/>
            <w:vAlign w:val="center"/>
          </w:tcPr>
          <w:p w14:paraId="48ACD657" w14:textId="34F46243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Запрашиваемый отзыв отсутствует или недоступен пользователю</w:t>
            </w:r>
          </w:p>
        </w:tc>
        <w:tc>
          <w:tcPr>
            <w:tcW w:w="3962" w:type="dxa"/>
            <w:vAlign w:val="center"/>
          </w:tcPr>
          <w:p w14:paraId="3746F363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 наличие отзыва в базе данных.</w:t>
            </w:r>
          </w:p>
          <w:p w14:paraId="23533E74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lastRenderedPageBreak/>
              <w:t>2. Убедиться, что пользователь пытается удалить именно свой отзыв.</w:t>
            </w:r>
          </w:p>
          <w:p w14:paraId="29A79C34" w14:textId="22DD6AB4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Проверить корректность работы API профиля пользователя.</w:t>
            </w:r>
          </w:p>
        </w:tc>
      </w:tr>
      <w:tr w:rsidR="002944D1" w:rsidRPr="000F4697" w14:paraId="55EAA746" w14:textId="77777777" w:rsidTr="002944D1">
        <w:tc>
          <w:tcPr>
            <w:tcW w:w="2405" w:type="dxa"/>
            <w:vAlign w:val="center"/>
          </w:tcPr>
          <w:p w14:paraId="69A1D817" w14:textId="773DD375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lastRenderedPageBreak/>
              <w:t>Новость не найдена</w:t>
            </w:r>
          </w:p>
        </w:tc>
        <w:tc>
          <w:tcPr>
            <w:tcW w:w="2977" w:type="dxa"/>
            <w:vAlign w:val="center"/>
          </w:tcPr>
          <w:p w14:paraId="00EBE192" w14:textId="19E61F73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Запрашиваемая новость отсутствует или не опубликована</w:t>
            </w:r>
          </w:p>
        </w:tc>
        <w:tc>
          <w:tcPr>
            <w:tcW w:w="3962" w:type="dxa"/>
            <w:vAlign w:val="center"/>
          </w:tcPr>
          <w:p w14:paraId="3A65C01D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 наличие новости в административной панели.</w:t>
            </w:r>
          </w:p>
          <w:p w14:paraId="77391C33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2. Убедиться, что новость опубликована.</w:t>
            </w:r>
          </w:p>
          <w:p w14:paraId="74395123" w14:textId="33C3BD12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Проверить корректность идентификатора новости в запросе.</w:t>
            </w:r>
          </w:p>
        </w:tc>
      </w:tr>
      <w:tr w:rsidR="002944D1" w:rsidRPr="000F4697" w14:paraId="41824364" w14:textId="77777777" w:rsidTr="002944D1">
        <w:tc>
          <w:tcPr>
            <w:tcW w:w="2405" w:type="dxa"/>
            <w:vAlign w:val="center"/>
          </w:tcPr>
          <w:p w14:paraId="0F369D1C" w14:textId="4429A074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Ошибка загрузки изображения</w:t>
            </w:r>
          </w:p>
        </w:tc>
        <w:tc>
          <w:tcPr>
            <w:tcW w:w="2977" w:type="dxa"/>
            <w:vAlign w:val="center"/>
          </w:tcPr>
          <w:p w14:paraId="3D35E38F" w14:textId="0BFD69EB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Изображение товара или новости не было загружено либо недоступно</w:t>
            </w:r>
          </w:p>
        </w:tc>
        <w:tc>
          <w:tcPr>
            <w:tcW w:w="3962" w:type="dxa"/>
            <w:vAlign w:val="center"/>
          </w:tcPr>
          <w:p w14:paraId="12CE8A1C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 наличие файла в каталоге media.</w:t>
            </w:r>
          </w:p>
          <w:p w14:paraId="5532898F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2. Убедиться в правильности настройки путей MEDIA_URL и MEDIA_ROOT.</w:t>
            </w:r>
          </w:p>
          <w:p w14:paraId="5767BB1E" w14:textId="29D46BA6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Проверить права доступа к файлам на сервере.</w:t>
            </w:r>
          </w:p>
        </w:tc>
      </w:tr>
      <w:tr w:rsidR="002944D1" w:rsidRPr="000F4697" w14:paraId="0FB6355F" w14:textId="77777777" w:rsidTr="002944D1">
        <w:tc>
          <w:tcPr>
            <w:tcW w:w="2405" w:type="dxa"/>
            <w:vAlign w:val="center"/>
          </w:tcPr>
          <w:p w14:paraId="143D1F9A" w14:textId="7318039C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Ошибка сервера</w:t>
            </w:r>
          </w:p>
        </w:tc>
        <w:tc>
          <w:tcPr>
            <w:tcW w:w="2977" w:type="dxa"/>
            <w:vAlign w:val="center"/>
          </w:tcPr>
          <w:p w14:paraId="07F20268" w14:textId="7B4F6537" w:rsidR="002944D1" w:rsidRPr="002944D1" w:rsidRDefault="002944D1" w:rsidP="002944D1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Внутренняя ошибка при обработке запроса</w:t>
            </w:r>
          </w:p>
        </w:tc>
        <w:tc>
          <w:tcPr>
            <w:tcW w:w="3962" w:type="dxa"/>
            <w:vAlign w:val="center"/>
          </w:tcPr>
          <w:p w14:paraId="4F4CF726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1. Проверить журнал ошибок Django.</w:t>
            </w:r>
          </w:p>
          <w:p w14:paraId="258EECBC" w14:textId="77777777" w:rsid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2. Убедиться в корректности настроек проекта и базы данных.</w:t>
            </w:r>
          </w:p>
          <w:p w14:paraId="6A5310BE" w14:textId="0EBA8BB9" w:rsidR="002944D1" w:rsidRPr="002944D1" w:rsidRDefault="002944D1" w:rsidP="002944D1">
            <w:pPr>
              <w:pStyle w:val="af"/>
              <w:spacing w:line="360" w:lineRule="auto"/>
              <w:ind w:left="0"/>
              <w:jc w:val="both"/>
              <w:rPr>
                <w:rFonts w:ascii="Times New Roman" w:hAnsi="Times New Roman" w:cs="Times New Roman"/>
              </w:rPr>
            </w:pPr>
            <w:r w:rsidRPr="002944D1">
              <w:rPr>
                <w:rFonts w:ascii="Times New Roman" w:hAnsi="Times New Roman" w:cs="Times New Roman"/>
              </w:rPr>
              <w:t>3. Проверить последние изменения в коде и повторить запрос после устранения ошибки.</w:t>
            </w:r>
          </w:p>
        </w:tc>
      </w:tr>
    </w:tbl>
    <w:p w14:paraId="6FEEF5C6" w14:textId="77777777" w:rsidR="004312D6" w:rsidRPr="000F4697" w:rsidRDefault="004312D6" w:rsidP="004312D6">
      <w:pPr>
        <w:spacing w:line="360" w:lineRule="auto"/>
        <w:ind w:firstLine="709"/>
      </w:pPr>
    </w:p>
    <w:sectPr w:rsidR="004312D6" w:rsidRPr="000F4697" w:rsidSect="00882A80">
      <w:headerReference w:type="default" r:id="rId14"/>
      <w:pgSz w:w="11906" w:h="16838" w:code="9"/>
      <w:pgMar w:top="1134" w:right="851" w:bottom="1134" w:left="1701" w:header="567" w:footer="567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E02E95" w14:textId="77777777" w:rsidR="001F100E" w:rsidRDefault="001F100E">
      <w:r>
        <w:separator/>
      </w:r>
    </w:p>
  </w:endnote>
  <w:endnote w:type="continuationSeparator" w:id="0">
    <w:p w14:paraId="0792BC65" w14:textId="77777777" w:rsidR="001F100E" w:rsidRDefault="001F10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543DD4" w14:textId="77777777" w:rsidR="007229AD" w:rsidRDefault="007229AD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45D49A73" w14:textId="77777777" w:rsidR="007229AD" w:rsidRDefault="007229AD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287D15" w14:textId="77777777" w:rsidR="007229AD" w:rsidRDefault="007229AD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6868E1" w14:textId="13A82471" w:rsidR="007229AD" w:rsidRPr="00A46960" w:rsidRDefault="007229AD" w:rsidP="00A46960">
    <w:pPr>
      <w:pStyle w:val="a6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233635">
      <w:rPr>
        <w:noProof/>
        <w:sz w:val="36"/>
      </w:rPr>
      <w:instrText>11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233635">
      <w:rPr>
        <w:noProof/>
        <w:sz w:val="36"/>
      </w:rPr>
      <w:t>10</w:t>
    </w:r>
    <w:r>
      <w:rPr>
        <w:sz w:val="36"/>
      </w:rPr>
      <w:fldChar w:fldCharType="end"/>
    </w:r>
  </w:p>
  <w:p w14:paraId="7F96C3E0" w14:textId="402FC6C7" w:rsidR="007229AD" w:rsidRDefault="007229AD">
    <w:pPr>
      <w:pStyle w:val="a6"/>
      <w:jc w:val="center"/>
      <w:rPr>
        <w:b/>
        <w:bCs/>
        <w:szCs w:val="28"/>
      </w:rPr>
    </w:pPr>
    <w:r>
      <w:rPr>
        <w:b/>
        <w:bCs/>
        <w:szCs w:val="28"/>
      </w:rPr>
      <w:t>202</w:t>
    </w:r>
    <w:r w:rsidR="00B83363">
      <w:rPr>
        <w:b/>
        <w:bCs/>
        <w:szCs w:val="28"/>
      </w:rPr>
      <w:t>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08EA82" w14:textId="72CA6AF4" w:rsidR="007229AD" w:rsidRDefault="007229AD">
    <w:pPr>
      <w:pStyle w:val="a6"/>
      <w:jc w:val="center"/>
      <w:rPr>
        <w:b/>
        <w:bCs/>
        <w:szCs w:val="28"/>
      </w:rPr>
    </w:pPr>
    <w:r>
      <w:rPr>
        <w:b/>
        <w:bCs/>
        <w:szCs w:val="28"/>
      </w:rPr>
      <w:t>202</w:t>
    </w:r>
    <w:r w:rsidR="00B83363">
      <w:rPr>
        <w:b/>
        <w:bCs/>
        <w:szCs w:val="28"/>
      </w:rPr>
      <w:t>5</w:t>
    </w:r>
    <w:r>
      <w:rPr>
        <w:b/>
        <w:bCs/>
        <w:szCs w:val="2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7AE08" w14:textId="77777777" w:rsidR="001F100E" w:rsidRDefault="001F100E">
      <w:r>
        <w:separator/>
      </w:r>
    </w:p>
  </w:footnote>
  <w:footnote w:type="continuationSeparator" w:id="0">
    <w:p w14:paraId="22818A0B" w14:textId="77777777" w:rsidR="001F100E" w:rsidRDefault="001F100E">
      <w:r>
        <w:continuationSeparator/>
      </w:r>
    </w:p>
  </w:footnote>
  <w:footnote w:id="1">
    <w:p w14:paraId="1516F018" w14:textId="2BCCB464" w:rsidR="007229AD" w:rsidRDefault="007229AD">
      <w:pPr>
        <w:pStyle w:val="a8"/>
        <w:rPr>
          <w:sz w:val="22"/>
        </w:rPr>
      </w:pPr>
      <w:r>
        <w:rPr>
          <w:rStyle w:val="ac"/>
        </w:rPr>
        <w:t>1)</w:t>
      </w:r>
      <w:r>
        <w:rPr>
          <w:sz w:val="22"/>
        </w:rPr>
        <w:t xml:space="preserve"> ГОСТ 19.101-77 ЕСПД. Виды программ и программных документов</w:t>
      </w:r>
    </w:p>
  </w:footnote>
  <w:footnote w:id="2">
    <w:p w14:paraId="2C0575AD" w14:textId="6421915B" w:rsidR="007229AD" w:rsidRDefault="007229AD">
      <w:pPr>
        <w:pStyle w:val="a8"/>
      </w:pPr>
      <w:r>
        <w:rPr>
          <w:rStyle w:val="ac"/>
        </w:rPr>
        <w:t>2)</w:t>
      </w:r>
      <w:r>
        <w:t xml:space="preserve"> </w:t>
      </w:r>
      <w:r>
        <w:rPr>
          <w:sz w:val="22"/>
        </w:rPr>
        <w:t>ГОСТ 19.103-77 ЕСПД. Обозначение программ и программных документов</w:t>
      </w:r>
    </w:p>
  </w:footnote>
  <w:footnote w:id="3">
    <w:p w14:paraId="68804716" w14:textId="22348C10" w:rsidR="007229AD" w:rsidRDefault="007229AD">
      <w:pPr>
        <w:pStyle w:val="a8"/>
        <w:rPr>
          <w:sz w:val="22"/>
        </w:rPr>
      </w:pPr>
      <w:r>
        <w:rPr>
          <w:rStyle w:val="ac"/>
        </w:rPr>
        <w:t>3)</w:t>
      </w:r>
      <w:r>
        <w:rPr>
          <w:sz w:val="22"/>
        </w:rPr>
        <w:t xml:space="preserve"> ГОСТ 19.104-78* ЕСПД. Основные надписи</w:t>
      </w:r>
    </w:p>
  </w:footnote>
  <w:footnote w:id="4">
    <w:p w14:paraId="1C33FDA5" w14:textId="7955FA70" w:rsidR="007229AD" w:rsidRDefault="007229AD">
      <w:pPr>
        <w:pStyle w:val="a8"/>
        <w:rPr>
          <w:sz w:val="22"/>
        </w:rPr>
      </w:pPr>
      <w:r>
        <w:rPr>
          <w:rStyle w:val="ac"/>
        </w:rPr>
        <w:t>4)</w:t>
      </w:r>
      <w:r>
        <w:rPr>
          <w:sz w:val="22"/>
        </w:rPr>
        <w:t xml:space="preserve"> ГОСТ 19.105-78* ЕСПД. Общие требования к программным документам</w:t>
      </w:r>
    </w:p>
  </w:footnote>
  <w:footnote w:id="5">
    <w:p w14:paraId="119676F0" w14:textId="4BB93D95" w:rsidR="007229AD" w:rsidRDefault="007229AD">
      <w:pPr>
        <w:pStyle w:val="a8"/>
        <w:rPr>
          <w:sz w:val="22"/>
        </w:rPr>
      </w:pPr>
      <w:r>
        <w:rPr>
          <w:rStyle w:val="ac"/>
        </w:rPr>
        <w:t>5)</w:t>
      </w:r>
      <w:r>
        <w:rPr>
          <w:sz w:val="22"/>
        </w:rPr>
        <w:t xml:space="preserve"> ГОСТ 19.106-78* ЕСПД. Общие требования к программным документам, выполненным печатным способом</w:t>
      </w:r>
    </w:p>
  </w:footnote>
  <w:footnote w:id="6">
    <w:p w14:paraId="545DA06A" w14:textId="6BCD5AFC" w:rsidR="007229AD" w:rsidRDefault="007229AD">
      <w:pPr>
        <w:pStyle w:val="a8"/>
        <w:rPr>
          <w:sz w:val="22"/>
        </w:rPr>
      </w:pPr>
      <w:r>
        <w:rPr>
          <w:rStyle w:val="ac"/>
        </w:rPr>
        <w:t>6)</w:t>
      </w:r>
      <w:r>
        <w:rPr>
          <w:sz w:val="22"/>
        </w:rPr>
        <w:t xml:space="preserve"> ГОСТ 19.201-78 ЕСПД. Техническое задание. Требования к содержанию и оформлению</w:t>
      </w:r>
    </w:p>
  </w:footnote>
  <w:footnote w:id="7">
    <w:p w14:paraId="26DFEA6F" w14:textId="67E73EC6" w:rsidR="007229AD" w:rsidRDefault="007229AD">
      <w:pPr>
        <w:pStyle w:val="a8"/>
      </w:pPr>
      <w:r>
        <w:rPr>
          <w:rStyle w:val="ac"/>
        </w:rPr>
        <w:t>7)</w:t>
      </w:r>
      <w:r>
        <w:rPr>
          <w:sz w:val="22"/>
        </w:rPr>
        <w:t xml:space="preserve"> ГОСТ 19.604-78*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E15C07" w14:textId="77777777" w:rsidR="007229AD" w:rsidRDefault="007229AD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A49F08" w14:textId="77777777" w:rsidR="007229AD" w:rsidRDefault="007229A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5B48CF" w14:textId="4AB3A39F" w:rsidR="007229AD" w:rsidRDefault="007229AD">
    <w:pPr>
      <w:pStyle w:val="a3"/>
      <w:framePr w:wrap="auto" w:vAnchor="text" w:hAnchor="page" w:x="6151" w:y="-6"/>
      <w:rPr>
        <w:rStyle w:val="a5"/>
        <w:b/>
        <w:bCs/>
        <w:sz w:val="32"/>
        <w:szCs w:val="32"/>
      </w:rPr>
    </w:pPr>
    <w:r>
      <w:rPr>
        <w:rStyle w:val="a5"/>
        <w:b/>
        <w:bCs/>
        <w:sz w:val="32"/>
        <w:szCs w:val="32"/>
      </w:rPr>
      <w:fldChar w:fldCharType="begin"/>
    </w:r>
    <w:r>
      <w:rPr>
        <w:rStyle w:val="a5"/>
        <w:b/>
        <w:bCs/>
        <w:sz w:val="32"/>
        <w:szCs w:val="32"/>
      </w:rPr>
      <w:instrText xml:space="preserve">PAGE  </w:instrText>
    </w:r>
    <w:r>
      <w:rPr>
        <w:rStyle w:val="a5"/>
        <w:b/>
        <w:bCs/>
        <w:sz w:val="32"/>
        <w:szCs w:val="32"/>
      </w:rPr>
      <w:fldChar w:fldCharType="separate"/>
    </w:r>
    <w:r>
      <w:rPr>
        <w:rStyle w:val="a5"/>
        <w:b/>
        <w:bCs/>
        <w:noProof/>
        <w:sz w:val="32"/>
        <w:szCs w:val="32"/>
      </w:rPr>
      <w:t>7</w:t>
    </w:r>
    <w:r>
      <w:rPr>
        <w:rStyle w:val="a5"/>
        <w:b/>
        <w:bCs/>
        <w:sz w:val="32"/>
        <w:szCs w:val="32"/>
      </w:rPr>
      <w:fldChar w:fldCharType="end"/>
    </w:r>
  </w:p>
  <w:p w14:paraId="3E05356B" w14:textId="15CE3BFA" w:rsidR="007229AD" w:rsidRDefault="007229AD">
    <w:pPr>
      <w:pStyle w:val="a3"/>
      <w:jc w:val="center"/>
      <w:rPr>
        <w:b/>
        <w:bCs/>
        <w:sz w:val="32"/>
        <w:szCs w:val="32"/>
      </w:rPr>
    </w:pPr>
    <w:r>
      <w:rPr>
        <w:b/>
        <w:bCs/>
        <w:sz w:val="32"/>
      </w:rPr>
      <w:fldChar w:fldCharType="begin"/>
    </w:r>
    <w:r>
      <w:rPr>
        <w:b/>
        <w:bCs/>
        <w:sz w:val="32"/>
      </w:rPr>
      <w:instrText xml:space="preserve"> REF </w:instrText>
    </w:r>
    <w:r>
      <w:rPr>
        <w:b/>
        <w:bCs/>
        <w:i/>
        <w:iCs/>
        <w:sz w:val="32"/>
      </w:rPr>
      <w:instrText>ДецНомер</w:instrText>
    </w:r>
    <w:r>
      <w:rPr>
        <w:b/>
        <w:bCs/>
        <w:sz w:val="32"/>
      </w:rPr>
      <w:instrText xml:space="preserve">  \* MERGEFORMAT </w:instrText>
    </w:r>
    <w:r>
      <w:rPr>
        <w:b/>
        <w:bCs/>
        <w:sz w:val="32"/>
      </w:rPr>
      <w:fldChar w:fldCharType="separate"/>
    </w:r>
    <w:r w:rsidR="00E736B3" w:rsidRPr="00E736B3">
      <w:rPr>
        <w:b/>
        <w:bCs/>
        <w:sz w:val="32"/>
      </w:rPr>
      <w:t>А.В.00001-01</w:t>
    </w:r>
    <w:r>
      <w:rPr>
        <w:b/>
        <w:bCs/>
        <w:sz w:val="32"/>
      </w:rPr>
      <w:fldChar w:fldCharType="end"/>
    </w:r>
    <w:bookmarkStart w:id="14" w:name="_Hlk179550039"/>
    <w:bookmarkEnd w:id="1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81CF4"/>
    <w:multiLevelType w:val="hybridMultilevel"/>
    <w:tmpl w:val="E4A638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2424FAE"/>
    <w:multiLevelType w:val="multilevel"/>
    <w:tmpl w:val="F3E09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45E44"/>
    <w:multiLevelType w:val="multilevel"/>
    <w:tmpl w:val="2B4C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3A49"/>
    <w:multiLevelType w:val="hybridMultilevel"/>
    <w:tmpl w:val="7B7A63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FC107F"/>
    <w:multiLevelType w:val="hybridMultilevel"/>
    <w:tmpl w:val="F26EFF12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637605"/>
    <w:multiLevelType w:val="hybridMultilevel"/>
    <w:tmpl w:val="64023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6D4D00"/>
    <w:multiLevelType w:val="hybridMultilevel"/>
    <w:tmpl w:val="BF140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53450"/>
    <w:multiLevelType w:val="hybridMultilevel"/>
    <w:tmpl w:val="64023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C94780"/>
    <w:multiLevelType w:val="hybridMultilevel"/>
    <w:tmpl w:val="BF140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701B16"/>
    <w:multiLevelType w:val="multilevel"/>
    <w:tmpl w:val="94C24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761C6"/>
    <w:multiLevelType w:val="multilevel"/>
    <w:tmpl w:val="8E502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535B0A"/>
    <w:multiLevelType w:val="hybridMultilevel"/>
    <w:tmpl w:val="C8C4B01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0655823"/>
    <w:multiLevelType w:val="hybridMultilevel"/>
    <w:tmpl w:val="EA14AF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253B75"/>
    <w:multiLevelType w:val="hybridMultilevel"/>
    <w:tmpl w:val="64023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C55203"/>
    <w:multiLevelType w:val="hybridMultilevel"/>
    <w:tmpl w:val="071887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7CE1B61"/>
    <w:multiLevelType w:val="hybridMultilevel"/>
    <w:tmpl w:val="64023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450BF"/>
    <w:multiLevelType w:val="hybridMultilevel"/>
    <w:tmpl w:val="BF1406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984274"/>
    <w:multiLevelType w:val="hybridMultilevel"/>
    <w:tmpl w:val="5A341A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0C4721F"/>
    <w:multiLevelType w:val="hybridMultilevel"/>
    <w:tmpl w:val="E2E4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C86A57"/>
    <w:multiLevelType w:val="hybridMultilevel"/>
    <w:tmpl w:val="BF1406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1D2E03"/>
    <w:multiLevelType w:val="multilevel"/>
    <w:tmpl w:val="1E782836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4B500522"/>
    <w:multiLevelType w:val="hybridMultilevel"/>
    <w:tmpl w:val="400672E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EF592C"/>
    <w:multiLevelType w:val="hybridMultilevel"/>
    <w:tmpl w:val="703C10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14E5D33"/>
    <w:multiLevelType w:val="hybridMultilevel"/>
    <w:tmpl w:val="4E486FC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A1640F1"/>
    <w:multiLevelType w:val="hybridMultilevel"/>
    <w:tmpl w:val="291C80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C712F1E"/>
    <w:multiLevelType w:val="multilevel"/>
    <w:tmpl w:val="BA1E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A3138A"/>
    <w:multiLevelType w:val="hybridMultilevel"/>
    <w:tmpl w:val="8DFA2A74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637B2BC3"/>
    <w:multiLevelType w:val="hybridMultilevel"/>
    <w:tmpl w:val="1B8294E2"/>
    <w:lvl w:ilvl="0" w:tplc="FDB00D1A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8" w15:restartNumberingAfterBreak="0">
    <w:nsid w:val="669F37D8"/>
    <w:multiLevelType w:val="multilevel"/>
    <w:tmpl w:val="17D21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657AB7"/>
    <w:multiLevelType w:val="hybridMultilevel"/>
    <w:tmpl w:val="3932B5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6E3B1A8B"/>
    <w:multiLevelType w:val="hybridMultilevel"/>
    <w:tmpl w:val="64023E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0CA5382"/>
    <w:multiLevelType w:val="hybridMultilevel"/>
    <w:tmpl w:val="E8ACD0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261FD7"/>
    <w:multiLevelType w:val="hybridMultilevel"/>
    <w:tmpl w:val="74BA77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D6F6848"/>
    <w:multiLevelType w:val="hybridMultilevel"/>
    <w:tmpl w:val="98FC850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8"/>
  </w:num>
  <w:num w:numId="2">
    <w:abstractNumId w:val="20"/>
  </w:num>
  <w:num w:numId="3">
    <w:abstractNumId w:val="2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0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0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0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9"/>
  </w:num>
  <w:num w:numId="15">
    <w:abstractNumId w:val="14"/>
  </w:num>
  <w:num w:numId="16">
    <w:abstractNumId w:val="23"/>
  </w:num>
  <w:num w:numId="17">
    <w:abstractNumId w:val="26"/>
  </w:num>
  <w:num w:numId="18">
    <w:abstractNumId w:val="33"/>
  </w:num>
  <w:num w:numId="19">
    <w:abstractNumId w:val="4"/>
  </w:num>
  <w:num w:numId="20">
    <w:abstractNumId w:val="17"/>
  </w:num>
  <w:num w:numId="21">
    <w:abstractNumId w:val="12"/>
  </w:num>
  <w:num w:numId="22">
    <w:abstractNumId w:val="11"/>
  </w:num>
  <w:num w:numId="23">
    <w:abstractNumId w:val="0"/>
  </w:num>
  <w:num w:numId="24">
    <w:abstractNumId w:val="32"/>
  </w:num>
  <w:num w:numId="25">
    <w:abstractNumId w:val="3"/>
  </w:num>
  <w:num w:numId="26">
    <w:abstractNumId w:val="27"/>
  </w:num>
  <w:num w:numId="27">
    <w:abstractNumId w:val="16"/>
  </w:num>
  <w:num w:numId="28">
    <w:abstractNumId w:val="22"/>
  </w:num>
  <w:num w:numId="29">
    <w:abstractNumId w:val="24"/>
  </w:num>
  <w:num w:numId="30">
    <w:abstractNumId w:val="19"/>
  </w:num>
  <w:num w:numId="31">
    <w:abstractNumId w:val="6"/>
  </w:num>
  <w:num w:numId="32">
    <w:abstractNumId w:val="8"/>
  </w:num>
  <w:num w:numId="33">
    <w:abstractNumId w:val="13"/>
  </w:num>
  <w:num w:numId="34">
    <w:abstractNumId w:val="15"/>
  </w:num>
  <w:num w:numId="35">
    <w:abstractNumId w:val="7"/>
  </w:num>
  <w:num w:numId="36">
    <w:abstractNumId w:val="30"/>
  </w:num>
  <w:num w:numId="37">
    <w:abstractNumId w:val="5"/>
  </w:num>
  <w:num w:numId="38">
    <w:abstractNumId w:val="25"/>
  </w:num>
  <w:num w:numId="39">
    <w:abstractNumId w:val="9"/>
  </w:num>
  <w:num w:numId="40">
    <w:abstractNumId w:val="2"/>
  </w:num>
  <w:num w:numId="41">
    <w:abstractNumId w:val="1"/>
  </w:num>
  <w:num w:numId="42">
    <w:abstractNumId w:val="28"/>
  </w:num>
  <w:num w:numId="43">
    <w:abstractNumId w:val="10"/>
  </w:num>
  <w:num w:numId="44">
    <w:abstractNumId w:val="31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3B6F"/>
    <w:rsid w:val="00011DAE"/>
    <w:rsid w:val="00027BB2"/>
    <w:rsid w:val="000A2805"/>
    <w:rsid w:val="000F4697"/>
    <w:rsid w:val="00105CB0"/>
    <w:rsid w:val="001C28A6"/>
    <w:rsid w:val="001D5467"/>
    <w:rsid w:val="001F100E"/>
    <w:rsid w:val="00233635"/>
    <w:rsid w:val="002944D1"/>
    <w:rsid w:val="002944E3"/>
    <w:rsid w:val="00295A97"/>
    <w:rsid w:val="002A544C"/>
    <w:rsid w:val="002B0B76"/>
    <w:rsid w:val="002B55BE"/>
    <w:rsid w:val="002C390F"/>
    <w:rsid w:val="002F3675"/>
    <w:rsid w:val="00310433"/>
    <w:rsid w:val="003158C2"/>
    <w:rsid w:val="00384A40"/>
    <w:rsid w:val="0038639A"/>
    <w:rsid w:val="00386ABD"/>
    <w:rsid w:val="003B0E84"/>
    <w:rsid w:val="003B23F1"/>
    <w:rsid w:val="0040125E"/>
    <w:rsid w:val="004077A1"/>
    <w:rsid w:val="00414488"/>
    <w:rsid w:val="00421E6D"/>
    <w:rsid w:val="004312D6"/>
    <w:rsid w:val="0045075C"/>
    <w:rsid w:val="00471435"/>
    <w:rsid w:val="0049415F"/>
    <w:rsid w:val="004E7328"/>
    <w:rsid w:val="004F66F7"/>
    <w:rsid w:val="00504FC4"/>
    <w:rsid w:val="005123C0"/>
    <w:rsid w:val="005201E2"/>
    <w:rsid w:val="0052132A"/>
    <w:rsid w:val="0053426B"/>
    <w:rsid w:val="00543B5D"/>
    <w:rsid w:val="005505B5"/>
    <w:rsid w:val="00573FCD"/>
    <w:rsid w:val="005C1D34"/>
    <w:rsid w:val="005D731C"/>
    <w:rsid w:val="00643735"/>
    <w:rsid w:val="00652232"/>
    <w:rsid w:val="00660615"/>
    <w:rsid w:val="006643F9"/>
    <w:rsid w:val="00691F4C"/>
    <w:rsid w:val="006A2CBE"/>
    <w:rsid w:val="007229AD"/>
    <w:rsid w:val="0072361D"/>
    <w:rsid w:val="00732B01"/>
    <w:rsid w:val="00797ECC"/>
    <w:rsid w:val="007B0629"/>
    <w:rsid w:val="007D6A57"/>
    <w:rsid w:val="00843724"/>
    <w:rsid w:val="00882A80"/>
    <w:rsid w:val="008A6F4F"/>
    <w:rsid w:val="008C3A3C"/>
    <w:rsid w:val="008E2117"/>
    <w:rsid w:val="008F18E1"/>
    <w:rsid w:val="009309C2"/>
    <w:rsid w:val="009367E4"/>
    <w:rsid w:val="00941E9E"/>
    <w:rsid w:val="00966B85"/>
    <w:rsid w:val="009737A4"/>
    <w:rsid w:val="009870DD"/>
    <w:rsid w:val="00994F94"/>
    <w:rsid w:val="00A46960"/>
    <w:rsid w:val="00A932B9"/>
    <w:rsid w:val="00AE0651"/>
    <w:rsid w:val="00B07089"/>
    <w:rsid w:val="00B170C3"/>
    <w:rsid w:val="00B76A9A"/>
    <w:rsid w:val="00B83363"/>
    <w:rsid w:val="00B92780"/>
    <w:rsid w:val="00BC036A"/>
    <w:rsid w:val="00BE278D"/>
    <w:rsid w:val="00BF02AB"/>
    <w:rsid w:val="00C06F4D"/>
    <w:rsid w:val="00C20087"/>
    <w:rsid w:val="00C362B8"/>
    <w:rsid w:val="00C507AE"/>
    <w:rsid w:val="00C70126"/>
    <w:rsid w:val="00C70B1A"/>
    <w:rsid w:val="00CA2DFB"/>
    <w:rsid w:val="00CB1FF4"/>
    <w:rsid w:val="00CD523F"/>
    <w:rsid w:val="00CF383B"/>
    <w:rsid w:val="00D03B6F"/>
    <w:rsid w:val="00D7573A"/>
    <w:rsid w:val="00D77371"/>
    <w:rsid w:val="00D818BF"/>
    <w:rsid w:val="00E153D1"/>
    <w:rsid w:val="00E165E7"/>
    <w:rsid w:val="00E5176B"/>
    <w:rsid w:val="00E736B3"/>
    <w:rsid w:val="00E77704"/>
    <w:rsid w:val="00E95F1A"/>
    <w:rsid w:val="00EB1623"/>
    <w:rsid w:val="00EE5CC7"/>
    <w:rsid w:val="00EF1F6A"/>
    <w:rsid w:val="00F06AB4"/>
    <w:rsid w:val="00F32D19"/>
    <w:rsid w:val="00F42FE5"/>
    <w:rsid w:val="00F501FF"/>
    <w:rsid w:val="00F52543"/>
    <w:rsid w:val="00F72278"/>
    <w:rsid w:val="00FB04A9"/>
    <w:rsid w:val="00FB23DA"/>
    <w:rsid w:val="00FD2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217F789"/>
  <w15:chartTrackingRefBased/>
  <w15:docId w15:val="{3BB7BAD8-EEA2-4FB8-8E3F-08188C237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E5CC7"/>
    <w:rPr>
      <w:sz w:val="28"/>
      <w:szCs w:val="24"/>
    </w:rPr>
  </w:style>
  <w:style w:type="paragraph" w:styleId="1">
    <w:name w:val="heading 1"/>
    <w:basedOn w:val="a"/>
    <w:next w:val="a"/>
    <w:qFormat/>
    <w:pPr>
      <w:keepNext/>
      <w:numPr>
        <w:numId w:val="2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qFormat/>
    <w:rsid w:val="00EE5CC7"/>
    <w:pPr>
      <w:keepNext/>
      <w:numPr>
        <w:ilvl w:val="1"/>
        <w:numId w:val="2"/>
      </w:numPr>
      <w:tabs>
        <w:tab w:val="left" w:pos="5727"/>
      </w:tabs>
      <w:jc w:val="center"/>
      <w:outlineLvl w:val="1"/>
    </w:pPr>
    <w:rPr>
      <w:szCs w:val="28"/>
    </w:rPr>
  </w:style>
  <w:style w:type="paragraph" w:styleId="3">
    <w:name w:val="heading 3"/>
    <w:basedOn w:val="a"/>
    <w:next w:val="a"/>
    <w:qFormat/>
    <w:pPr>
      <w:keepNext/>
      <w:numPr>
        <w:ilvl w:val="2"/>
        <w:numId w:val="2"/>
      </w:numPr>
      <w:jc w:val="center"/>
      <w:outlineLvl w:val="2"/>
    </w:pPr>
    <w:rPr>
      <w:b/>
      <w:bCs/>
    </w:rPr>
  </w:style>
  <w:style w:type="paragraph" w:styleId="4">
    <w:name w:val="heading 4"/>
    <w:basedOn w:val="a"/>
    <w:next w:val="a"/>
    <w:qFormat/>
    <w:pPr>
      <w:keepNext/>
      <w:numPr>
        <w:ilvl w:val="3"/>
        <w:numId w:val="2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numPr>
        <w:ilvl w:val="4"/>
        <w:numId w:val="2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numPr>
        <w:ilvl w:val="5"/>
        <w:numId w:val="2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qFormat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qFormat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qFormat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semiHidden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b/>
      <w:bCs/>
      <w:sz w:val="32"/>
      <w:szCs w:val="32"/>
    </w:rPr>
  </w:style>
  <w:style w:type="paragraph" w:styleId="a8">
    <w:name w:val="footnote text"/>
    <w:basedOn w:val="a"/>
    <w:semiHidden/>
    <w:rPr>
      <w:sz w:val="20"/>
      <w:szCs w:val="20"/>
    </w:rPr>
  </w:style>
  <w:style w:type="paragraph" w:styleId="a9">
    <w:name w:val="Body Text"/>
    <w:basedOn w:val="a"/>
    <w:semiHidden/>
    <w:pPr>
      <w:jc w:val="both"/>
    </w:pPr>
  </w:style>
  <w:style w:type="paragraph" w:styleId="aa">
    <w:name w:val="Body Text Indent"/>
    <w:basedOn w:val="a"/>
    <w:semiHidden/>
    <w:pPr>
      <w:ind w:left="798" w:hanging="798"/>
    </w:pPr>
    <w:rPr>
      <w:b/>
      <w:bCs/>
    </w:rPr>
  </w:style>
  <w:style w:type="paragraph" w:styleId="50">
    <w:name w:val="toc 5"/>
    <w:basedOn w:val="a"/>
    <w:next w:val="a"/>
    <w:autoRedefine/>
    <w:semiHidden/>
    <w:pPr>
      <w:ind w:left="1120"/>
    </w:pPr>
    <w:rPr>
      <w:rFonts w:asciiTheme="minorHAnsi" w:hAnsiTheme="minorHAnsi" w:cstheme="minorHAnsi"/>
      <w:sz w:val="18"/>
      <w:szCs w:val="18"/>
    </w:rPr>
  </w:style>
  <w:style w:type="paragraph" w:styleId="10">
    <w:name w:val="toc 1"/>
    <w:basedOn w:val="a"/>
    <w:next w:val="a"/>
    <w:autoRedefine/>
    <w:uiPriority w:val="39"/>
    <w:pPr>
      <w:spacing w:before="120" w:after="120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20">
    <w:name w:val="toc 2"/>
    <w:basedOn w:val="a"/>
    <w:next w:val="a"/>
    <w:autoRedefine/>
    <w:uiPriority w:val="39"/>
    <w:pPr>
      <w:ind w:left="280"/>
    </w:pPr>
    <w:rPr>
      <w:rFonts w:asciiTheme="minorHAnsi" w:hAnsiTheme="minorHAnsi" w:cstheme="minorHAnsi"/>
      <w:smallCaps/>
      <w:sz w:val="20"/>
      <w:szCs w:val="20"/>
    </w:rPr>
  </w:style>
  <w:style w:type="paragraph" w:styleId="30">
    <w:name w:val="toc 3"/>
    <w:basedOn w:val="a"/>
    <w:next w:val="a"/>
    <w:autoRedefine/>
    <w:uiPriority w:val="39"/>
    <w:pPr>
      <w:ind w:left="560"/>
    </w:pPr>
    <w:rPr>
      <w:rFonts w:asciiTheme="minorHAnsi" w:hAnsiTheme="minorHAnsi" w:cstheme="minorHAnsi"/>
      <w:i/>
      <w:iCs/>
      <w:sz w:val="20"/>
      <w:szCs w:val="20"/>
    </w:rPr>
  </w:style>
  <w:style w:type="paragraph" w:styleId="40">
    <w:name w:val="toc 4"/>
    <w:basedOn w:val="a"/>
    <w:next w:val="a"/>
    <w:autoRedefine/>
    <w:semiHidden/>
    <w:pPr>
      <w:ind w:left="840"/>
    </w:pPr>
    <w:rPr>
      <w:rFonts w:asciiTheme="minorHAnsi" w:hAnsiTheme="minorHAnsi" w:cstheme="minorHAnsi"/>
      <w:sz w:val="18"/>
      <w:szCs w:val="18"/>
    </w:rPr>
  </w:style>
  <w:style w:type="paragraph" w:styleId="60">
    <w:name w:val="toc 6"/>
    <w:basedOn w:val="a"/>
    <w:next w:val="a"/>
    <w:autoRedefine/>
    <w:semiHidden/>
    <w:pPr>
      <w:ind w:left="1400"/>
    </w:pPr>
    <w:rPr>
      <w:rFonts w:asciiTheme="minorHAnsi" w:hAnsiTheme="minorHAnsi" w:cstheme="minorHAnsi"/>
      <w:sz w:val="18"/>
      <w:szCs w:val="18"/>
    </w:rPr>
  </w:style>
  <w:style w:type="paragraph" w:styleId="70">
    <w:name w:val="toc 7"/>
    <w:basedOn w:val="a"/>
    <w:next w:val="a"/>
    <w:autoRedefine/>
    <w:semiHidden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80">
    <w:name w:val="toc 8"/>
    <w:basedOn w:val="a"/>
    <w:next w:val="a"/>
    <w:autoRedefine/>
    <w:semiHidden/>
    <w:pPr>
      <w:ind w:left="1960"/>
    </w:pPr>
    <w:rPr>
      <w:rFonts w:asciiTheme="minorHAnsi" w:hAnsiTheme="minorHAnsi" w:cstheme="minorHAnsi"/>
      <w:sz w:val="18"/>
      <w:szCs w:val="18"/>
    </w:rPr>
  </w:style>
  <w:style w:type="paragraph" w:styleId="90">
    <w:name w:val="toc 9"/>
    <w:basedOn w:val="a"/>
    <w:next w:val="a"/>
    <w:autoRedefine/>
    <w:semiHidden/>
    <w:pPr>
      <w:ind w:left="2240"/>
    </w:pPr>
    <w:rPr>
      <w:rFonts w:asciiTheme="minorHAnsi" w:hAnsiTheme="minorHAnsi" w:cstheme="minorHAnsi"/>
      <w:sz w:val="18"/>
      <w:szCs w:val="18"/>
    </w:rPr>
  </w:style>
  <w:style w:type="paragraph" w:styleId="ab">
    <w:name w:val="Normal (Web)"/>
    <w:basedOn w:val="a"/>
    <w:semiHidden/>
    <w:pPr>
      <w:spacing w:before="100" w:beforeAutospacing="1" w:after="100" w:afterAutospacing="1"/>
    </w:pPr>
  </w:style>
  <w:style w:type="character" w:styleId="ac">
    <w:name w:val="footnote reference"/>
    <w:basedOn w:val="a0"/>
    <w:semiHidden/>
    <w:rPr>
      <w:vertAlign w:val="superscript"/>
    </w:rPr>
  </w:style>
  <w:style w:type="character" w:styleId="ad">
    <w:name w:val="Hyperlink"/>
    <w:basedOn w:val="a0"/>
    <w:uiPriority w:val="99"/>
    <w:rPr>
      <w:color w:val="0000FF"/>
      <w:u w:val="single"/>
    </w:rPr>
  </w:style>
  <w:style w:type="paragraph" w:styleId="ae">
    <w:name w:val="Document Map"/>
    <w:basedOn w:val="a"/>
    <w:semiHidden/>
    <w:pPr>
      <w:shd w:val="clear" w:color="auto" w:fill="000080"/>
    </w:pPr>
    <w:rPr>
      <w:rFonts w:ascii="Tahoma" w:hAnsi="Tahoma" w:cs="Tahoma"/>
    </w:rPr>
  </w:style>
  <w:style w:type="character" w:customStyle="1" w:styleId="translatable-message">
    <w:name w:val="translatable-message"/>
    <w:basedOn w:val="a0"/>
    <w:rsid w:val="005123C0"/>
  </w:style>
  <w:style w:type="character" w:customStyle="1" w:styleId="time">
    <w:name w:val="time"/>
    <w:basedOn w:val="a0"/>
    <w:rsid w:val="005123C0"/>
  </w:style>
  <w:style w:type="character" w:customStyle="1" w:styleId="i18n">
    <w:name w:val="i18n"/>
    <w:basedOn w:val="a0"/>
    <w:rsid w:val="005123C0"/>
  </w:style>
  <w:style w:type="character" w:customStyle="1" w:styleId="tgico">
    <w:name w:val="tgico"/>
    <w:basedOn w:val="a0"/>
    <w:rsid w:val="005123C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5123C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5123C0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5123C0"/>
    <w:rPr>
      <w:rFonts w:ascii="Arial" w:hAnsi="Arial" w:cs="Arial"/>
      <w:vanish/>
      <w:sz w:val="16"/>
      <w:szCs w:val="16"/>
    </w:rPr>
  </w:style>
  <w:style w:type="paragraph" w:styleId="af">
    <w:name w:val="List Paragraph"/>
    <w:basedOn w:val="a"/>
    <w:uiPriority w:val="34"/>
    <w:qFormat/>
    <w:rsid w:val="003B0E84"/>
    <w:pPr>
      <w:ind w:left="720"/>
      <w:contextualSpacing/>
    </w:pPr>
  </w:style>
  <w:style w:type="paragraph" w:styleId="af0">
    <w:name w:val="TOC Heading"/>
    <w:basedOn w:val="1"/>
    <w:next w:val="a"/>
    <w:uiPriority w:val="39"/>
    <w:unhideWhenUsed/>
    <w:qFormat/>
    <w:rsid w:val="00882A80"/>
    <w:pPr>
      <w:keepLines/>
      <w:numPr>
        <w:numId w:val="0"/>
      </w:numPr>
      <w:tabs>
        <w:tab w:val="clear" w:pos="572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Cs w:val="32"/>
    </w:rPr>
  </w:style>
  <w:style w:type="table" w:styleId="af1">
    <w:name w:val="Table Grid"/>
    <w:basedOn w:val="a1"/>
    <w:uiPriority w:val="59"/>
    <w:rsid w:val="002B55BE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Unresolved Mention"/>
    <w:basedOn w:val="a0"/>
    <w:uiPriority w:val="99"/>
    <w:semiHidden/>
    <w:unhideWhenUsed/>
    <w:rsid w:val="00691F4C"/>
    <w:rPr>
      <w:color w:val="605E5C"/>
      <w:shd w:val="clear" w:color="auto" w:fill="E1DFDD"/>
    </w:rPr>
  </w:style>
  <w:style w:type="paragraph" w:styleId="af3">
    <w:name w:val="table of authorities"/>
    <w:basedOn w:val="a"/>
    <w:next w:val="a"/>
    <w:uiPriority w:val="99"/>
    <w:semiHidden/>
    <w:unhideWhenUsed/>
    <w:rsid w:val="00C06F4D"/>
    <w:pPr>
      <w:ind w:left="280" w:hanging="280"/>
    </w:pPr>
  </w:style>
  <w:style w:type="character" w:customStyle="1" w:styleId="a4">
    <w:name w:val="Верхний колонтитул Знак"/>
    <w:basedOn w:val="a0"/>
    <w:link w:val="a3"/>
    <w:uiPriority w:val="99"/>
    <w:rsid w:val="00E736B3"/>
    <w:rPr>
      <w:sz w:val="28"/>
      <w:szCs w:val="24"/>
    </w:rPr>
  </w:style>
  <w:style w:type="character" w:styleId="af4">
    <w:name w:val="FollowedHyperlink"/>
    <w:basedOn w:val="a0"/>
    <w:uiPriority w:val="99"/>
    <w:semiHidden/>
    <w:unhideWhenUsed/>
    <w:rsid w:val="00E736B3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B76A9A"/>
    <w:pPr>
      <w:spacing w:before="100" w:beforeAutospacing="1" w:after="100" w:afterAutospacing="1"/>
    </w:pPr>
    <w:rPr>
      <w:sz w:val="24"/>
    </w:rPr>
  </w:style>
  <w:style w:type="character" w:styleId="af5">
    <w:name w:val="Strong"/>
    <w:basedOn w:val="a0"/>
    <w:uiPriority w:val="22"/>
    <w:qFormat/>
    <w:rsid w:val="00C70B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4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5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6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3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820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17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983385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605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82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6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53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3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13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76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27051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15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20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4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3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1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11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1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778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130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25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40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0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62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919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453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215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434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4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IpoGER\AppData\Local\Temp\Temp1_ESPD_TZ.zip\&#1058;&#1047;%20&#1058;&#1077;&#1093;&#1085;&#1080;&#1095;&#1077;&#1089;&#1082;&#1086;&#1077;%20&#1079;&#1072;&#1076;&#1072;&#1085;&#1080;&#107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3D5F7-E679-43B0-AF39-B75B48F93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ТЗ Техническое задание.dot</Template>
  <TotalTime>68</TotalTime>
  <Pages>1</Pages>
  <Words>1330</Words>
  <Characters>7586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8899</CharactersWithSpaces>
  <SharedDoc>false</SharedDoc>
  <HLinks>
    <vt:vector size="300" baseType="variant">
      <vt:variant>
        <vt:i4>1376313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_Toc119204151</vt:lpwstr>
      </vt:variant>
      <vt:variant>
        <vt:i4>1376313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_Toc119204150</vt:lpwstr>
      </vt:variant>
      <vt:variant>
        <vt:i4>1310777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_Toc119204149</vt:lpwstr>
      </vt:variant>
      <vt:variant>
        <vt:i4>1310777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_Toc119204148</vt:lpwstr>
      </vt:variant>
      <vt:variant>
        <vt:i4>1310777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_Toc119204147</vt:lpwstr>
      </vt:variant>
      <vt:variant>
        <vt:i4>1310777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_Toc119204146</vt:lpwstr>
      </vt:variant>
      <vt:variant>
        <vt:i4>1310777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_Toc119204145</vt:lpwstr>
      </vt:variant>
      <vt:variant>
        <vt:i4>1310777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_Toc119204144</vt:lpwstr>
      </vt:variant>
      <vt:variant>
        <vt:i4>1310777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_Toc119204143</vt:lpwstr>
      </vt:variant>
      <vt:variant>
        <vt:i4>1310777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_Toc119204142</vt:lpwstr>
      </vt:variant>
      <vt:variant>
        <vt:i4>1310777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_Toc119204141</vt:lpwstr>
      </vt:variant>
      <vt:variant>
        <vt:i4>1310777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_Toc119204140</vt:lpwstr>
      </vt:variant>
      <vt:variant>
        <vt:i4>1245241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_Toc119204139</vt:lpwstr>
      </vt:variant>
      <vt:variant>
        <vt:i4>1245241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_Toc119204138</vt:lpwstr>
      </vt:variant>
      <vt:variant>
        <vt:i4>1245241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_Toc119204137</vt:lpwstr>
      </vt:variant>
      <vt:variant>
        <vt:i4>1245241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_Toc119204136</vt:lpwstr>
      </vt:variant>
      <vt:variant>
        <vt:i4>1245241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_Toc119204135</vt:lpwstr>
      </vt:variant>
      <vt:variant>
        <vt:i4>1245241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_Toc119204134</vt:lpwstr>
      </vt:variant>
      <vt:variant>
        <vt:i4>1245241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_Toc119204133</vt:lpwstr>
      </vt:variant>
      <vt:variant>
        <vt:i4>1245241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_Toc119204132</vt:lpwstr>
      </vt:variant>
      <vt:variant>
        <vt:i4>1245241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_Toc119204131</vt:lpwstr>
      </vt:variant>
      <vt:variant>
        <vt:i4>1245241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_Toc119204130</vt:lpwstr>
      </vt:variant>
      <vt:variant>
        <vt:i4>1179705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_Toc119204129</vt:lpwstr>
      </vt:variant>
      <vt:variant>
        <vt:i4>1179705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_Toc119204128</vt:lpwstr>
      </vt:variant>
      <vt:variant>
        <vt:i4>1179705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_Toc119204127</vt:lpwstr>
      </vt:variant>
      <vt:variant>
        <vt:i4>1179705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_Toc119204126</vt:lpwstr>
      </vt:variant>
      <vt:variant>
        <vt:i4>1179705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_Toc119204125</vt:lpwstr>
      </vt:variant>
      <vt:variant>
        <vt:i4>1179705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_Toc119204124</vt:lpwstr>
      </vt:variant>
      <vt:variant>
        <vt:i4>1179705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_Toc119204123</vt:lpwstr>
      </vt:variant>
      <vt:variant>
        <vt:i4>1179705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_Toc119204122</vt:lpwstr>
      </vt:variant>
      <vt:variant>
        <vt:i4>1179705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_Toc119204121</vt:lpwstr>
      </vt:variant>
      <vt:variant>
        <vt:i4>1179705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_Toc119204120</vt:lpwstr>
      </vt:variant>
      <vt:variant>
        <vt:i4>1114169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_Toc119204119</vt:lpwstr>
      </vt:variant>
      <vt:variant>
        <vt:i4>1114169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_Toc119204118</vt:lpwstr>
      </vt:variant>
      <vt:variant>
        <vt:i4>1114169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_Toc119204117</vt:lpwstr>
      </vt:variant>
      <vt:variant>
        <vt:i4>1114169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_Toc119204116</vt:lpwstr>
      </vt:variant>
      <vt:variant>
        <vt:i4>1114169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_Toc119204115</vt:lpwstr>
      </vt:variant>
      <vt:variant>
        <vt:i4>1114169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_Toc119204114</vt:lpwstr>
      </vt:variant>
      <vt:variant>
        <vt:i4>1114169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_Toc119204113</vt:lpwstr>
      </vt:variant>
      <vt:variant>
        <vt:i4>1114169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_Toc119204112</vt:lpwstr>
      </vt:variant>
      <vt:variant>
        <vt:i4>1114169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_Toc119204111</vt:lpwstr>
      </vt:variant>
      <vt:variant>
        <vt:i4>1114169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_Toc119204110</vt:lpwstr>
      </vt:variant>
      <vt:variant>
        <vt:i4>1048633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_Toc119204109</vt:lpwstr>
      </vt:variant>
      <vt:variant>
        <vt:i4>1048633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_Toc119204108</vt:lpwstr>
      </vt:variant>
      <vt:variant>
        <vt:i4>1048633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_Toc119204107</vt:lpwstr>
      </vt:variant>
      <vt:variant>
        <vt:i4>1048633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_Toc119204106</vt:lpwstr>
      </vt:variant>
      <vt:variant>
        <vt:i4>1048633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_Toc119204105</vt:lpwstr>
      </vt:variant>
      <vt:variant>
        <vt:i4>1048633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_Toc119204104</vt:lpwstr>
      </vt:variant>
      <vt:variant>
        <vt:i4>1048633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_Toc119204103</vt:lpwstr>
      </vt:variant>
      <vt:variant>
        <vt:i4>1048633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_Toc119204102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user</cp:lastModifiedBy>
  <cp:revision>6</cp:revision>
  <cp:lastPrinted>2005-09-30T03:24:00Z</cp:lastPrinted>
  <dcterms:created xsi:type="dcterms:W3CDTF">2024-10-22T06:23:00Z</dcterms:created>
  <dcterms:modified xsi:type="dcterms:W3CDTF">2026-04-01T09:34:00Z</dcterms:modified>
</cp:coreProperties>
</file>